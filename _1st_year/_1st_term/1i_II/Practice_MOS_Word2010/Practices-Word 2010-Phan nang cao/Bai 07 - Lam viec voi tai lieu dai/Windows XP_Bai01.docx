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2FCF" w:rsidRDefault="005D2FCF" w:rsidP="00855887">
      <w:pPr>
        <w:pStyle w:val="Heading1"/>
      </w:pPr>
      <w:bookmarkStart w:id="0" w:name="_Toc104689464"/>
      <w:bookmarkStart w:id="1" w:name="_Ref85509292"/>
      <w:r>
        <w:t>L</w:t>
      </w:r>
      <w:r w:rsidRPr="009F4BFE">
        <w:t>àm</w:t>
      </w:r>
      <w:r>
        <w:t xml:space="preserve"> quen v</w:t>
      </w:r>
      <w:r w:rsidRPr="009F4BFE">
        <w:t>ới</w:t>
      </w:r>
      <w:r>
        <w:t xml:space="preserve"> m</w:t>
      </w:r>
      <w:r w:rsidRPr="009F4BFE">
        <w:t>áy</w:t>
      </w:r>
      <w:r>
        <w:t xml:space="preserve"> t</w:t>
      </w:r>
      <w:r w:rsidRPr="009F4BFE">
        <w:t>ính</w:t>
      </w:r>
      <w:bookmarkEnd w:id="0"/>
    </w:p>
    <w:p w:rsidR="005D2FCF" w:rsidRDefault="005D2FCF" w:rsidP="00855887">
      <w:pPr>
        <w:pStyle w:val="LessonObjectives"/>
      </w:pPr>
      <w:r>
        <w:rPr>
          <w:lang w:val="vi-VN"/>
        </w:rPr>
        <w:t>Mục</w:t>
      </w:r>
      <w:r>
        <w:t xml:space="preserve"> </w:t>
      </w:r>
      <w:r>
        <w:rPr>
          <w:lang w:val="vi-VN"/>
        </w:rPr>
        <w:t>tiêu bài học</w:t>
      </w:r>
    </w:p>
    <w:p w:rsidR="005D2FCF" w:rsidRPr="003604CC" w:rsidRDefault="005D2FCF" w:rsidP="00855887">
      <w:pPr>
        <w:rPr>
          <w:lang w:val="vi-VN"/>
        </w:rPr>
      </w:pPr>
      <w:r>
        <w:rPr>
          <w:lang w:val="vi-VN"/>
        </w:rPr>
        <w:t>Sau bài học này, bạn có thể thu được các kiến thức cơ bản đề làm quen và tìm hiểu về máy tính của mình. Bao gồm:</w:t>
      </w:r>
    </w:p>
    <w:p w:rsidR="005D2FCF" w:rsidRPr="00B87D5A" w:rsidRDefault="005D2FCF" w:rsidP="00855887">
      <w:pPr>
        <w:numPr>
          <w:ilvl w:val="0"/>
          <w:numId w:val="4"/>
        </w:numPr>
        <w:rPr>
          <w:lang w:val="vi-VN"/>
        </w:rPr>
      </w:pPr>
      <w:r w:rsidRPr="00B87D5A">
        <w:rPr>
          <w:lang w:val="vi-VN"/>
        </w:rPr>
        <w:t>Bước đầu làm quen với máy tính</w:t>
      </w:r>
    </w:p>
    <w:p w:rsidR="005D2FCF" w:rsidRPr="00B87D5A" w:rsidRDefault="005D2FCF" w:rsidP="00855887">
      <w:pPr>
        <w:numPr>
          <w:ilvl w:val="0"/>
          <w:numId w:val="4"/>
        </w:numPr>
        <w:rPr>
          <w:lang w:val="vi-VN"/>
        </w:rPr>
      </w:pPr>
      <w:r w:rsidRPr="00B87D5A">
        <w:rPr>
          <w:lang w:val="vi-VN"/>
        </w:rPr>
        <w:t>Các thao tác cơ bản với máy tính</w:t>
      </w:r>
    </w:p>
    <w:p w:rsidR="005D2FCF" w:rsidRPr="00B87D5A" w:rsidRDefault="005D2FCF" w:rsidP="00855887">
      <w:pPr>
        <w:numPr>
          <w:ilvl w:val="0"/>
          <w:numId w:val="4"/>
        </w:numPr>
        <w:rPr>
          <w:lang w:val="vi-VN"/>
        </w:rPr>
      </w:pPr>
      <w:r w:rsidRPr="00B87D5A">
        <w:rPr>
          <w:lang w:val="vi-VN"/>
        </w:rPr>
        <w:t>Sử dụng một chương trình soạn thảo văn bản</w:t>
      </w:r>
    </w:p>
    <w:p w:rsidR="005D2FCF" w:rsidRPr="00B87D5A" w:rsidRDefault="005D2FCF" w:rsidP="00F318DA">
      <w:pPr>
        <w:rPr>
          <w:lang w:val="vi-VN"/>
        </w:rPr>
      </w:pPr>
    </w:p>
    <w:p w:rsidR="005D2FCF" w:rsidRPr="00B87D5A" w:rsidRDefault="005D2FCF" w:rsidP="00A73DC3">
      <w:pPr>
        <w:jc w:val="both"/>
        <w:rPr>
          <w:lang w:val="vi-VN"/>
        </w:rPr>
        <w:sectPr w:rsidR="005D2FCF" w:rsidRPr="00B87D5A" w:rsidSect="00D250F7">
          <w:headerReference w:type="even" r:id="rId9"/>
          <w:footnotePr>
            <w:numRestart w:val="eachPage"/>
          </w:footnotePr>
          <w:type w:val="oddPage"/>
          <w:pgSz w:w="11907" w:h="16840" w:code="9"/>
          <w:pgMar w:top="1701" w:right="1134" w:bottom="1814" w:left="3402" w:header="720" w:footer="720" w:gutter="0"/>
          <w:cols w:space="720"/>
          <w:docGrid w:linePitch="360"/>
        </w:sectPr>
      </w:pPr>
    </w:p>
    <w:p w:rsidR="005D2FCF" w:rsidRPr="00B87D5A" w:rsidRDefault="005D2FCF" w:rsidP="00855887">
      <w:pPr>
        <w:pStyle w:val="Heading2Topic"/>
        <w:rPr>
          <w:lang w:val="vi-VN"/>
        </w:rPr>
      </w:pPr>
      <w:r>
        <w:rPr>
          <w:lang w:val="vi-VN"/>
        </w:rPr>
        <w:t>Chủ đề</w:t>
      </w:r>
      <w:r w:rsidRPr="00B87D5A">
        <w:rPr>
          <w:lang w:val="vi-VN"/>
        </w:rPr>
        <w:t xml:space="preserve"> A</w:t>
      </w:r>
    </w:p>
    <w:p w:rsidR="005D2FCF" w:rsidRPr="00B87D5A" w:rsidRDefault="005D2FCF" w:rsidP="00855887">
      <w:pPr>
        <w:pStyle w:val="Heading2"/>
        <w:rPr>
          <w:lang w:val="vi-VN"/>
        </w:rPr>
      </w:pPr>
      <w:bookmarkStart w:id="2" w:name="_Toc104689465"/>
      <w:bookmarkEnd w:id="1"/>
      <w:r w:rsidRPr="00B87D5A">
        <w:rPr>
          <w:lang w:val="vi-VN"/>
        </w:rPr>
        <w:t>Bước đầu làm việc với máy tính</w:t>
      </w:r>
      <w:bookmarkEnd w:id="2"/>
    </w:p>
    <w:p w:rsidR="005D2FCF" w:rsidRPr="00B87D5A" w:rsidRDefault="005D2FCF" w:rsidP="009F4BFE">
      <w:pPr>
        <w:pStyle w:val="Heading3"/>
        <w:rPr>
          <w:lang w:val="vi-VN"/>
        </w:rPr>
      </w:pPr>
      <w:bookmarkStart w:id="3" w:name="_Toc104689466"/>
      <w:r w:rsidRPr="00B87D5A">
        <w:rPr>
          <w:lang w:val="vi-VN"/>
        </w:rPr>
        <w:t>Khởi động máy tính</w:t>
      </w:r>
      <w:bookmarkEnd w:id="3"/>
    </w:p>
    <w:p w:rsidR="005D2FCF" w:rsidRDefault="005D2FCF" w:rsidP="00595C85">
      <w:pPr>
        <w:pStyle w:val="MyAdditionInfo"/>
        <w:framePr w:wrap="around"/>
        <w:rPr>
          <w:lang w:val="vi-VN"/>
        </w:rPr>
      </w:pPr>
      <w:r>
        <w:rPr>
          <w:lang w:val="vi-VN"/>
        </w:rPr>
        <w:t>Thông thường, trên một số thiết bị, nút công tắc nguồn thường nằm trên mặt trước, cá biệt, một số thiết bị có công tắc nằm ở mặt sau hoặc bên cạnh thân máy.</w:t>
      </w:r>
    </w:p>
    <w:p w:rsidR="005D2FCF" w:rsidRDefault="005D2FCF" w:rsidP="008A416F">
      <w:pPr>
        <w:rPr>
          <w:lang w:val="vi-VN"/>
        </w:rPr>
      </w:pPr>
      <w:r>
        <w:rPr>
          <w:lang w:val="vi-VN"/>
        </w:rPr>
        <w:t xml:space="preserve">Tương tự như các thiết bị điện tử khác, máy tính cá nhân của bạn sử dụng một bộ nguồn chính </w:t>
      </w:r>
      <w:r w:rsidRPr="004B605D">
        <w:rPr>
          <w:lang w:val="vi-VN"/>
        </w:rPr>
        <w:t>(power)</w:t>
      </w:r>
      <w:r>
        <w:rPr>
          <w:lang w:val="vi-VN"/>
        </w:rPr>
        <w:t>. Để bật máy, bạn chỉ cần nhấn nút</w:t>
      </w:r>
      <w:r w:rsidRPr="004B605D">
        <w:rPr>
          <w:lang w:val="vi-VN"/>
        </w:rPr>
        <w:t xml:space="preserve">, </w:t>
      </w:r>
      <w:r>
        <w:rPr>
          <w:lang w:val="vi-VN"/>
        </w:rPr>
        <w:t>điện sẽ được cung cấp để khởi động toàn hệ thống vật lý.</w:t>
      </w:r>
    </w:p>
    <w:p w:rsidR="005D2FCF" w:rsidRDefault="005D2FCF" w:rsidP="008A416F">
      <w:pPr>
        <w:rPr>
          <w:lang w:val="vi-VN"/>
        </w:rPr>
      </w:pPr>
      <w:r>
        <w:rPr>
          <w:lang w:val="vi-VN"/>
        </w:rPr>
        <w:t>Khi khởi động xong hệ thống, trên bảng đèn điều khiển của mỗi máy thường có hai đèn thể hiện: đèn xanh thông báo nguồn hệ thống đã được cung cấp và đèn báo đỏ cho ổ cứng máy tính.</w:t>
      </w:r>
    </w:p>
    <w:p w:rsidR="005D2FCF" w:rsidRPr="00B87D5A" w:rsidRDefault="005D2FCF" w:rsidP="008A416F">
      <w:pPr>
        <w:rPr>
          <w:lang w:val="vi-VN"/>
        </w:rPr>
      </w:pPr>
      <w:r>
        <w:rPr>
          <w:lang w:val="vi-VN"/>
        </w:rPr>
        <w:t>Một số hệ điều hành quen thuộc đối với người sử dụng: Windows</w:t>
      </w:r>
      <w:r w:rsidRPr="004B605D">
        <w:rPr>
          <w:lang w:val="vi-VN"/>
        </w:rPr>
        <w:t>®3.11, Windows®95, Windows®97, Windows®</w:t>
      </w:r>
      <w:r w:rsidRPr="00B87D5A">
        <w:rPr>
          <w:lang w:val="vi-VN"/>
        </w:rPr>
        <w:t xml:space="preserve"> 2000, Windows</w:t>
      </w:r>
      <w:r w:rsidRPr="004B605D">
        <w:rPr>
          <w:lang w:val="vi-VN"/>
        </w:rPr>
        <w:t>®</w:t>
      </w:r>
      <w:r w:rsidRPr="00B87D5A">
        <w:rPr>
          <w:lang w:val="vi-VN"/>
        </w:rPr>
        <w:t xml:space="preserve"> XP.</w:t>
      </w:r>
    </w:p>
    <w:p w:rsidR="005D2FCF" w:rsidRPr="004B605D" w:rsidRDefault="005D2FCF" w:rsidP="000D7D73">
      <w:pPr>
        <w:keepNext/>
        <w:rPr>
          <w:lang w:val="vi-VN"/>
        </w:rPr>
      </w:pPr>
      <w:r>
        <w:rPr>
          <w:lang w:val="vi-VN"/>
        </w:rPr>
        <w:t>Sau khi toàn hệ thống phần cứng được khởi động, hệ thống phần mềm sẽ được khởi động theo. Hệ thống phần mềm, mà cụ thể là hệ điều hành sẽ được nạp để cung cấp giao diện giúp người sử dụng tương tác với hệ thống phần cứng.</w:t>
      </w:r>
      <w:r w:rsidRPr="004B605D">
        <w:rPr>
          <w:lang w:val="vi-VN"/>
        </w:rPr>
        <w:t xml:space="preserve"> </w:t>
      </w:r>
    </w:p>
    <w:p w:rsidR="005D2FCF" w:rsidRPr="00B87D5A" w:rsidRDefault="005D2FCF" w:rsidP="005F66DB">
      <w:pPr>
        <w:rPr>
          <w:lang w:val="vi-VN"/>
        </w:rPr>
      </w:pPr>
      <w:r w:rsidRPr="00B87D5A">
        <w:rPr>
          <w:lang w:val="vi-VN"/>
        </w:rPr>
        <w:t>Trong Windows XP</w:t>
      </w:r>
      <w:r>
        <w:rPr>
          <w:lang w:val="vi-VN"/>
        </w:rPr>
        <w:fldChar w:fldCharType="begin"/>
      </w:r>
      <w:r>
        <w:rPr>
          <w:lang w:val="vi-VN"/>
        </w:rPr>
        <w:instrText xml:space="preserve"> XE "</w:instrText>
      </w:r>
      <w:r>
        <w:instrText>Windows: XP"</w:instrText>
      </w:r>
      <w:r>
        <w:rPr>
          <w:lang w:val="vi-VN"/>
        </w:rPr>
        <w:instrText xml:space="preserve"> </w:instrText>
      </w:r>
      <w:r>
        <w:rPr>
          <w:lang w:val="vi-VN"/>
        </w:rPr>
        <w:fldChar w:fldCharType="end"/>
      </w:r>
      <w:r w:rsidRPr="00B87D5A">
        <w:rPr>
          <w:lang w:val="vi-VN"/>
        </w:rPr>
        <w:t>, sau khi bạn bật máy tính, một giao diện sẽ xuất hiện yêu cầu bạn chọn Account cần truy cập và điền password để đăng nhập vào máy tính.</w:t>
      </w:r>
    </w:p>
    <w:p w:rsidR="005D2FCF" w:rsidRPr="00B87D5A" w:rsidRDefault="005D2FCF" w:rsidP="005F66DB">
      <w:pPr>
        <w:rPr>
          <w:lang w:val="vi-VN"/>
        </w:rPr>
      </w:pPr>
      <w:r>
        <w:rPr>
          <w:lang w:val="vi-VN"/>
        </w:rPr>
        <w:t>Để truy cập vào hệ thống có username/password, yêu cầu người sử dụng phải có username/password chính xác để có thể vào và sử dụng tài nguyên trên máy tính, mạng. Trong quá trình nạp, username hiện lên bình thường, còn password sẽ được hiển thị dưới dạng dấu sao</w:t>
      </w:r>
      <w:r w:rsidRPr="004B605D">
        <w:rPr>
          <w:lang w:val="vi-VN"/>
        </w:rPr>
        <w:t xml:space="preserve"> (*) </w:t>
      </w:r>
      <w:r>
        <w:rPr>
          <w:lang w:val="vi-VN"/>
        </w:rPr>
        <w:t xml:space="preserve">dấu tròn </w:t>
      </w:r>
      <w:r w:rsidRPr="004B605D">
        <w:rPr>
          <w:lang w:val="vi-VN"/>
        </w:rPr>
        <w:t>(</w:t>
      </w:r>
      <w:r>
        <w:sym w:font="Wingdings" w:char="F06C"/>
      </w:r>
      <w:r w:rsidRPr="004B605D">
        <w:rPr>
          <w:lang w:val="vi-VN"/>
        </w:rPr>
        <w:t>)</w:t>
      </w:r>
      <w:r>
        <w:rPr>
          <w:lang w:val="vi-VN"/>
        </w:rPr>
        <w:t xml:space="preserve"> hay dấu gạch </w:t>
      </w:r>
      <w:r w:rsidRPr="004B605D">
        <w:rPr>
          <w:lang w:val="vi-VN"/>
        </w:rPr>
        <w:t>(</w:t>
      </w:r>
      <w:r w:rsidRPr="004B605D">
        <w:rPr>
          <w:b/>
          <w:w w:val="400"/>
          <w:lang w:val="vi-VN"/>
        </w:rPr>
        <w:t>|</w:t>
      </w:r>
      <w:r w:rsidRPr="004B605D">
        <w:rPr>
          <w:lang w:val="vi-VN"/>
        </w:rPr>
        <w:t>)</w:t>
      </w:r>
      <w:r>
        <w:rPr>
          <w:lang w:val="vi-VN"/>
        </w:rPr>
        <w:t xml:space="preserve"> – mục đích để tránh bị phát hiện password</w:t>
      </w:r>
    </w:p>
    <w:p w:rsidR="005D2FCF" w:rsidRPr="00FE6AFD" w:rsidRDefault="005D2FCF" w:rsidP="005F66DB">
      <w:r>
        <w:rPr>
          <w:noProof/>
        </w:rPr>
        <w:drawing>
          <wp:inline distT="0" distB="0" distL="0" distR="0" wp14:anchorId="68770DDD" wp14:editId="3A5BBC70">
            <wp:extent cx="4340225" cy="3275330"/>
            <wp:effectExtent l="0" t="0" r="3175" b="127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40225" cy="3275330"/>
                    </a:xfrm>
                    <a:prstGeom prst="rect">
                      <a:avLst/>
                    </a:prstGeom>
                    <a:noFill/>
                    <a:ln>
                      <a:noFill/>
                    </a:ln>
                  </pic:spPr>
                </pic:pic>
              </a:graphicData>
            </a:graphic>
          </wp:inline>
        </w:drawing>
      </w:r>
    </w:p>
    <w:p w:rsidR="005D2FCF" w:rsidRDefault="005D2FCF" w:rsidP="009F4BFE">
      <w:pPr>
        <w:pStyle w:val="Heading3"/>
        <w:rPr>
          <w:lang w:val="vi-VN"/>
        </w:rPr>
      </w:pPr>
      <w:bookmarkStart w:id="4" w:name="_Toc104689467"/>
      <w:r>
        <w:rPr>
          <w:lang w:val="vi-VN"/>
        </w:rPr>
        <w:t>Tắt máy tính</w:t>
      </w:r>
      <w:bookmarkEnd w:id="4"/>
    </w:p>
    <w:p w:rsidR="005D2FCF" w:rsidRPr="004B605D" w:rsidRDefault="005D2FCF" w:rsidP="008A416F">
      <w:pPr>
        <w:rPr>
          <w:lang w:val="vi-VN"/>
        </w:rPr>
      </w:pPr>
      <w:r>
        <w:rPr>
          <w:lang w:val="vi-VN"/>
        </w:rPr>
        <w:t>Máy tính có vẻ không giống lắm với các thiết bị điện tử thông thường khác. Việc bật máy bạn phải theo một công đoạn nhất định, và tương tự như vậy với khâu tắt máy.</w:t>
      </w:r>
    </w:p>
    <w:p w:rsidR="005D2FCF" w:rsidRDefault="005D2FCF" w:rsidP="008A416F">
      <w:pPr>
        <w:rPr>
          <w:lang w:val="vi-VN"/>
        </w:rPr>
      </w:pPr>
      <w:r>
        <w:rPr>
          <w:lang w:val="vi-VN"/>
        </w:rPr>
        <w:t>Khi tắt máy đối với hệ thống cũ, để đảm bảo không bị lỗi cho chương trình, bạn cần thoát khỏi các chương trình làm việc, trở về DOS, sau đó mới nhấn nút tắt máy.</w:t>
      </w:r>
    </w:p>
    <w:p w:rsidR="005D2FCF" w:rsidRDefault="005D2FCF" w:rsidP="008A416F">
      <w:pPr>
        <w:rPr>
          <w:lang w:val="vi-VN"/>
        </w:rPr>
      </w:pPr>
      <w:r>
        <w:rPr>
          <w:lang w:val="vi-VN"/>
        </w:rPr>
        <w:t>Còn đối với các hệ thống mới, thông thường quá trình tắt máy do phần mềm đảm nhiệm luôn mà không cần tới thao tác tắt cơ học.</w:t>
      </w:r>
    </w:p>
    <w:p w:rsidR="005D2FCF" w:rsidRPr="004B605D" w:rsidRDefault="005D2FCF" w:rsidP="002828A8">
      <w:pPr>
        <w:pStyle w:val="MyHowtodo"/>
        <w:rPr>
          <w:rStyle w:val="Strong"/>
          <w:lang w:val="vi-VN"/>
        </w:rPr>
      </w:pPr>
      <w:r w:rsidRPr="004B605D">
        <w:rPr>
          <w:rStyle w:val="Strong"/>
          <w:lang w:val="vi-VN"/>
        </w:rPr>
        <w:t>Để tắt máy tính</w:t>
      </w:r>
    </w:p>
    <w:p w:rsidR="005D2FCF" w:rsidRPr="00B87D5A" w:rsidRDefault="005D2FCF" w:rsidP="008A416F">
      <w:pPr>
        <w:rPr>
          <w:lang w:val="vi-VN"/>
        </w:rPr>
      </w:pPr>
      <w:r w:rsidRPr="00B87D5A">
        <w:rPr>
          <w:lang w:val="vi-VN"/>
        </w:rPr>
        <w:t>Để tắt máy tính dùng hệ điều hành Windows XP</w:t>
      </w:r>
      <w:r>
        <w:rPr>
          <w:lang w:val="vi-VN"/>
        </w:rPr>
        <w:fldChar w:fldCharType="begin"/>
      </w:r>
      <w:r>
        <w:rPr>
          <w:lang w:val="vi-VN"/>
        </w:rPr>
        <w:instrText xml:space="preserve"> XE "</w:instrText>
      </w:r>
      <w:r>
        <w:instrText>Windows: XP"</w:instrText>
      </w:r>
      <w:r>
        <w:rPr>
          <w:lang w:val="vi-VN"/>
        </w:rPr>
        <w:instrText xml:space="preserve"> </w:instrText>
      </w:r>
      <w:r>
        <w:rPr>
          <w:lang w:val="vi-VN"/>
        </w:rPr>
        <w:fldChar w:fldCharType="end"/>
      </w:r>
      <w:r w:rsidRPr="00B87D5A">
        <w:rPr>
          <w:lang w:val="vi-VN"/>
        </w:rPr>
        <w:t xml:space="preserve"> ta chọn như sau:</w:t>
      </w:r>
    </w:p>
    <w:p w:rsidR="005D2FCF" w:rsidRDefault="005D2FCF" w:rsidP="00426A51">
      <w:pPr>
        <w:numPr>
          <w:ilvl w:val="0"/>
          <w:numId w:val="5"/>
        </w:numPr>
      </w:pPr>
      <w:r>
        <w:rPr>
          <w:noProof/>
        </w:rPr>
        <mc:AlternateContent>
          <mc:Choice Requires="wps">
            <w:drawing>
              <wp:anchor distT="0" distB="0" distL="114300" distR="114300" simplePos="0" relativeHeight="251665408" behindDoc="0" locked="0" layoutInCell="1" allowOverlap="1" wp14:anchorId="6C58F6C4" wp14:editId="2BFFB47E">
                <wp:simplePos x="0" y="0"/>
                <wp:positionH relativeFrom="column">
                  <wp:posOffset>3543300</wp:posOffset>
                </wp:positionH>
                <wp:positionV relativeFrom="paragraph">
                  <wp:posOffset>1236345</wp:posOffset>
                </wp:positionV>
                <wp:extent cx="1028700" cy="342900"/>
                <wp:effectExtent l="914400" t="7620" r="9525" b="516255"/>
                <wp:wrapNone/>
                <wp:docPr id="37" name="AutoShape 10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342900"/>
                        </a:xfrm>
                        <a:prstGeom prst="borderCallout2">
                          <a:avLst>
                            <a:gd name="adj1" fmla="val 33333"/>
                            <a:gd name="adj2" fmla="val -7407"/>
                            <a:gd name="adj3" fmla="val 33333"/>
                            <a:gd name="adj4" fmla="val -47903"/>
                            <a:gd name="adj5" fmla="val 247963"/>
                            <a:gd name="adj6" fmla="val -88394"/>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D2FCF" w:rsidRPr="00CB716F" w:rsidRDefault="005D2FCF" w:rsidP="004A4ECA">
                            <w:pPr>
                              <w:pStyle w:val="MyComment"/>
                            </w:pPr>
                            <w:r>
                              <w:t>T</w:t>
                            </w:r>
                            <w:r w:rsidRPr="00CB716F">
                              <w:t>ur</w:t>
                            </w:r>
                            <w:r>
                              <w:t xml:space="preserve">n </w:t>
                            </w:r>
                            <w:r w:rsidRPr="00CB716F">
                              <w:t>of</w:t>
                            </w:r>
                            <w:r>
                              <w:t>f comput</w:t>
                            </w:r>
                            <w:r w:rsidRPr="00CB716F">
                              <w: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1060" o:spid="_x0000_s1026" type="#_x0000_t48" style="position:absolute;left:0;text-align:left;margin-left:279pt;margin-top:97.35pt;width:81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" adj="-19093,53560,-10347,7200,-1600,7200">
                <v:textbox>
                  <w:txbxContent>
                    <w:p w:rsidR="005D2FCF" w:rsidRPr="00CB716F" w:rsidRDefault="005D2FCF" w:rsidP="004A4ECA">
                      <w:pPr>
                        <w:pStyle w:val="MyComment"/>
                      </w:pPr>
                      <w:r>
                        <w:t>T</w:t>
                      </w:r>
                      <w:r w:rsidRPr="00CB716F">
                        <w:t>ur</w:t>
                      </w:r>
                      <w:r>
                        <w:t xml:space="preserve">n </w:t>
                      </w:r>
                      <w:r w:rsidRPr="00CB716F">
                        <w:t>of</w:t>
                      </w:r>
                      <w:r>
                        <w:t>f comput</w:t>
                      </w:r>
                      <w:r w:rsidRPr="00CB716F">
                        <w:t>er</w:t>
                      </w:r>
                    </w:p>
                  </w:txbxContent>
                </v:textbox>
                <o:callout v:ext="edit" minusy="t"/>
              </v:shape>
            </w:pict>
          </mc:Fallback>
        </mc:AlternateContent>
      </w:r>
      <w:r>
        <w:rPr>
          <w:lang w:val="vi-VN"/>
        </w:rPr>
        <w:t xml:space="preserve">Chọn Start → </w:t>
      </w:r>
      <w:r>
        <w:t>T</w:t>
      </w:r>
      <w:r w:rsidRPr="00CB716F">
        <w:t>ur</w:t>
      </w:r>
      <w:r>
        <w:t xml:space="preserve">n </w:t>
      </w:r>
      <w:r w:rsidRPr="00CB716F">
        <w:t>of</w:t>
      </w:r>
      <w:r>
        <w:t>f comput</w:t>
      </w:r>
      <w:r w:rsidRPr="00CB716F">
        <w:t>er</w:t>
      </w:r>
      <w:r>
        <w:fldChar w:fldCharType="begin"/>
      </w:r>
      <w:r>
        <w:instrText xml:space="preserve"> XE "Turn off computer" </w:instrText>
      </w:r>
      <w:r>
        <w:fldChar w:fldCharType="end"/>
      </w:r>
      <w:r>
        <w:br/>
      </w:r>
      <w:r>
        <w:rPr>
          <w:noProof/>
        </w:rPr>
        <mc:AlternateContent>
          <mc:Choice Requires="wpc">
            <w:drawing>
              <wp:inline distT="0" distB="0" distL="0" distR="0" wp14:anchorId="0BBBFFD9" wp14:editId="4652D28B">
                <wp:extent cx="3324860" cy="2553970"/>
                <wp:effectExtent l="0" t="0" r="0" b="0"/>
                <wp:docPr id="1055" name="Canvas 10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5" name="Text Box 1056"/>
                        <wps:cNvSpPr txBox="1">
                          <a:spLocks noChangeArrowheads="1"/>
                        </wps:cNvSpPr>
                        <wps:spPr bwMode="auto">
                          <a:xfrm>
                            <a:off x="695960" y="0"/>
                            <a:ext cx="1600200" cy="2514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D2FCF" w:rsidRDefault="005D2FCF">
                              <w:r>
                                <w:rPr>
                                  <w:noProof/>
                                </w:rPr>
                                <w:drawing>
                                  <wp:inline distT="0" distB="0" distL="0" distR="0" wp14:anchorId="66A26291" wp14:editId="7EAC3F25">
                                    <wp:extent cx="1405890" cy="200596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5890" cy="200596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36" name="AutoShape 1058"/>
                        <wps:cNvSpPr>
                          <a:spLocks/>
                        </wps:cNvSpPr>
                        <wps:spPr bwMode="auto">
                          <a:xfrm>
                            <a:off x="5080" y="1600200"/>
                            <a:ext cx="462280" cy="228600"/>
                          </a:xfrm>
                          <a:prstGeom prst="borderCallout2">
                            <a:avLst>
                              <a:gd name="adj1" fmla="val 50000"/>
                              <a:gd name="adj2" fmla="val 116481"/>
                              <a:gd name="adj3" fmla="val 50000"/>
                              <a:gd name="adj4" fmla="val 167718"/>
                              <a:gd name="adj5" fmla="val 205000"/>
                              <a:gd name="adj6" fmla="val 219782"/>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D2FCF" w:rsidRPr="00426A51" w:rsidRDefault="005D2FCF" w:rsidP="004A4ECA">
                              <w:pPr>
                                <w:pStyle w:val="MyComment"/>
                              </w:pPr>
                              <w:r w:rsidRPr="00426A51">
                                <w:t>Start</w:t>
                              </w:r>
                            </w:p>
                          </w:txbxContent>
                        </wps:txbx>
                        <wps:bodyPr rot="0" vert="horz" wrap="square" lIns="91440" tIns="45720" rIns="91440" bIns="45720" anchor="t" anchorCtr="0" upright="1">
                          <a:noAutofit/>
                        </wps:bodyPr>
                      </wps:wsp>
                    </wpc:wpc>
                  </a:graphicData>
                </a:graphic>
              </wp:inline>
            </w:drawing>
          </mc:Choice>
          <mc:Fallback>
            <w:pict>
              <v:group id="Canvas 1055" o:spid="_x0000_s1027" editas="canvas" style="width:261.8pt;height:201.1pt;mso-position-horizontal-relative:char;mso-position-vertical-relative:line" coordsize="33248,25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33248;height:25539;visibility:visible;mso-wrap-style:square">
                  <v:fill o:detectmouseclick="t"/>
                  <v:path o:connecttype="none"/>
                </v:shape>
                <v:shapetype id="_x0000_t202" coordsize="21600,21600" o:spt="202" path="m,l,21600r21600,l21600,xe">
                  <v:stroke joinstyle="miter"/>
                  <v:path gradientshapeok="t" o:connecttype="rect"/>
                </v:shapetype>
                <v:shape id="Text Box 1056" o:spid="_x0000_s1029" type="#_x0000_t202" style="position:absolute;left:6959;width:16002;height:25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5D2FCF" w:rsidRDefault="005D2FCF">
                        <w:r>
                          <w:rPr>
                            <w:noProof/>
                          </w:rPr>
                          <w:drawing>
                            <wp:inline distT="0" distB="0" distL="0" distR="0" wp14:anchorId="66A26291" wp14:editId="7EAC3F25">
                              <wp:extent cx="1405890" cy="200596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5890" cy="2005965"/>
                                      </a:xfrm>
                                      <a:prstGeom prst="rect">
                                        <a:avLst/>
                                      </a:prstGeom>
                                      <a:noFill/>
                                      <a:ln>
                                        <a:noFill/>
                                      </a:ln>
                                    </pic:spPr>
                                  </pic:pic>
                                </a:graphicData>
                              </a:graphic>
                            </wp:inline>
                          </w:drawing>
                        </w:r>
                      </w:p>
                    </w:txbxContent>
                  </v:textbox>
                </v:shape>
                <v:shape id="AutoShape 1058" o:spid="_x0000_s1030" type="#_x0000_t48" style="position:absolute;left:50;top:16002;width:462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2GFcUA&#10;AADbAAAADwAAAGRycy9kb3ducmV2LnhtbESPQWvCQBSE70L/w/IK3nRjKxKiq7SFQlAoalXo7ZF9&#10;TdJm34bd1aT/3hWEHoeZ+YZZrHrTiAs5X1tWMBknIIgLq2suFRw+30cpCB+QNTaWScEfeVgtHwYL&#10;zLTteEeXfShFhLDPUEEVQptJ6YuKDPqxbYmj922dwRClK6V22EW4aeRTksykwZrjQoUtvVVU/O7P&#10;RsE2nD5S9zPF9eY48Zh/dfnruVRq+Ni/zEEE6sN/+N7OtYLnGdy+xB8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jYYVxQAAANsAAAAPAAAAAAAAAAAAAAAAAJgCAABkcnMv&#10;ZG93bnJldi54bWxQSwUGAAAAAAQABAD1AAAAigMAAAAA&#10;" adj="47473,44280,36227,10800,25160,10800">
                  <v:textbox>
                    <w:txbxContent>
                      <w:p w:rsidR="005D2FCF" w:rsidRPr="00426A51" w:rsidRDefault="005D2FCF" w:rsidP="004A4ECA">
                        <w:pPr>
                          <w:pStyle w:val="MyComment"/>
                        </w:pPr>
                        <w:r w:rsidRPr="00426A51">
                          <w:t>Start</w:t>
                        </w:r>
                      </w:p>
                    </w:txbxContent>
                  </v:textbox>
                  <o:callout v:ext="edit" minusx="t" minusy="t"/>
                </v:shape>
                <w10:anchorlock/>
              </v:group>
            </w:pict>
          </mc:Fallback>
        </mc:AlternateContent>
      </w:r>
    </w:p>
    <w:p w:rsidR="005D2FCF" w:rsidRDefault="005D2FCF" w:rsidP="00475828">
      <w:pPr>
        <w:pStyle w:val="MyAdditionInfo"/>
        <w:framePr w:wrap="around"/>
        <w:jc w:val="right"/>
        <w:rPr>
          <w:lang w:val="vi-VN"/>
        </w:rPr>
      </w:pPr>
      <w:r>
        <w:rPr>
          <w:lang w:val="vi-VN"/>
        </w:rPr>
        <w:t xml:space="preserve">Trong một vài hệ thống, bạn có thể sử dụng lựa chọn </w:t>
      </w:r>
      <w:r w:rsidRPr="004B605D">
        <w:rPr>
          <w:rStyle w:val="Strong"/>
          <w:lang w:val="vi-VN"/>
        </w:rPr>
        <w:t>Stand by</w:t>
      </w:r>
      <w:r>
        <w:rPr>
          <w:lang w:val="vi-VN"/>
        </w:rPr>
        <w:t xml:space="preserve"> để đưa hệ thống và chế độ tạm nghỉ.</w:t>
      </w:r>
    </w:p>
    <w:p w:rsidR="005D2FCF" w:rsidRDefault="005D2FCF" w:rsidP="00157B4F">
      <w:pPr>
        <w:numPr>
          <w:ilvl w:val="0"/>
          <w:numId w:val="5"/>
        </w:numPr>
        <w:rPr>
          <w:lang w:val="vi-VN"/>
        </w:rPr>
      </w:pPr>
      <w:r>
        <w:rPr>
          <w:lang w:val="vi-VN"/>
        </w:rPr>
        <w:t xml:space="preserve">Chọn </w:t>
      </w:r>
      <w:r>
        <w:t>T</w:t>
      </w:r>
      <w:r w:rsidRPr="00CB716F">
        <w:t>ur</w:t>
      </w:r>
      <w:r>
        <w:t xml:space="preserve">n </w:t>
      </w:r>
      <w:r w:rsidRPr="00CB716F">
        <w:t>of</w:t>
      </w:r>
      <w:r>
        <w:t>f</w:t>
      </w:r>
      <w:r>
        <w:rPr>
          <w:lang w:val="vi-VN"/>
        </w:rPr>
        <w:br/>
      </w:r>
      <w:r>
        <w:rPr>
          <w:noProof/>
        </w:rPr>
        <mc:AlternateContent>
          <mc:Choice Requires="wpc">
            <w:drawing>
              <wp:inline distT="0" distB="0" distL="0" distR="0" wp14:anchorId="7263E680" wp14:editId="7D8EABB1">
                <wp:extent cx="3429000" cy="1828800"/>
                <wp:effectExtent l="0" t="0" r="0" b="0"/>
                <wp:docPr id="1062" name="Canvas 10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Text Box 1063"/>
                        <wps:cNvSpPr txBox="1">
                          <a:spLocks noChangeArrowheads="1"/>
                        </wps:cNvSpPr>
                        <wps:spPr bwMode="auto">
                          <a:xfrm>
                            <a:off x="0" y="0"/>
                            <a:ext cx="3429000" cy="1828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D2FCF" w:rsidRDefault="005D2FCF">
                              <w:r>
                                <w:rPr>
                                  <w:noProof/>
                                </w:rPr>
                                <w:drawing>
                                  <wp:inline distT="0" distB="0" distL="0" distR="0" wp14:anchorId="7F51FA6F" wp14:editId="0701756E">
                                    <wp:extent cx="3220720" cy="20332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0720" cy="20332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c:wpc>
                  </a:graphicData>
                </a:graphic>
              </wp:inline>
            </w:drawing>
          </mc:Choice>
          <mc:Fallback>
            <w:pict>
              <v:group id="Canvas 1062" o:spid="_x0000_s1031" editas="canvas" style="width:270pt;height:2in;mso-position-horizontal-relative:char;mso-position-vertical-relative:line" coordsize="34290,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">
                <v:shape id="_x0000_s1032" type="#_x0000_t75" style="position:absolute;width:34290;height:18288;visibility:visible;mso-wrap-style:square">
                  <v:fill o:detectmouseclick="t"/>
                  <v:path o:connecttype="none"/>
                </v:shape>
                <v:shape id="Text Box 1063" o:spid="_x0000_s1033" type="#_x0000_t202" style="position:absolute;width:34290;height:18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5D2FCF" w:rsidRDefault="005D2FCF">
                        <w:r>
                          <w:rPr>
                            <w:noProof/>
                          </w:rPr>
                          <w:drawing>
                            <wp:inline distT="0" distB="0" distL="0" distR="0" wp14:anchorId="7F51FA6F" wp14:editId="0701756E">
                              <wp:extent cx="3220720" cy="20332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0720" cy="2033270"/>
                                      </a:xfrm>
                                      <a:prstGeom prst="rect">
                                        <a:avLst/>
                                      </a:prstGeom>
                                      <a:noFill/>
                                      <a:ln>
                                        <a:noFill/>
                                      </a:ln>
                                    </pic:spPr>
                                  </pic:pic>
                                </a:graphicData>
                              </a:graphic>
                            </wp:inline>
                          </w:drawing>
                        </w:r>
                      </w:p>
                    </w:txbxContent>
                  </v:textbox>
                </v:shape>
                <w10:anchorlock/>
              </v:group>
            </w:pict>
          </mc:Fallback>
        </mc:AlternateContent>
      </w:r>
    </w:p>
    <w:p w:rsidR="005D2FCF" w:rsidRDefault="005D2FCF" w:rsidP="009F4BFE"/>
    <w:p w:rsidR="005D2FCF" w:rsidRDefault="005D2FCF" w:rsidP="009F4BFE">
      <w:pPr>
        <w:pStyle w:val="Heading3"/>
        <w:rPr>
          <w:lang w:val="vi-VN"/>
        </w:rPr>
      </w:pPr>
      <w:bookmarkStart w:id="5" w:name="_Toc104689468"/>
      <w:r>
        <w:rPr>
          <w:lang w:val="vi-VN"/>
        </w:rPr>
        <w:t>Khởi động</w:t>
      </w:r>
      <w:r>
        <w:t xml:space="preserve"> l</w:t>
      </w:r>
      <w:r w:rsidRPr="00157B4F">
        <w:t>ại</w:t>
      </w:r>
      <w:r>
        <w:rPr>
          <w:lang w:val="vi-VN"/>
        </w:rPr>
        <w:t xml:space="preserve"> máy tính</w:t>
      </w:r>
      <w:bookmarkEnd w:id="5"/>
    </w:p>
    <w:p w:rsidR="005D2FCF" w:rsidRDefault="005D2FCF" w:rsidP="008A416F">
      <w:pPr>
        <w:rPr>
          <w:lang w:val="vi-VN"/>
        </w:rPr>
      </w:pPr>
      <w:r>
        <w:rPr>
          <w:lang w:val="vi-VN"/>
        </w:rPr>
        <w:t>Đôi lúc máy tính của bạn chạy chậm lại, hoặc khi bạn mới cài đặt một phần mềm mới và được khuyến cáo khởi động lại máy tính v.v..</w:t>
      </w:r>
    </w:p>
    <w:p w:rsidR="005D2FCF" w:rsidRDefault="005D2FCF" w:rsidP="008A416F">
      <w:pPr>
        <w:rPr>
          <w:lang w:val="vi-VN"/>
        </w:rPr>
      </w:pPr>
      <w:r>
        <w:rPr>
          <w:lang w:val="vi-VN"/>
        </w:rPr>
        <w:t>Trong các trường hợp đó, bạn phải thực hiện thao tác khởi động lại máy tính của mình.</w:t>
      </w:r>
    </w:p>
    <w:p w:rsidR="005D2FCF" w:rsidRDefault="005D2FCF" w:rsidP="00426A51">
      <w:pPr>
        <w:pStyle w:val="MyHowtodo"/>
        <w:rPr>
          <w:lang w:val="vi-VN"/>
        </w:rPr>
      </w:pPr>
      <w:r>
        <w:rPr>
          <w:lang w:val="vi-VN"/>
        </w:rPr>
        <w:t>Để khởi động lại máy tính</w:t>
      </w:r>
    </w:p>
    <w:p w:rsidR="005D2FCF" w:rsidRPr="004B605D" w:rsidRDefault="005D2FCF" w:rsidP="00426A51">
      <w:pPr>
        <w:rPr>
          <w:lang w:val="vi-VN"/>
        </w:rPr>
      </w:pPr>
      <w:r>
        <w:rPr>
          <w:lang w:val="vi-VN"/>
        </w:rPr>
        <w:t>Thao tác khởi động lại máy tính cũng tương tự như thao tác tắt máy</w:t>
      </w:r>
    </w:p>
    <w:p w:rsidR="005D2FCF" w:rsidRDefault="005D2FCF" w:rsidP="00D44DB0">
      <w:pPr>
        <w:numPr>
          <w:ilvl w:val="0"/>
          <w:numId w:val="6"/>
        </w:numPr>
        <w:rPr>
          <w:lang w:val="vi-VN"/>
        </w:rPr>
      </w:pPr>
      <w:r>
        <w:rPr>
          <w:lang w:val="vi-VN"/>
        </w:rPr>
        <w:t xml:space="preserve">Chọn Start → </w:t>
      </w:r>
      <w:r>
        <w:t>T</w:t>
      </w:r>
      <w:r w:rsidRPr="00BA5D7E">
        <w:t>ur</w:t>
      </w:r>
      <w:r>
        <w:t xml:space="preserve">n </w:t>
      </w:r>
      <w:r w:rsidRPr="00BA5D7E">
        <w:t>of</w:t>
      </w:r>
      <w:r>
        <w:t>f comput</w:t>
      </w:r>
      <w:r w:rsidRPr="00BA5D7E">
        <w:t>er</w:t>
      </w:r>
      <w:r>
        <w:fldChar w:fldCharType="begin"/>
      </w:r>
      <w:r>
        <w:instrText xml:space="preserve"> XE "Turn off computer" </w:instrText>
      </w:r>
      <w:r>
        <w:fldChar w:fldCharType="end"/>
      </w:r>
    </w:p>
    <w:p w:rsidR="005D2FCF" w:rsidRDefault="005D2FCF" w:rsidP="00BA5D7E">
      <w:pPr>
        <w:numPr>
          <w:ilvl w:val="0"/>
          <w:numId w:val="6"/>
        </w:numPr>
        <w:rPr>
          <w:lang w:val="vi-VN"/>
        </w:rPr>
      </w:pPr>
      <w:r>
        <w:rPr>
          <w:lang w:val="vi-VN"/>
        </w:rPr>
        <w:t>Chọn Restart</w:t>
      </w:r>
      <w:r>
        <w:rPr>
          <w:lang w:val="vi-VN"/>
        </w:rPr>
        <w:fldChar w:fldCharType="begin"/>
      </w:r>
      <w:r>
        <w:rPr>
          <w:lang w:val="vi-VN"/>
        </w:rPr>
        <w:instrText xml:space="preserve"> XE "</w:instrText>
      </w:r>
      <w:r>
        <w:instrText>Restart"</w:instrText>
      </w:r>
      <w:r>
        <w:rPr>
          <w:lang w:val="vi-VN"/>
        </w:rPr>
        <w:instrText xml:space="preserve"> </w:instrText>
      </w:r>
      <w:r>
        <w:rPr>
          <w:lang w:val="vi-VN"/>
        </w:rPr>
        <w:fldChar w:fldCharType="end"/>
      </w:r>
    </w:p>
    <w:p w:rsidR="005D2FCF" w:rsidRPr="00B87D5A" w:rsidRDefault="005D2FCF" w:rsidP="009F4BFE">
      <w:pPr>
        <w:pStyle w:val="Heading3"/>
        <w:rPr>
          <w:lang w:val="vi-VN"/>
        </w:rPr>
      </w:pPr>
      <w:bookmarkStart w:id="6" w:name="_Toc104689469"/>
      <w:r w:rsidRPr="00B87D5A">
        <w:rPr>
          <w:lang w:val="vi-VN"/>
        </w:rPr>
        <w:t>Đóng một chương trình bị treo</w:t>
      </w:r>
      <w:bookmarkEnd w:id="6"/>
    </w:p>
    <w:p w:rsidR="005D2FCF" w:rsidRPr="00343471" w:rsidRDefault="005D2FCF" w:rsidP="00A80A9B">
      <w:pPr>
        <w:rPr>
          <w:lang w:val="vi-VN"/>
        </w:rPr>
      </w:pPr>
      <w:r w:rsidRPr="00343471">
        <w:rPr>
          <w:lang w:val="vi-VN"/>
        </w:rPr>
        <w:t>Trong quá trình sử dụng máy trính nhiều khi các ứng dụng mà bạn đang sử dụng có thể không hoạt động được ( chương trình bị treo). Khi đó để tiếp tục sử dụng chương trình này ta phải tắt chương trình bị treo và khởi động lại chương trình đó.</w:t>
      </w:r>
    </w:p>
    <w:p w:rsidR="005D2FCF" w:rsidRPr="00343471" w:rsidRDefault="005D2FCF" w:rsidP="007078FD">
      <w:pPr>
        <w:pStyle w:val="MyHowtodo"/>
        <w:rPr>
          <w:lang w:val="vi-VN"/>
        </w:rPr>
      </w:pPr>
      <w:r w:rsidRPr="00343471">
        <w:rPr>
          <w:lang w:val="vi-VN"/>
        </w:rPr>
        <w:t>Để tắt một chương trình bị treo ta làm như sau:</w:t>
      </w:r>
    </w:p>
    <w:p w:rsidR="005D2FCF" w:rsidRPr="00F04AE4" w:rsidRDefault="005D2FCF" w:rsidP="00F04AE4">
      <w:pPr>
        <w:numPr>
          <w:ilvl w:val="0"/>
          <w:numId w:val="56"/>
        </w:numPr>
        <w:rPr>
          <w:lang w:val="vi-VN"/>
        </w:rPr>
      </w:pPr>
      <w:r w:rsidRPr="00F04AE4">
        <w:rPr>
          <w:lang w:val="vi-VN"/>
        </w:rPr>
        <w:t>Bấm đồng thời</w:t>
      </w:r>
      <w:r>
        <w:t xml:space="preserve"> c</w:t>
      </w:r>
      <w:r w:rsidRPr="007078FD">
        <w:t>ác</w:t>
      </w:r>
      <w:r>
        <w:t xml:space="preserve"> ph</w:t>
      </w:r>
      <w:r w:rsidRPr="007078FD">
        <w:t>ím</w:t>
      </w:r>
      <w:r>
        <w:rPr>
          <w:lang w:val="vi-VN"/>
        </w:rPr>
        <w:t xml:space="preserve"> Alt + Ctrl + </w:t>
      </w:r>
      <w:r>
        <w:t>D</w:t>
      </w:r>
      <w:r w:rsidRPr="00F04AE4">
        <w:rPr>
          <w:lang w:val="vi-VN"/>
        </w:rPr>
        <w:t>elete</w:t>
      </w:r>
    </w:p>
    <w:p w:rsidR="005D2FCF" w:rsidRPr="00F04AE4" w:rsidRDefault="005D2FCF" w:rsidP="00F04AE4">
      <w:pPr>
        <w:numPr>
          <w:ilvl w:val="0"/>
          <w:numId w:val="56"/>
        </w:numPr>
        <w:rPr>
          <w:lang w:val="vi-VN"/>
        </w:rPr>
      </w:pPr>
      <w:r>
        <w:t>Trong tab Application ch</w:t>
      </w:r>
      <w:r w:rsidRPr="00F04AE4">
        <w:t>ọn</w:t>
      </w:r>
      <w:r>
        <w:t xml:space="preserve"> chư</w:t>
      </w:r>
      <w:r w:rsidRPr="00F04AE4">
        <w:t>ơ</w:t>
      </w:r>
      <w:r>
        <w:t>ng tr</w:t>
      </w:r>
      <w:r w:rsidRPr="00F04AE4">
        <w:t>ình</w:t>
      </w:r>
      <w:r>
        <w:t xml:space="preserve"> b</w:t>
      </w:r>
      <w:r w:rsidRPr="00F04AE4">
        <w:t>ị</w:t>
      </w:r>
      <w:r>
        <w:t xml:space="preserve"> treo v</w:t>
      </w:r>
      <w:r w:rsidRPr="00F04AE4">
        <w:t>à</w:t>
      </w:r>
      <w:r>
        <w:t xml:space="preserve"> nh</w:t>
      </w:r>
      <w:r w:rsidRPr="00F80D40">
        <w:t>ấp</w:t>
      </w:r>
      <w:r>
        <w:t xml:space="preserve"> chu</w:t>
      </w:r>
      <w:r w:rsidRPr="00F04AE4">
        <w:t>ột</w:t>
      </w:r>
      <w:r>
        <w:t xml:space="preserve"> v</w:t>
      </w:r>
      <w:r w:rsidRPr="00F04AE4">
        <w:t>ào</w:t>
      </w:r>
      <w:r>
        <w:t xml:space="preserve"> n</w:t>
      </w:r>
      <w:r w:rsidRPr="00F04AE4">
        <w:t>út</w:t>
      </w:r>
      <w:r>
        <w:t xml:space="preserve"> End Task</w:t>
      </w:r>
      <w:r>
        <w:fldChar w:fldCharType="begin"/>
      </w:r>
      <w:r>
        <w:instrText xml:space="preserve"> XE "End Task" </w:instrText>
      </w:r>
      <w:r>
        <w:fldChar w:fldCharType="end"/>
      </w:r>
    </w:p>
    <w:p w:rsidR="005D2FCF" w:rsidRPr="009F4BFE" w:rsidRDefault="005D2FCF" w:rsidP="009F4BFE">
      <w:pPr>
        <w:ind w:left="851"/>
      </w:pPr>
      <w:r>
        <w:rPr>
          <w:noProof/>
        </w:rPr>
        <w:drawing>
          <wp:inline distT="0" distB="0" distL="0" distR="0" wp14:anchorId="655D946B" wp14:editId="5213B518">
            <wp:extent cx="3807460" cy="4285615"/>
            <wp:effectExtent l="0" t="0" r="254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07460" cy="4285615"/>
                    </a:xfrm>
                    <a:prstGeom prst="rect">
                      <a:avLst/>
                    </a:prstGeom>
                    <a:noFill/>
                    <a:ln>
                      <a:noFill/>
                    </a:ln>
                  </pic:spPr>
                </pic:pic>
              </a:graphicData>
            </a:graphic>
          </wp:inline>
        </w:drawing>
      </w:r>
    </w:p>
    <w:p w:rsidR="005D2FCF" w:rsidRDefault="005D2FCF" w:rsidP="00850D1E">
      <w:pPr>
        <w:pStyle w:val="Heading2Topic"/>
      </w:pPr>
      <w:r>
        <w:t>Ch</w:t>
      </w:r>
      <w:r w:rsidRPr="00850D1E">
        <w:t>ủ</w:t>
      </w:r>
      <w:r>
        <w:t xml:space="preserve"> </w:t>
      </w:r>
      <w:r w:rsidRPr="00850D1E">
        <w:t>đề</w:t>
      </w:r>
      <w:r>
        <w:t xml:space="preserve"> B </w:t>
      </w:r>
    </w:p>
    <w:p w:rsidR="005D2FCF" w:rsidRPr="00850D1E" w:rsidRDefault="005D2FCF" w:rsidP="00850D1E">
      <w:pPr>
        <w:pStyle w:val="Heading2"/>
      </w:pPr>
      <w:bookmarkStart w:id="7" w:name="_Toc104689470"/>
      <w:r>
        <w:t>C</w:t>
      </w:r>
      <w:r w:rsidRPr="00850D1E">
        <w:t>ác</w:t>
      </w:r>
      <w:r>
        <w:t xml:space="preserve"> thao t</w:t>
      </w:r>
      <w:r w:rsidRPr="00850D1E">
        <w:t>ác</w:t>
      </w:r>
      <w:r>
        <w:t xml:space="preserve"> c</w:t>
      </w:r>
      <w:r w:rsidRPr="00850D1E">
        <w:t>ơ</w:t>
      </w:r>
      <w:r>
        <w:t xml:space="preserve"> b</w:t>
      </w:r>
      <w:r w:rsidRPr="00850D1E">
        <w:t>ản</w:t>
      </w:r>
      <w:r>
        <w:t xml:space="preserve"> v</w:t>
      </w:r>
      <w:r w:rsidRPr="00850D1E">
        <w:t>ới</w:t>
      </w:r>
      <w:r>
        <w:t xml:space="preserve"> m</w:t>
      </w:r>
      <w:r w:rsidRPr="00850D1E">
        <w:t>áy</w:t>
      </w:r>
      <w:r>
        <w:t xml:space="preserve"> t</w:t>
      </w:r>
      <w:r w:rsidRPr="00850D1E">
        <w:t>ính</w:t>
      </w:r>
      <w:bookmarkEnd w:id="7"/>
    </w:p>
    <w:p w:rsidR="005D2FCF" w:rsidRDefault="005D2FCF" w:rsidP="009F4BFE">
      <w:pPr>
        <w:pStyle w:val="Heading3"/>
        <w:rPr>
          <w:lang w:val="vi-VN"/>
        </w:rPr>
      </w:pPr>
      <w:bookmarkStart w:id="8" w:name="_Toc104689471"/>
      <w:r>
        <w:rPr>
          <w:lang w:val="vi-VN"/>
        </w:rPr>
        <w:t>Xem các thông tin về máy tính</w:t>
      </w:r>
      <w:bookmarkEnd w:id="8"/>
    </w:p>
    <w:p w:rsidR="005D2FCF" w:rsidRPr="004B605D" w:rsidRDefault="005D2FCF" w:rsidP="00426A51">
      <w:pPr>
        <w:rPr>
          <w:lang w:val="vi-VN"/>
        </w:rPr>
      </w:pPr>
      <w:r>
        <w:rPr>
          <w:lang w:val="vi-VN"/>
        </w:rPr>
        <w:t>Có trong tay một chiếc máy tính cá nhân là mong ước của không ít người. Tuy nhiên khi có máy tính, bạn rất muốn biết chiếc máy của mình nhanh chậm thế nào, tốc độ bao nhiêu, có khả năng phát được âm thanh hay không v.v.. Các lý do đó khiến bạn quan tâm tới một vấn đề là làm sao xem được các thông tin về hệ thống máy – hay phần cứng máy tính.</w:t>
      </w:r>
    </w:p>
    <w:p w:rsidR="005D2FCF" w:rsidRDefault="005D2FCF" w:rsidP="00426A51">
      <w:pPr>
        <w:rPr>
          <w:lang w:val="vi-VN"/>
        </w:rPr>
      </w:pPr>
      <w:r>
        <w:rPr>
          <w:lang w:val="vi-VN"/>
        </w:rPr>
        <w:t>Thông tin trong máy tính mà bạn thường quan tâm được thể hiện trong bảng dưới đây</w:t>
      </w:r>
    </w:p>
    <w:tbl>
      <w:tblPr>
        <w:tblW w:w="0" w:type="auto"/>
        <w:tblLook w:val="01E0" w:firstRow="1" w:lastRow="1" w:firstColumn="1" w:lastColumn="1" w:noHBand="0" w:noVBand="0"/>
      </w:tblPr>
      <w:tblGrid>
        <w:gridCol w:w="3793"/>
        <w:gridCol w:w="3794"/>
      </w:tblGrid>
      <w:tr w:rsidR="005D2FCF" w:rsidRPr="00415385" w:rsidTr="00415385">
        <w:trPr>
          <w:cantSplit/>
          <w:tblHeader/>
        </w:trPr>
        <w:tc>
          <w:tcPr>
            <w:tcW w:w="3793" w:type="dxa"/>
            <w:tcBorders>
              <w:bottom w:val="single" w:sz="4" w:space="0" w:color="auto"/>
            </w:tcBorders>
            <w:shd w:val="clear" w:color="auto" w:fill="auto"/>
          </w:tcPr>
          <w:p w:rsidR="005D2FCF" w:rsidRPr="00415385" w:rsidRDefault="005D2FCF" w:rsidP="00415385">
            <w:pPr>
              <w:keepNext/>
              <w:rPr>
                <w:rFonts w:ascii="Arial" w:hAnsi="Arial"/>
                <w:b/>
                <w:i/>
                <w:lang w:val="vi-VN"/>
              </w:rPr>
            </w:pPr>
            <w:r w:rsidRPr="00415385">
              <w:rPr>
                <w:rFonts w:ascii="Arial" w:hAnsi="Arial"/>
                <w:b/>
                <w:i/>
                <w:lang w:val="vi-VN"/>
              </w:rPr>
              <w:t>Tên thông tin</w:t>
            </w:r>
          </w:p>
        </w:tc>
        <w:tc>
          <w:tcPr>
            <w:tcW w:w="3794" w:type="dxa"/>
            <w:tcBorders>
              <w:bottom w:val="single" w:sz="4" w:space="0" w:color="auto"/>
            </w:tcBorders>
            <w:shd w:val="clear" w:color="auto" w:fill="auto"/>
          </w:tcPr>
          <w:p w:rsidR="005D2FCF" w:rsidRPr="00415385" w:rsidRDefault="005D2FCF" w:rsidP="00415385">
            <w:pPr>
              <w:keepNext/>
              <w:rPr>
                <w:rFonts w:ascii="Arial" w:hAnsi="Arial"/>
                <w:b/>
                <w:lang w:val="vi-VN"/>
              </w:rPr>
            </w:pPr>
            <w:r w:rsidRPr="00415385">
              <w:rPr>
                <w:rFonts w:ascii="Arial" w:hAnsi="Arial"/>
                <w:b/>
                <w:lang w:val="vi-VN"/>
              </w:rPr>
              <w:t>Mô tả</w:t>
            </w:r>
          </w:p>
        </w:tc>
      </w:tr>
      <w:tr w:rsidR="005D2FCF" w:rsidRPr="00415385" w:rsidTr="00415385">
        <w:trPr>
          <w:cantSplit/>
        </w:trPr>
        <w:tc>
          <w:tcPr>
            <w:tcW w:w="3793" w:type="dxa"/>
            <w:shd w:val="clear" w:color="auto" w:fill="auto"/>
          </w:tcPr>
          <w:p w:rsidR="005D2FCF" w:rsidRPr="00415385" w:rsidRDefault="005D2FCF" w:rsidP="00426A51">
            <w:pPr>
              <w:rPr>
                <w:i/>
              </w:rPr>
            </w:pPr>
            <w:r w:rsidRPr="00415385">
              <w:rPr>
                <w:i/>
              </w:rPr>
              <w:t>OS Name</w:t>
            </w:r>
            <w:r>
              <w:rPr>
                <w:i/>
              </w:rPr>
              <w:fldChar w:fldCharType="begin"/>
            </w:r>
            <w:r>
              <w:rPr>
                <w:i/>
              </w:rPr>
              <w:instrText xml:space="preserve"> XE "</w:instrText>
            </w:r>
            <w:r>
              <w:instrText>OS Name"</w:instrText>
            </w:r>
            <w:r>
              <w:rPr>
                <w:i/>
              </w:rPr>
              <w:instrText xml:space="preserve"> </w:instrText>
            </w:r>
            <w:r>
              <w:rPr>
                <w:i/>
              </w:rPr>
              <w:fldChar w:fldCharType="end"/>
            </w:r>
          </w:p>
        </w:tc>
        <w:tc>
          <w:tcPr>
            <w:tcW w:w="3794" w:type="dxa"/>
            <w:shd w:val="clear" w:color="auto" w:fill="auto"/>
          </w:tcPr>
          <w:p w:rsidR="005D2FCF" w:rsidRPr="00415385" w:rsidRDefault="005D2FCF" w:rsidP="00426A51">
            <w:pPr>
              <w:rPr>
                <w:lang w:val="vi-VN"/>
              </w:rPr>
            </w:pPr>
            <w:r w:rsidRPr="00415385">
              <w:rPr>
                <w:lang w:val="vi-VN"/>
              </w:rPr>
              <w:t>Cung cấp tên hệ điều hành đang được sử dụng trong máy tính của bạn</w:t>
            </w:r>
          </w:p>
        </w:tc>
      </w:tr>
      <w:tr w:rsidR="005D2FCF" w:rsidRPr="00415385" w:rsidTr="00415385">
        <w:trPr>
          <w:cantSplit/>
        </w:trPr>
        <w:tc>
          <w:tcPr>
            <w:tcW w:w="3793" w:type="dxa"/>
            <w:shd w:val="clear" w:color="auto" w:fill="auto"/>
          </w:tcPr>
          <w:p w:rsidR="005D2FCF" w:rsidRPr="00415385" w:rsidRDefault="005D2FCF" w:rsidP="00426A51">
            <w:pPr>
              <w:rPr>
                <w:i/>
              </w:rPr>
            </w:pPr>
            <w:r w:rsidRPr="00415385">
              <w:rPr>
                <w:i/>
                <w:lang w:val="vi-VN"/>
              </w:rPr>
              <w:t>Version</w:t>
            </w:r>
          </w:p>
        </w:tc>
        <w:tc>
          <w:tcPr>
            <w:tcW w:w="3794" w:type="dxa"/>
            <w:shd w:val="clear" w:color="auto" w:fill="auto"/>
          </w:tcPr>
          <w:p w:rsidR="005D2FCF" w:rsidRPr="00415385" w:rsidRDefault="005D2FCF" w:rsidP="00426A51">
            <w:pPr>
              <w:rPr>
                <w:lang w:val="vi-VN"/>
              </w:rPr>
            </w:pPr>
            <w:r w:rsidRPr="00415385">
              <w:rPr>
                <w:lang w:val="vi-VN"/>
              </w:rPr>
              <w:t>Cung cấp số hiệu phiên bản hệ điều hành bạn đang sử dụng</w:t>
            </w:r>
          </w:p>
        </w:tc>
      </w:tr>
      <w:tr w:rsidR="005D2FCF" w:rsidRPr="00415385" w:rsidTr="00415385">
        <w:trPr>
          <w:cantSplit/>
        </w:trPr>
        <w:tc>
          <w:tcPr>
            <w:tcW w:w="3793" w:type="dxa"/>
            <w:shd w:val="clear" w:color="auto" w:fill="auto"/>
          </w:tcPr>
          <w:p w:rsidR="005D2FCF" w:rsidRPr="00415385" w:rsidRDefault="005D2FCF" w:rsidP="00426A51">
            <w:pPr>
              <w:rPr>
                <w:i/>
                <w:lang w:val="vi-VN"/>
              </w:rPr>
            </w:pPr>
            <w:r w:rsidRPr="00415385">
              <w:rPr>
                <w:i/>
                <w:lang w:val="vi-VN"/>
              </w:rPr>
              <w:t>OS Manufacturer</w:t>
            </w:r>
          </w:p>
        </w:tc>
        <w:tc>
          <w:tcPr>
            <w:tcW w:w="3794" w:type="dxa"/>
            <w:shd w:val="clear" w:color="auto" w:fill="auto"/>
          </w:tcPr>
          <w:p w:rsidR="005D2FCF" w:rsidRPr="00415385" w:rsidRDefault="005D2FCF" w:rsidP="00426A51">
            <w:pPr>
              <w:rPr>
                <w:lang w:val="vi-VN"/>
              </w:rPr>
            </w:pPr>
            <w:r w:rsidRPr="00415385">
              <w:rPr>
                <w:lang w:val="vi-VN"/>
              </w:rPr>
              <w:t>Cung cấp thông tin về tên công ty sản xuất hệ điều hành</w:t>
            </w:r>
          </w:p>
        </w:tc>
      </w:tr>
      <w:tr w:rsidR="005D2FCF" w:rsidRPr="00415385" w:rsidTr="00415385">
        <w:trPr>
          <w:cantSplit/>
        </w:trPr>
        <w:tc>
          <w:tcPr>
            <w:tcW w:w="3793" w:type="dxa"/>
            <w:shd w:val="clear" w:color="auto" w:fill="auto"/>
          </w:tcPr>
          <w:p w:rsidR="005D2FCF" w:rsidRPr="00415385" w:rsidRDefault="005D2FCF" w:rsidP="00426A51">
            <w:pPr>
              <w:rPr>
                <w:i/>
                <w:lang w:val="vi-VN"/>
              </w:rPr>
            </w:pPr>
            <w:r w:rsidRPr="00415385">
              <w:rPr>
                <w:i/>
                <w:lang w:val="vi-VN"/>
              </w:rPr>
              <w:t>System Name</w:t>
            </w:r>
            <w:r>
              <w:rPr>
                <w:i/>
                <w:lang w:val="vi-VN"/>
              </w:rPr>
              <w:fldChar w:fldCharType="begin"/>
            </w:r>
            <w:r>
              <w:rPr>
                <w:i/>
                <w:lang w:val="vi-VN"/>
              </w:rPr>
              <w:instrText xml:space="preserve"> XE "</w:instrText>
            </w:r>
            <w:r>
              <w:instrText>System Name"</w:instrText>
            </w:r>
            <w:r>
              <w:rPr>
                <w:i/>
                <w:lang w:val="vi-VN"/>
              </w:rPr>
              <w:instrText xml:space="preserve"> </w:instrText>
            </w:r>
            <w:r>
              <w:rPr>
                <w:i/>
                <w:lang w:val="vi-VN"/>
              </w:rPr>
              <w:fldChar w:fldCharType="end"/>
            </w:r>
          </w:p>
        </w:tc>
        <w:tc>
          <w:tcPr>
            <w:tcW w:w="3794" w:type="dxa"/>
            <w:shd w:val="clear" w:color="auto" w:fill="auto"/>
          </w:tcPr>
          <w:p w:rsidR="005D2FCF" w:rsidRPr="00415385" w:rsidRDefault="005D2FCF" w:rsidP="00426A51">
            <w:pPr>
              <w:rPr>
                <w:lang w:val="vi-VN"/>
              </w:rPr>
            </w:pPr>
            <w:r w:rsidRPr="00415385">
              <w:rPr>
                <w:lang w:val="vi-VN"/>
              </w:rPr>
              <w:t>Cung cấp tên máy tính</w:t>
            </w:r>
          </w:p>
        </w:tc>
      </w:tr>
      <w:tr w:rsidR="005D2FCF" w:rsidRPr="00415385" w:rsidTr="00415385">
        <w:trPr>
          <w:cantSplit/>
        </w:trPr>
        <w:tc>
          <w:tcPr>
            <w:tcW w:w="3793" w:type="dxa"/>
            <w:shd w:val="clear" w:color="auto" w:fill="auto"/>
          </w:tcPr>
          <w:p w:rsidR="005D2FCF" w:rsidRPr="00415385" w:rsidRDefault="005D2FCF" w:rsidP="00426A51">
            <w:pPr>
              <w:rPr>
                <w:i/>
                <w:lang w:val="vi-VN"/>
              </w:rPr>
            </w:pPr>
            <w:r w:rsidRPr="00415385">
              <w:rPr>
                <w:i/>
                <w:lang w:val="vi-VN"/>
              </w:rPr>
              <w:t>System Manufacturer</w:t>
            </w:r>
            <w:r>
              <w:rPr>
                <w:i/>
                <w:lang w:val="vi-VN"/>
              </w:rPr>
              <w:fldChar w:fldCharType="begin"/>
            </w:r>
            <w:r>
              <w:rPr>
                <w:i/>
                <w:lang w:val="vi-VN"/>
              </w:rPr>
              <w:instrText xml:space="preserve"> XE "</w:instrText>
            </w:r>
            <w:r>
              <w:rPr>
                <w:lang w:val="vi-VN"/>
              </w:rPr>
              <w:instrText>System Manufacturer"</w:instrText>
            </w:r>
            <w:r>
              <w:rPr>
                <w:i/>
                <w:lang w:val="vi-VN"/>
              </w:rPr>
              <w:instrText xml:space="preserve"> </w:instrText>
            </w:r>
            <w:r>
              <w:rPr>
                <w:i/>
                <w:lang w:val="vi-VN"/>
              </w:rPr>
              <w:fldChar w:fldCharType="end"/>
            </w:r>
          </w:p>
        </w:tc>
        <w:tc>
          <w:tcPr>
            <w:tcW w:w="3794" w:type="dxa"/>
            <w:shd w:val="clear" w:color="auto" w:fill="auto"/>
          </w:tcPr>
          <w:p w:rsidR="005D2FCF" w:rsidRPr="00415385" w:rsidRDefault="005D2FCF" w:rsidP="00426A51">
            <w:pPr>
              <w:rPr>
                <w:lang w:val="vi-VN"/>
              </w:rPr>
            </w:pPr>
            <w:r w:rsidRPr="00415385">
              <w:rPr>
                <w:lang w:val="vi-VN"/>
              </w:rPr>
              <w:t>Cung cấp tên nhà sản xuất máy</w:t>
            </w:r>
          </w:p>
        </w:tc>
      </w:tr>
      <w:tr w:rsidR="005D2FCF" w:rsidRPr="00415385" w:rsidTr="00415385">
        <w:trPr>
          <w:cantSplit/>
        </w:trPr>
        <w:tc>
          <w:tcPr>
            <w:tcW w:w="3793" w:type="dxa"/>
            <w:shd w:val="clear" w:color="auto" w:fill="auto"/>
          </w:tcPr>
          <w:p w:rsidR="005D2FCF" w:rsidRPr="00415385" w:rsidRDefault="005D2FCF" w:rsidP="00426A51">
            <w:pPr>
              <w:rPr>
                <w:i/>
              </w:rPr>
            </w:pPr>
            <w:r w:rsidRPr="00415385">
              <w:rPr>
                <w:i/>
              </w:rPr>
              <w:t>System Model</w:t>
            </w:r>
          </w:p>
        </w:tc>
        <w:tc>
          <w:tcPr>
            <w:tcW w:w="3794" w:type="dxa"/>
            <w:shd w:val="clear" w:color="auto" w:fill="auto"/>
          </w:tcPr>
          <w:p w:rsidR="005D2FCF" w:rsidRPr="00415385" w:rsidRDefault="005D2FCF" w:rsidP="00426A51">
            <w:pPr>
              <w:rPr>
                <w:lang w:val="vi-VN"/>
              </w:rPr>
            </w:pPr>
            <w:r w:rsidRPr="00415385">
              <w:rPr>
                <w:lang w:val="vi-VN"/>
              </w:rPr>
              <w:t>Cung cấp thông tin về “đời máy”</w:t>
            </w:r>
          </w:p>
        </w:tc>
      </w:tr>
      <w:tr w:rsidR="005D2FCF" w:rsidRPr="00415385" w:rsidTr="00415385">
        <w:trPr>
          <w:cantSplit/>
        </w:trPr>
        <w:tc>
          <w:tcPr>
            <w:tcW w:w="3793" w:type="dxa"/>
            <w:shd w:val="clear" w:color="auto" w:fill="auto"/>
          </w:tcPr>
          <w:p w:rsidR="005D2FCF" w:rsidRPr="00415385" w:rsidRDefault="005D2FCF" w:rsidP="00426A51">
            <w:pPr>
              <w:rPr>
                <w:i/>
                <w:lang w:val="vi-VN"/>
              </w:rPr>
            </w:pPr>
            <w:r w:rsidRPr="00415385">
              <w:rPr>
                <w:i/>
                <w:lang w:val="vi-VN"/>
              </w:rPr>
              <w:t>System Type</w:t>
            </w:r>
          </w:p>
        </w:tc>
        <w:tc>
          <w:tcPr>
            <w:tcW w:w="3794" w:type="dxa"/>
            <w:shd w:val="clear" w:color="auto" w:fill="auto"/>
          </w:tcPr>
          <w:p w:rsidR="005D2FCF" w:rsidRPr="00415385" w:rsidRDefault="005D2FCF" w:rsidP="00426A51">
            <w:pPr>
              <w:rPr>
                <w:lang w:val="vi-VN"/>
              </w:rPr>
            </w:pPr>
            <w:r w:rsidRPr="00415385">
              <w:rPr>
                <w:lang w:val="vi-VN"/>
              </w:rPr>
              <w:t>Cung cấp thông tin về kiểu của hệ thống</w:t>
            </w:r>
          </w:p>
        </w:tc>
      </w:tr>
      <w:tr w:rsidR="005D2FCF" w:rsidRPr="00415385" w:rsidTr="00415385">
        <w:trPr>
          <w:cantSplit/>
        </w:trPr>
        <w:tc>
          <w:tcPr>
            <w:tcW w:w="3793" w:type="dxa"/>
            <w:shd w:val="clear" w:color="auto" w:fill="auto"/>
          </w:tcPr>
          <w:p w:rsidR="005D2FCF" w:rsidRPr="00415385" w:rsidRDefault="005D2FCF" w:rsidP="00426A51">
            <w:pPr>
              <w:rPr>
                <w:i/>
              </w:rPr>
            </w:pPr>
            <w:r w:rsidRPr="00415385">
              <w:rPr>
                <w:i/>
              </w:rPr>
              <w:t>Processor</w:t>
            </w:r>
            <w:r>
              <w:rPr>
                <w:i/>
              </w:rPr>
              <w:fldChar w:fldCharType="begin"/>
            </w:r>
            <w:r>
              <w:rPr>
                <w:i/>
              </w:rPr>
              <w:instrText xml:space="preserve"> XE "</w:instrText>
            </w:r>
            <w:r>
              <w:instrText>Processor"</w:instrText>
            </w:r>
            <w:r>
              <w:rPr>
                <w:i/>
              </w:rPr>
              <w:instrText xml:space="preserve"> </w:instrText>
            </w:r>
            <w:r>
              <w:rPr>
                <w:i/>
              </w:rPr>
              <w:fldChar w:fldCharType="end"/>
            </w:r>
          </w:p>
        </w:tc>
        <w:tc>
          <w:tcPr>
            <w:tcW w:w="3794" w:type="dxa"/>
            <w:shd w:val="clear" w:color="auto" w:fill="auto"/>
          </w:tcPr>
          <w:p w:rsidR="005D2FCF" w:rsidRPr="00415385" w:rsidRDefault="005D2FCF" w:rsidP="00426A51">
            <w:pPr>
              <w:rPr>
                <w:lang w:val="vi-VN"/>
              </w:rPr>
            </w:pPr>
            <w:r w:rsidRPr="00415385">
              <w:rPr>
                <w:lang w:val="vi-VN"/>
              </w:rPr>
              <w:t>Cung cấp thông tin về loại vi xử lý bạn đang sử dụng</w:t>
            </w:r>
          </w:p>
        </w:tc>
      </w:tr>
      <w:tr w:rsidR="005D2FCF" w:rsidRPr="00415385" w:rsidTr="00415385">
        <w:trPr>
          <w:cantSplit/>
        </w:trPr>
        <w:tc>
          <w:tcPr>
            <w:tcW w:w="3793" w:type="dxa"/>
            <w:shd w:val="clear" w:color="auto" w:fill="auto"/>
          </w:tcPr>
          <w:p w:rsidR="005D2FCF" w:rsidRPr="00415385" w:rsidRDefault="005D2FCF" w:rsidP="00426A51">
            <w:pPr>
              <w:rPr>
                <w:i/>
              </w:rPr>
            </w:pPr>
            <w:r w:rsidRPr="00415385">
              <w:rPr>
                <w:i/>
              </w:rPr>
              <w:t>BIOS Version</w:t>
            </w:r>
          </w:p>
        </w:tc>
        <w:tc>
          <w:tcPr>
            <w:tcW w:w="3794" w:type="dxa"/>
            <w:shd w:val="clear" w:color="auto" w:fill="auto"/>
          </w:tcPr>
          <w:p w:rsidR="005D2FCF" w:rsidRPr="00415385" w:rsidRDefault="005D2FCF" w:rsidP="00426A51">
            <w:pPr>
              <w:rPr>
                <w:lang w:val="vi-VN"/>
              </w:rPr>
            </w:pPr>
            <w:r w:rsidRPr="00415385">
              <w:rPr>
                <w:lang w:val="vi-VN"/>
              </w:rPr>
              <w:t>Cung cấp thông tin về phiên bản hiện hành của BIOS</w:t>
            </w:r>
          </w:p>
        </w:tc>
      </w:tr>
      <w:tr w:rsidR="005D2FCF" w:rsidRPr="00415385" w:rsidTr="00415385">
        <w:trPr>
          <w:cantSplit/>
        </w:trPr>
        <w:tc>
          <w:tcPr>
            <w:tcW w:w="3793" w:type="dxa"/>
            <w:shd w:val="clear" w:color="auto" w:fill="auto"/>
          </w:tcPr>
          <w:p w:rsidR="005D2FCF" w:rsidRPr="00415385" w:rsidRDefault="005D2FCF" w:rsidP="00426A51">
            <w:pPr>
              <w:rPr>
                <w:i/>
              </w:rPr>
            </w:pPr>
            <w:r w:rsidRPr="00415385">
              <w:rPr>
                <w:i/>
              </w:rPr>
              <w:t>Windows Directory</w:t>
            </w:r>
            <w:r>
              <w:rPr>
                <w:i/>
              </w:rPr>
              <w:fldChar w:fldCharType="begin"/>
            </w:r>
            <w:r>
              <w:rPr>
                <w:i/>
              </w:rPr>
              <w:instrText xml:space="preserve"> XE "</w:instrText>
            </w:r>
            <w:r>
              <w:instrText>Windows Directory"</w:instrText>
            </w:r>
            <w:r>
              <w:rPr>
                <w:i/>
              </w:rPr>
              <w:instrText xml:space="preserve"> </w:instrText>
            </w:r>
            <w:r>
              <w:rPr>
                <w:i/>
              </w:rPr>
              <w:fldChar w:fldCharType="end"/>
            </w:r>
          </w:p>
        </w:tc>
        <w:tc>
          <w:tcPr>
            <w:tcW w:w="3794" w:type="dxa"/>
            <w:shd w:val="clear" w:color="auto" w:fill="auto"/>
          </w:tcPr>
          <w:p w:rsidR="005D2FCF" w:rsidRPr="00415385" w:rsidRDefault="005D2FCF" w:rsidP="006C5989">
            <w:pPr>
              <w:rPr>
                <w:lang w:val="vi-VN"/>
              </w:rPr>
            </w:pPr>
            <w:r w:rsidRPr="00415385">
              <w:rPr>
                <w:lang w:val="vi-VN"/>
              </w:rPr>
              <w:t>Cung cấp thông tin về thư mục của Windows hiện hành</w:t>
            </w:r>
          </w:p>
        </w:tc>
      </w:tr>
      <w:tr w:rsidR="005D2FCF" w:rsidRPr="00415385" w:rsidTr="00415385">
        <w:trPr>
          <w:cantSplit/>
        </w:trPr>
        <w:tc>
          <w:tcPr>
            <w:tcW w:w="3793" w:type="dxa"/>
            <w:shd w:val="clear" w:color="auto" w:fill="auto"/>
          </w:tcPr>
          <w:p w:rsidR="005D2FCF" w:rsidRPr="00415385" w:rsidRDefault="005D2FCF" w:rsidP="00426A51">
            <w:pPr>
              <w:rPr>
                <w:i/>
              </w:rPr>
            </w:pPr>
            <w:r w:rsidRPr="00415385">
              <w:rPr>
                <w:i/>
              </w:rPr>
              <w:t>Locale</w:t>
            </w:r>
          </w:p>
        </w:tc>
        <w:tc>
          <w:tcPr>
            <w:tcW w:w="3794" w:type="dxa"/>
            <w:shd w:val="clear" w:color="auto" w:fill="auto"/>
          </w:tcPr>
          <w:p w:rsidR="005D2FCF" w:rsidRPr="00415385" w:rsidRDefault="005D2FCF" w:rsidP="00426A51">
            <w:pPr>
              <w:rPr>
                <w:lang w:val="vi-VN"/>
              </w:rPr>
            </w:pPr>
            <w:r w:rsidRPr="00415385">
              <w:rPr>
                <w:lang w:val="vi-VN"/>
              </w:rPr>
              <w:t xml:space="preserve">Cung cấp thông tin về vị trí máy tính </w:t>
            </w:r>
            <w:r>
              <w:t>(</w:t>
            </w:r>
            <w:r w:rsidRPr="00415385">
              <w:rPr>
                <w:lang w:val="vi-VN"/>
              </w:rPr>
              <w:t>tại nước nào</w:t>
            </w:r>
            <w:r>
              <w:t>)</w:t>
            </w:r>
            <w:r w:rsidRPr="00415385">
              <w:rPr>
                <w:lang w:val="vi-VN"/>
              </w:rPr>
              <w:t xml:space="preserve"> do người dùng thiết lập</w:t>
            </w:r>
          </w:p>
        </w:tc>
      </w:tr>
      <w:tr w:rsidR="005D2FCF" w:rsidRPr="00415385" w:rsidTr="00415385">
        <w:trPr>
          <w:cantSplit/>
        </w:trPr>
        <w:tc>
          <w:tcPr>
            <w:tcW w:w="3793" w:type="dxa"/>
            <w:shd w:val="clear" w:color="auto" w:fill="auto"/>
          </w:tcPr>
          <w:p w:rsidR="005D2FCF" w:rsidRPr="00415385" w:rsidRDefault="005D2FCF" w:rsidP="00426A51">
            <w:pPr>
              <w:rPr>
                <w:i/>
              </w:rPr>
            </w:pPr>
            <w:r w:rsidRPr="00415385">
              <w:rPr>
                <w:i/>
              </w:rPr>
              <w:t>Total Physical Memory</w:t>
            </w:r>
            <w:r>
              <w:rPr>
                <w:i/>
              </w:rPr>
              <w:fldChar w:fldCharType="begin"/>
            </w:r>
            <w:r>
              <w:rPr>
                <w:i/>
              </w:rPr>
              <w:instrText xml:space="preserve"> XE "</w:instrText>
            </w:r>
            <w:r>
              <w:instrText>Physical Memory"</w:instrText>
            </w:r>
            <w:r>
              <w:rPr>
                <w:i/>
              </w:rPr>
              <w:instrText xml:space="preserve"> </w:instrText>
            </w:r>
            <w:r>
              <w:rPr>
                <w:i/>
              </w:rPr>
              <w:fldChar w:fldCharType="end"/>
            </w:r>
          </w:p>
        </w:tc>
        <w:tc>
          <w:tcPr>
            <w:tcW w:w="3794" w:type="dxa"/>
            <w:shd w:val="clear" w:color="auto" w:fill="auto"/>
          </w:tcPr>
          <w:p w:rsidR="005D2FCF" w:rsidRPr="00415385" w:rsidRDefault="005D2FCF" w:rsidP="00426A51">
            <w:pPr>
              <w:rPr>
                <w:lang w:val="vi-VN"/>
              </w:rPr>
            </w:pPr>
            <w:r w:rsidRPr="00415385">
              <w:rPr>
                <w:lang w:val="vi-VN"/>
              </w:rPr>
              <w:t>Thông tin về tổng dung lượng RAM trong máy tính</w:t>
            </w:r>
          </w:p>
        </w:tc>
      </w:tr>
      <w:tr w:rsidR="005D2FCF" w:rsidRPr="00415385" w:rsidTr="00415385">
        <w:trPr>
          <w:cantSplit/>
        </w:trPr>
        <w:tc>
          <w:tcPr>
            <w:tcW w:w="3793" w:type="dxa"/>
            <w:shd w:val="clear" w:color="auto" w:fill="auto"/>
          </w:tcPr>
          <w:p w:rsidR="005D2FCF" w:rsidRPr="00415385" w:rsidRDefault="005D2FCF" w:rsidP="00426A51">
            <w:pPr>
              <w:rPr>
                <w:i/>
              </w:rPr>
            </w:pPr>
            <w:r w:rsidRPr="00415385">
              <w:rPr>
                <w:i/>
              </w:rPr>
              <w:t>Available Physical Memory</w:t>
            </w:r>
            <w:r>
              <w:rPr>
                <w:i/>
              </w:rPr>
              <w:fldChar w:fldCharType="begin"/>
            </w:r>
            <w:r>
              <w:rPr>
                <w:i/>
              </w:rPr>
              <w:instrText xml:space="preserve"> XE "</w:instrText>
            </w:r>
            <w:r>
              <w:instrText>Physical Memory"</w:instrText>
            </w:r>
            <w:r>
              <w:rPr>
                <w:i/>
              </w:rPr>
              <w:instrText xml:space="preserve"> </w:instrText>
            </w:r>
            <w:r>
              <w:rPr>
                <w:i/>
              </w:rPr>
              <w:fldChar w:fldCharType="end"/>
            </w:r>
          </w:p>
        </w:tc>
        <w:tc>
          <w:tcPr>
            <w:tcW w:w="3794" w:type="dxa"/>
            <w:shd w:val="clear" w:color="auto" w:fill="auto"/>
          </w:tcPr>
          <w:p w:rsidR="005D2FCF" w:rsidRPr="00415385" w:rsidRDefault="005D2FCF" w:rsidP="00426A51">
            <w:pPr>
              <w:rPr>
                <w:lang w:val="vi-VN"/>
              </w:rPr>
            </w:pPr>
            <w:r w:rsidRPr="00415385">
              <w:rPr>
                <w:lang w:val="vi-VN"/>
              </w:rPr>
              <w:t>Thông tin về dung lượng RAM còn lại</w:t>
            </w:r>
          </w:p>
        </w:tc>
      </w:tr>
      <w:tr w:rsidR="005D2FCF" w:rsidRPr="00415385" w:rsidTr="00415385">
        <w:trPr>
          <w:cantSplit/>
        </w:trPr>
        <w:tc>
          <w:tcPr>
            <w:tcW w:w="3793" w:type="dxa"/>
            <w:shd w:val="clear" w:color="auto" w:fill="auto"/>
          </w:tcPr>
          <w:p w:rsidR="005D2FCF" w:rsidRPr="00415385" w:rsidRDefault="005D2FCF" w:rsidP="00426A51">
            <w:pPr>
              <w:rPr>
                <w:i/>
              </w:rPr>
            </w:pPr>
            <w:r w:rsidRPr="00415385">
              <w:rPr>
                <w:i/>
              </w:rPr>
              <w:t>Total Virtual Memory</w:t>
            </w:r>
          </w:p>
        </w:tc>
        <w:tc>
          <w:tcPr>
            <w:tcW w:w="3794" w:type="dxa"/>
            <w:shd w:val="clear" w:color="auto" w:fill="auto"/>
          </w:tcPr>
          <w:p w:rsidR="005D2FCF" w:rsidRPr="00415385" w:rsidRDefault="005D2FCF" w:rsidP="00426A51">
            <w:pPr>
              <w:rPr>
                <w:lang w:val="vi-VN"/>
              </w:rPr>
            </w:pPr>
            <w:r w:rsidRPr="00415385">
              <w:rPr>
                <w:lang w:val="vi-VN"/>
              </w:rPr>
              <w:t>Thông tin về lượng RAM ảo được thiết lập trong máy</w:t>
            </w:r>
          </w:p>
        </w:tc>
      </w:tr>
      <w:tr w:rsidR="005D2FCF" w:rsidRPr="00415385" w:rsidTr="00415385">
        <w:trPr>
          <w:cantSplit/>
        </w:trPr>
        <w:tc>
          <w:tcPr>
            <w:tcW w:w="3793" w:type="dxa"/>
            <w:shd w:val="clear" w:color="auto" w:fill="auto"/>
          </w:tcPr>
          <w:p w:rsidR="005D2FCF" w:rsidRPr="00415385" w:rsidRDefault="005D2FCF" w:rsidP="00426A51">
            <w:pPr>
              <w:rPr>
                <w:i/>
              </w:rPr>
            </w:pPr>
            <w:r w:rsidRPr="00415385">
              <w:rPr>
                <w:i/>
              </w:rPr>
              <w:t>Available Virtual Memory</w:t>
            </w:r>
          </w:p>
        </w:tc>
        <w:tc>
          <w:tcPr>
            <w:tcW w:w="3794" w:type="dxa"/>
            <w:shd w:val="clear" w:color="auto" w:fill="auto"/>
          </w:tcPr>
          <w:p w:rsidR="005D2FCF" w:rsidRPr="00415385" w:rsidRDefault="005D2FCF" w:rsidP="00426A51">
            <w:pPr>
              <w:rPr>
                <w:lang w:val="vi-VN"/>
              </w:rPr>
            </w:pPr>
            <w:r w:rsidRPr="00415385">
              <w:rPr>
                <w:lang w:val="vi-VN"/>
              </w:rPr>
              <w:t>Thông tin về lượng RAM ảo còn lại</w:t>
            </w:r>
          </w:p>
        </w:tc>
      </w:tr>
      <w:tr w:rsidR="005D2FCF" w:rsidRPr="00415385" w:rsidTr="00415385">
        <w:trPr>
          <w:cantSplit/>
        </w:trPr>
        <w:tc>
          <w:tcPr>
            <w:tcW w:w="3793" w:type="dxa"/>
            <w:tcBorders>
              <w:bottom w:val="single" w:sz="4" w:space="0" w:color="auto"/>
            </w:tcBorders>
            <w:shd w:val="clear" w:color="auto" w:fill="auto"/>
          </w:tcPr>
          <w:p w:rsidR="005D2FCF" w:rsidRPr="00415385" w:rsidRDefault="005D2FCF" w:rsidP="00426A51">
            <w:pPr>
              <w:rPr>
                <w:i/>
              </w:rPr>
            </w:pPr>
            <w:r w:rsidRPr="00415385">
              <w:rPr>
                <w:i/>
              </w:rPr>
              <w:t>Page File Space</w:t>
            </w:r>
          </w:p>
        </w:tc>
        <w:tc>
          <w:tcPr>
            <w:tcW w:w="3794" w:type="dxa"/>
            <w:tcBorders>
              <w:bottom w:val="single" w:sz="4" w:space="0" w:color="auto"/>
            </w:tcBorders>
            <w:shd w:val="clear" w:color="auto" w:fill="auto"/>
          </w:tcPr>
          <w:p w:rsidR="005D2FCF" w:rsidRPr="00415385" w:rsidRDefault="005D2FCF" w:rsidP="00415385">
            <w:pPr>
              <w:keepNext/>
              <w:rPr>
                <w:lang w:val="vi-VN"/>
              </w:rPr>
            </w:pPr>
            <w:r w:rsidRPr="00415385">
              <w:rPr>
                <w:lang w:val="vi-VN"/>
              </w:rPr>
              <w:t>Thông tin về kích cỡ Page File</w:t>
            </w:r>
          </w:p>
        </w:tc>
      </w:tr>
    </w:tbl>
    <w:p w:rsidR="005D2FCF" w:rsidRPr="00A135EC" w:rsidRDefault="005D2FCF">
      <w:pPr>
        <w:pStyle w:val="Caption"/>
        <w:rPr>
          <w:lang w:val="vi-VN"/>
        </w:rPr>
      </w:pPr>
      <w:r w:rsidRPr="00A135EC">
        <w:rPr>
          <w:lang w:val="vi-VN"/>
        </w:rPr>
        <w:t xml:space="preserve">Bảng  </w:t>
      </w:r>
      <w:r>
        <w:fldChar w:fldCharType="begin"/>
      </w:r>
      <w:r w:rsidRPr="00A135EC">
        <w:rPr>
          <w:lang w:val="vi-VN"/>
        </w:rPr>
        <w:instrText xml:space="preserve"> STYLEREF 1 \s </w:instrText>
      </w:r>
      <w:r>
        <w:fldChar w:fldCharType="separate"/>
      </w:r>
      <w:r>
        <w:rPr>
          <w:noProof/>
          <w:lang w:val="vi-VN"/>
        </w:rPr>
        <w:t>1</w:t>
      </w:r>
      <w:r>
        <w:fldChar w:fldCharType="end"/>
      </w:r>
      <w:r w:rsidRPr="00A135EC">
        <w:rPr>
          <w:lang w:val="vi-VN"/>
        </w:rPr>
        <w:noBreakHyphen/>
      </w:r>
      <w:r>
        <w:fldChar w:fldCharType="begin"/>
      </w:r>
      <w:r w:rsidRPr="00A135EC">
        <w:rPr>
          <w:lang w:val="vi-VN"/>
        </w:rPr>
        <w:instrText xml:space="preserve"> SEQ Bảng_ \* ARABIC \s 1 </w:instrText>
      </w:r>
      <w:r>
        <w:fldChar w:fldCharType="separate"/>
      </w:r>
      <w:r>
        <w:rPr>
          <w:noProof/>
          <w:lang w:val="vi-VN"/>
        </w:rPr>
        <w:t>1</w:t>
      </w:r>
      <w:r>
        <w:fldChar w:fldCharType="end"/>
      </w:r>
      <w:r w:rsidRPr="00A135EC">
        <w:rPr>
          <w:lang w:val="vi-VN"/>
        </w:rPr>
        <w:t xml:space="preserve"> Các thông tin phần cứng cơ bản</w:t>
      </w:r>
    </w:p>
    <w:p w:rsidR="005D2FCF" w:rsidRDefault="005D2FCF" w:rsidP="004F5503">
      <w:pPr>
        <w:pStyle w:val="MyHowtodo"/>
        <w:rPr>
          <w:lang w:val="vi-VN"/>
        </w:rPr>
      </w:pPr>
      <w:r>
        <w:rPr>
          <w:lang w:val="vi-VN"/>
        </w:rPr>
        <w:t>Để xem các thông tin về máy tính</w:t>
      </w:r>
    </w:p>
    <w:p w:rsidR="005D2FCF" w:rsidRDefault="005D2FCF" w:rsidP="004F5503">
      <w:pPr>
        <w:numPr>
          <w:ilvl w:val="0"/>
          <w:numId w:val="7"/>
        </w:numPr>
        <w:rPr>
          <w:lang w:val="vi-VN"/>
        </w:rPr>
      </w:pPr>
      <w:r>
        <w:rPr>
          <w:lang w:val="vi-VN"/>
        </w:rPr>
        <w:t>Chọn Start →</w:t>
      </w:r>
      <w:r>
        <w:t>All</w:t>
      </w:r>
      <w:r>
        <w:rPr>
          <w:lang w:val="vi-VN"/>
        </w:rPr>
        <w:t xml:space="preserve"> Programs → Accessories → System Tools → System Information</w:t>
      </w:r>
      <w:r>
        <w:rPr>
          <w:lang w:val="vi-VN"/>
        </w:rPr>
        <w:fldChar w:fldCharType="begin"/>
      </w:r>
      <w:r>
        <w:rPr>
          <w:lang w:val="vi-VN"/>
        </w:rPr>
        <w:instrText xml:space="preserve"> XE "System Information" </w:instrText>
      </w:r>
      <w:r>
        <w:rPr>
          <w:lang w:val="vi-VN"/>
        </w:rPr>
        <w:fldChar w:fldCharType="end"/>
      </w:r>
      <w:r>
        <w:rPr>
          <w:lang w:val="vi-VN"/>
        </w:rPr>
        <w:br/>
      </w:r>
      <w:r>
        <w:rPr>
          <w:noProof/>
        </w:rPr>
        <w:drawing>
          <wp:inline distT="0" distB="0" distL="0" distR="0" wp14:anchorId="59174CF5" wp14:editId="6DF03AC7">
            <wp:extent cx="3780155" cy="349377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80155" cy="3493770"/>
                    </a:xfrm>
                    <a:prstGeom prst="rect">
                      <a:avLst/>
                    </a:prstGeom>
                    <a:noFill/>
                    <a:ln>
                      <a:noFill/>
                    </a:ln>
                  </pic:spPr>
                </pic:pic>
              </a:graphicData>
            </a:graphic>
          </wp:inline>
        </w:drawing>
      </w:r>
    </w:p>
    <w:p w:rsidR="005D2FCF" w:rsidRPr="003F09A7" w:rsidRDefault="005D2FCF" w:rsidP="003F09A7">
      <w:pPr>
        <w:numPr>
          <w:ilvl w:val="0"/>
          <w:numId w:val="7"/>
        </w:numPr>
        <w:rPr>
          <w:lang w:val="vi-VN"/>
        </w:rPr>
      </w:pPr>
      <w:r>
        <w:rPr>
          <w:lang w:val="vi-VN"/>
        </w:rPr>
        <w:t>Trong cửa sổ System Information</w:t>
      </w:r>
      <w:r>
        <w:rPr>
          <w:lang w:val="vi-VN"/>
        </w:rPr>
        <w:fldChar w:fldCharType="begin"/>
      </w:r>
      <w:r>
        <w:rPr>
          <w:lang w:val="vi-VN"/>
        </w:rPr>
        <w:instrText xml:space="preserve"> XE "System Information" </w:instrText>
      </w:r>
      <w:r>
        <w:rPr>
          <w:lang w:val="vi-VN"/>
        </w:rPr>
        <w:fldChar w:fldCharType="end"/>
      </w:r>
      <w:r>
        <w:rPr>
          <w:lang w:val="vi-VN"/>
        </w:rPr>
        <w:t xml:space="preserve"> bạn có thê xem được các thông tin về hệ thống mà mình quan tâm</w:t>
      </w:r>
      <w:r>
        <w:rPr>
          <w:lang w:val="vi-VN"/>
        </w:rPr>
        <w:br/>
      </w:r>
      <w:r>
        <w:rPr>
          <w:noProof/>
        </w:rPr>
        <w:drawing>
          <wp:inline distT="0" distB="0" distL="0" distR="0" wp14:anchorId="340BD416" wp14:editId="44D42A22">
            <wp:extent cx="4012565" cy="3398520"/>
            <wp:effectExtent l="0" t="0" r="6985"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12565" cy="3398520"/>
                    </a:xfrm>
                    <a:prstGeom prst="rect">
                      <a:avLst/>
                    </a:prstGeom>
                    <a:noFill/>
                    <a:ln>
                      <a:noFill/>
                    </a:ln>
                  </pic:spPr>
                </pic:pic>
              </a:graphicData>
            </a:graphic>
          </wp:inline>
        </w:drawing>
      </w:r>
    </w:p>
    <w:p w:rsidR="005D2FCF" w:rsidRPr="00B87D5A" w:rsidRDefault="005D2FCF" w:rsidP="003F09A7">
      <w:pPr>
        <w:pStyle w:val="Heading3"/>
        <w:rPr>
          <w:lang w:val="vi-VN"/>
        </w:rPr>
      </w:pPr>
      <w:bookmarkStart w:id="9" w:name="_Toc104689472"/>
      <w:r w:rsidRPr="00B87D5A">
        <w:rPr>
          <w:lang w:val="vi-VN"/>
        </w:rPr>
        <w:t>Thay đổi cấu hình máy tính</w:t>
      </w:r>
      <w:bookmarkEnd w:id="9"/>
    </w:p>
    <w:p w:rsidR="005D2FCF" w:rsidRDefault="005D2FCF" w:rsidP="00426A51">
      <w:pPr>
        <w:rPr>
          <w:lang w:val="vi-VN"/>
        </w:rPr>
      </w:pPr>
      <w:r>
        <w:rPr>
          <w:lang w:val="vi-VN"/>
        </w:rPr>
        <w:t>Trong quá trình cài đặt máy, có một số thông tin đã được thiết lập sẵn. Tuy nhiên, không phải lúc nào bạn cũng ưng ý với những thông tin đó.</w:t>
      </w:r>
    </w:p>
    <w:p w:rsidR="005D2FCF" w:rsidRDefault="005D2FCF" w:rsidP="00426A51">
      <w:pPr>
        <w:rPr>
          <w:lang w:val="vi-VN"/>
        </w:rPr>
      </w:pPr>
      <w:r>
        <w:rPr>
          <w:lang w:val="vi-VN"/>
        </w:rPr>
        <w:t xml:space="preserve">Các thông tin bạn cần điều chỉnh có thể bao gồm rất nhiều phần khác nhau: thời gian đặt trên máy tính, các thiết lập về âm thanh, điều chỉnh các thiết lập, thông tin trên màn hình nền v.v.. </w:t>
      </w:r>
      <w:r w:rsidRPr="004B605D">
        <w:rPr>
          <w:lang w:val="vi-VN"/>
        </w:rPr>
        <w:t xml:space="preserve">&amp; </w:t>
      </w:r>
      <w:r>
        <w:rPr>
          <w:lang w:val="vi-VN"/>
        </w:rPr>
        <w:t>v.v..</w:t>
      </w:r>
    </w:p>
    <w:p w:rsidR="005D2FCF" w:rsidRDefault="005D2FCF" w:rsidP="00426A51">
      <w:pPr>
        <w:rPr>
          <w:lang w:val="vi-VN"/>
        </w:rPr>
      </w:pPr>
      <w:r>
        <w:rPr>
          <w:lang w:val="vi-VN"/>
        </w:rPr>
        <w:t>Để điều chỉnh được các thông tin đó, bạn phải sử dụng tới một chức năng trong Windows gọi là Control Panel.</w:t>
      </w:r>
    </w:p>
    <w:p w:rsidR="005D2FCF" w:rsidRDefault="005D2FCF" w:rsidP="007925B1">
      <w:pPr>
        <w:pStyle w:val="Heading3"/>
        <w:rPr>
          <w:lang w:val="vi-VN"/>
        </w:rPr>
      </w:pPr>
      <w:bookmarkStart w:id="10" w:name="_Toc104689473"/>
      <w:r>
        <w:rPr>
          <w:lang w:val="vi-VN"/>
        </w:rPr>
        <w:t>Control Panel</w:t>
      </w:r>
      <w:bookmarkEnd w:id="10"/>
    </w:p>
    <w:p w:rsidR="005D2FCF" w:rsidRPr="00B87D5A" w:rsidRDefault="005D2FCF" w:rsidP="00426A51">
      <w:pPr>
        <w:rPr>
          <w:lang w:val="vi-VN"/>
        </w:rPr>
      </w:pPr>
      <w:r>
        <w:rPr>
          <w:lang w:val="vi-VN"/>
        </w:rPr>
        <w:t xml:space="preserve">Control Panel có thể coi là một cửa sổ chứa các phần ứng dụng thông tin cho phép bạn thiết lập cấu hình </w:t>
      </w:r>
      <w:r w:rsidRPr="004B605D">
        <w:rPr>
          <w:lang w:val="vi-VN"/>
        </w:rPr>
        <w:t>w</w:t>
      </w:r>
      <w:r>
        <w:rPr>
          <w:lang w:val="vi-VN"/>
        </w:rPr>
        <w:t>indows trong máy tính của mình.</w:t>
      </w:r>
    </w:p>
    <w:p w:rsidR="005D2FCF" w:rsidRDefault="005D2FCF" w:rsidP="00426A51">
      <w:r w:rsidRPr="003F09A7">
        <w:t>Để</w:t>
      </w:r>
      <w:r>
        <w:t xml:space="preserve"> kh</w:t>
      </w:r>
      <w:r w:rsidRPr="003F09A7">
        <w:t>ởi</w:t>
      </w:r>
      <w:r>
        <w:t xml:space="preserve"> </w:t>
      </w:r>
      <w:r w:rsidRPr="003F09A7">
        <w:t>động</w:t>
      </w:r>
      <w:r>
        <w:t xml:space="preserve"> C</w:t>
      </w:r>
      <w:r w:rsidRPr="003F09A7">
        <w:t>ontr</w:t>
      </w:r>
      <w:r>
        <w:t>ol Panel ta l</w:t>
      </w:r>
      <w:r w:rsidRPr="003F09A7">
        <w:t>àm</w:t>
      </w:r>
      <w:r>
        <w:t xml:space="preserve"> nh</w:t>
      </w:r>
      <w:r w:rsidRPr="003F09A7">
        <w:t>ư</w:t>
      </w:r>
      <w:r>
        <w:t xml:space="preserve"> sau:</w:t>
      </w:r>
    </w:p>
    <w:p w:rsidR="005D2FCF" w:rsidRDefault="005D2FCF" w:rsidP="003F09A7">
      <w:pPr>
        <w:numPr>
          <w:ilvl w:val="0"/>
          <w:numId w:val="57"/>
        </w:numPr>
      </w:pPr>
      <w:r>
        <w:t>Ch</w:t>
      </w:r>
      <w:r w:rsidRPr="003F09A7">
        <w:t>ọn</w:t>
      </w:r>
      <w:r>
        <w:t xml:space="preserve"> St</w:t>
      </w:r>
      <w:r w:rsidRPr="003F09A7">
        <w:t>ar</w:t>
      </w:r>
      <w:r>
        <w:t>t</w:t>
      </w:r>
      <w:r>
        <w:rPr>
          <w:lang w:val="vi-VN"/>
        </w:rPr>
        <w:t>→</w:t>
      </w:r>
      <w:r>
        <w:t>C</w:t>
      </w:r>
      <w:r w:rsidRPr="003F09A7">
        <w:t>ontr</w:t>
      </w:r>
      <w:r>
        <w:t>ol Panel</w:t>
      </w:r>
    </w:p>
    <w:p w:rsidR="005D2FCF" w:rsidRDefault="005D2FCF" w:rsidP="003F09A7">
      <w:pPr>
        <w:ind w:left="851"/>
      </w:pPr>
      <w:r>
        <w:rPr>
          <w:noProof/>
        </w:rPr>
        <w:drawing>
          <wp:inline distT="0" distB="0" distL="0" distR="0" wp14:anchorId="1A612189" wp14:editId="1B504DAD">
            <wp:extent cx="2142490" cy="3084195"/>
            <wp:effectExtent l="0" t="0" r="0" b="190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2490" cy="3084195"/>
                    </a:xfrm>
                    <a:prstGeom prst="rect">
                      <a:avLst/>
                    </a:prstGeom>
                    <a:noFill/>
                    <a:ln>
                      <a:noFill/>
                    </a:ln>
                  </pic:spPr>
                </pic:pic>
              </a:graphicData>
            </a:graphic>
          </wp:inline>
        </w:drawing>
      </w:r>
    </w:p>
    <w:p w:rsidR="005D2FCF" w:rsidRPr="003F09A7" w:rsidRDefault="005D2FCF" w:rsidP="003F09A7">
      <w:pPr>
        <w:numPr>
          <w:ilvl w:val="0"/>
          <w:numId w:val="57"/>
        </w:numPr>
      </w:pPr>
      <w:r>
        <w:t>M</w:t>
      </w:r>
      <w:r w:rsidRPr="003F09A7">
        <w:t>ột</w:t>
      </w:r>
      <w:r>
        <w:t xml:space="preserve"> c</w:t>
      </w:r>
      <w:r w:rsidRPr="003F09A7">
        <w:t>ửa</w:t>
      </w:r>
      <w:r>
        <w:t xml:space="preserve"> s</w:t>
      </w:r>
      <w:r w:rsidRPr="003F09A7">
        <w:t>ổ</w:t>
      </w:r>
      <w:r>
        <w:t xml:space="preserve"> s</w:t>
      </w:r>
      <w:r w:rsidRPr="003F09A7">
        <w:t>ẽ</w:t>
      </w:r>
      <w:r>
        <w:t xml:space="preserve"> hi</w:t>
      </w:r>
      <w:r w:rsidRPr="003F09A7">
        <w:t>ện</w:t>
      </w:r>
      <w:r>
        <w:t xml:space="preserve"> ra nh</w:t>
      </w:r>
      <w:r w:rsidRPr="003F09A7">
        <w:t>ư</w:t>
      </w:r>
      <w:r>
        <w:t xml:space="preserve"> sau:</w:t>
      </w:r>
    </w:p>
    <w:p w:rsidR="005D2FCF" w:rsidRDefault="005D2FCF" w:rsidP="003323FF">
      <w:pPr>
        <w:keepNext/>
      </w:pPr>
      <w:r>
        <w:rPr>
          <w:noProof/>
        </w:rPr>
        <w:drawing>
          <wp:inline distT="0" distB="0" distL="0" distR="0" wp14:anchorId="72C0B592" wp14:editId="66028611">
            <wp:extent cx="4681220" cy="2688590"/>
            <wp:effectExtent l="0" t="0" r="508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81220" cy="2688590"/>
                    </a:xfrm>
                    <a:prstGeom prst="rect">
                      <a:avLst/>
                    </a:prstGeom>
                    <a:noFill/>
                    <a:ln>
                      <a:noFill/>
                    </a:ln>
                  </pic:spPr>
                </pic:pic>
              </a:graphicData>
            </a:graphic>
          </wp:inline>
        </w:drawing>
      </w:r>
    </w:p>
    <w:p w:rsidR="005D2FCF" w:rsidRDefault="005D2FCF" w:rsidP="003323FF">
      <w:pPr>
        <w:pStyle w:val="Caption"/>
      </w:pPr>
      <w:r>
        <w:t xml:space="preserve">Hình  </w:t>
      </w:r>
      <w:fldSimple w:instr=" STYLEREF 1 \s ">
        <w:r>
          <w:rPr>
            <w:noProof/>
          </w:rPr>
          <w:t>1</w:t>
        </w:r>
      </w:fldSimple>
      <w:r>
        <w:noBreakHyphen/>
      </w:r>
      <w:fldSimple w:instr=" SEQ Hình_ \* ARABIC \s 1 ">
        <w:r>
          <w:rPr>
            <w:noProof/>
          </w:rPr>
          <w:t>1</w:t>
        </w:r>
      </w:fldSimple>
      <w:r>
        <w:t xml:space="preserve"> Giao di</w:t>
      </w:r>
      <w:r w:rsidRPr="0062316D">
        <w:t>ện</w:t>
      </w:r>
      <w:r>
        <w:t xml:space="preserve"> C</w:t>
      </w:r>
      <w:r w:rsidRPr="0062316D">
        <w:t>ontr</w:t>
      </w:r>
      <w:r>
        <w:t>ol Panel ki</w:t>
      </w:r>
      <w:r w:rsidRPr="0062316D">
        <w:t>ểu</w:t>
      </w:r>
      <w:r>
        <w:t xml:space="preserve"> Cate</w:t>
      </w:r>
      <w:r w:rsidRPr="0062316D">
        <w:t>go</w:t>
      </w:r>
      <w:r>
        <w:t>ry</w:t>
      </w:r>
    </w:p>
    <w:p w:rsidR="005D2FCF" w:rsidRDefault="005D2FCF" w:rsidP="00280AF8">
      <w:r>
        <w:t>N</w:t>
      </w:r>
      <w:r w:rsidRPr="00280AF8">
        <w:t>ếu</w:t>
      </w:r>
      <w:r>
        <w:t xml:space="preserve"> b</w:t>
      </w:r>
      <w:r w:rsidRPr="00280AF8">
        <w:t>ạn</w:t>
      </w:r>
      <w:r>
        <w:t xml:space="preserve"> th</w:t>
      </w:r>
      <w:r w:rsidRPr="00280AF8">
        <w:t>ấy</w:t>
      </w:r>
      <w:r>
        <w:t xml:space="preserve"> giao di</w:t>
      </w:r>
      <w:r w:rsidRPr="00280AF8">
        <w:t>ện</w:t>
      </w:r>
      <w:r>
        <w:t xml:space="preserve"> c</w:t>
      </w:r>
      <w:r w:rsidRPr="00280AF8">
        <w:t>ử</w:t>
      </w:r>
      <w:r>
        <w:t>a s</w:t>
      </w:r>
      <w:r w:rsidRPr="00280AF8">
        <w:t>ổ</w:t>
      </w:r>
      <w:r>
        <w:t xml:space="preserve"> n</w:t>
      </w:r>
      <w:r w:rsidRPr="00280AF8">
        <w:t>ày</w:t>
      </w:r>
      <w:r>
        <w:t xml:space="preserve"> kh</w:t>
      </w:r>
      <w:r w:rsidRPr="00280AF8">
        <w:t>ó</w:t>
      </w:r>
      <w:r>
        <w:t xml:space="preserve"> s</w:t>
      </w:r>
      <w:r w:rsidRPr="00280AF8">
        <w:t>ử</w:t>
      </w:r>
      <w:r>
        <w:t xml:space="preserve"> d</w:t>
      </w:r>
      <w:r w:rsidRPr="00280AF8">
        <w:t>ụng</w:t>
      </w:r>
      <w:r>
        <w:t xml:space="preserve"> ( v</w:t>
      </w:r>
      <w:r w:rsidRPr="00280AF8">
        <w:t>ì</w:t>
      </w:r>
      <w:r>
        <w:t xml:space="preserve"> c</w:t>
      </w:r>
      <w:r w:rsidRPr="00280AF8">
        <w:t>ác</w:t>
      </w:r>
      <w:r>
        <w:t xml:space="preserve"> </w:t>
      </w:r>
      <w:r w:rsidRPr="00280AF8">
        <w:t>ứng</w:t>
      </w:r>
      <w:r>
        <w:t xml:space="preserve"> d</w:t>
      </w:r>
      <w:r w:rsidRPr="00280AF8">
        <w:t>ụng</w:t>
      </w:r>
      <w:r>
        <w:t xml:space="preserve"> con </w:t>
      </w:r>
      <w:r w:rsidRPr="00280AF8">
        <w:t>đã</w:t>
      </w:r>
      <w:r>
        <w:t xml:space="preserve"> </w:t>
      </w:r>
      <w:r w:rsidRPr="00280AF8">
        <w:t>được</w:t>
      </w:r>
      <w:r>
        <w:t xml:space="preserve"> ph</w:t>
      </w:r>
      <w:r w:rsidRPr="00280AF8">
        <w:t>ân</w:t>
      </w:r>
      <w:r>
        <w:t xml:space="preserve"> chia ra trong t</w:t>
      </w:r>
      <w:r w:rsidRPr="00280AF8">
        <w:t>ừng</w:t>
      </w:r>
      <w:r>
        <w:t xml:space="preserve"> nh</w:t>
      </w:r>
      <w:r w:rsidRPr="00280AF8">
        <w:t>óm</w:t>
      </w:r>
      <w:r>
        <w:t>), b</w:t>
      </w:r>
      <w:r w:rsidRPr="00280AF8">
        <w:t>ạn</w:t>
      </w:r>
      <w:r>
        <w:t xml:space="preserve"> mu</w:t>
      </w:r>
      <w:r w:rsidRPr="00280AF8">
        <w:t>ốn</w:t>
      </w:r>
      <w:r>
        <w:t xml:space="preserve"> nh</w:t>
      </w:r>
      <w:r w:rsidRPr="00280AF8">
        <w:t>ìn</w:t>
      </w:r>
      <w:r>
        <w:t xml:space="preserve"> th</w:t>
      </w:r>
      <w:r w:rsidRPr="00280AF8">
        <w:t>ấy</w:t>
      </w:r>
      <w:r>
        <w:t xml:space="preserve"> </w:t>
      </w:r>
      <w:r w:rsidRPr="00280AF8">
        <w:t>đ</w:t>
      </w:r>
      <w:r w:rsidRPr="00123CA7">
        <w:t>ầy</w:t>
      </w:r>
      <w:r>
        <w:t xml:space="preserve"> </w:t>
      </w:r>
      <w:r w:rsidRPr="00123CA7">
        <w:t>đủ</w:t>
      </w:r>
      <w:r>
        <w:t xml:space="preserve"> c</w:t>
      </w:r>
      <w:r w:rsidRPr="00123CA7">
        <w:t>ác</w:t>
      </w:r>
      <w:r>
        <w:t xml:space="preserve"> c</w:t>
      </w:r>
      <w:r w:rsidRPr="00123CA7">
        <w:t>ô</w:t>
      </w:r>
      <w:r>
        <w:t>ng c</w:t>
      </w:r>
      <w:r w:rsidRPr="00123CA7">
        <w:t>ụ</w:t>
      </w:r>
      <w:r>
        <w:t xml:space="preserve"> trong C</w:t>
      </w:r>
      <w:r w:rsidRPr="00123CA7">
        <w:t>ontr</w:t>
      </w:r>
      <w:r>
        <w:t>ol Panel b</w:t>
      </w:r>
      <w:r w:rsidRPr="00123CA7">
        <w:t>ạn</w:t>
      </w:r>
      <w:r>
        <w:t xml:space="preserve"> c</w:t>
      </w:r>
      <w:r w:rsidRPr="00123CA7">
        <w:t>ó</w:t>
      </w:r>
      <w:r>
        <w:t xml:space="preserve"> th</w:t>
      </w:r>
      <w:r w:rsidRPr="00123CA7">
        <w:t>ể</w:t>
      </w:r>
      <w:r>
        <w:t xml:space="preserve"> chuy</w:t>
      </w:r>
      <w:r w:rsidRPr="00123CA7">
        <w:t>ển</w:t>
      </w:r>
      <w:r>
        <w:t xml:space="preserve"> sang giao di</w:t>
      </w:r>
      <w:r w:rsidRPr="00123CA7">
        <w:t>ện</w:t>
      </w:r>
      <w:r>
        <w:t xml:space="preserve"> ki</w:t>
      </w:r>
      <w:r w:rsidRPr="00123CA7">
        <w:t>ểu</w:t>
      </w:r>
      <w:r>
        <w:t xml:space="preserve"> Cl</w:t>
      </w:r>
      <w:r w:rsidRPr="00123CA7">
        <w:t>as</w:t>
      </w:r>
      <w:r>
        <w:t>sic.</w:t>
      </w:r>
    </w:p>
    <w:p w:rsidR="005D2FCF" w:rsidRDefault="005D2FCF" w:rsidP="00280AF8">
      <w:r w:rsidRPr="00123CA7">
        <w:t>Để</w:t>
      </w:r>
      <w:r>
        <w:t xml:space="preserve"> chuy</w:t>
      </w:r>
      <w:r w:rsidRPr="00123CA7">
        <w:t>ển</w:t>
      </w:r>
      <w:r>
        <w:t xml:space="preserve"> c</w:t>
      </w:r>
      <w:r w:rsidRPr="00CB1471">
        <w:t>ửa</w:t>
      </w:r>
      <w:r>
        <w:t xml:space="preserve"> s</w:t>
      </w:r>
      <w:r w:rsidRPr="00CB1471">
        <w:t>ổ</w:t>
      </w:r>
      <w:r>
        <w:t xml:space="preserve"> C</w:t>
      </w:r>
      <w:r w:rsidRPr="00CB1471">
        <w:t>ontr</w:t>
      </w:r>
      <w:r>
        <w:t>ol Panel sang ki</w:t>
      </w:r>
      <w:r w:rsidRPr="00123CA7">
        <w:t>ểu</w:t>
      </w:r>
      <w:r>
        <w:t xml:space="preserve"> giao di</w:t>
      </w:r>
      <w:r w:rsidRPr="00123CA7">
        <w:t>ện</w:t>
      </w:r>
      <w:r>
        <w:t xml:space="preserve"> Cl</w:t>
      </w:r>
      <w:r w:rsidRPr="00123CA7">
        <w:t>as</w:t>
      </w:r>
      <w:r>
        <w:t>sic ta l</w:t>
      </w:r>
      <w:r w:rsidRPr="00123CA7">
        <w:t>àm</w:t>
      </w:r>
      <w:r>
        <w:t xml:space="preserve"> nh</w:t>
      </w:r>
      <w:r w:rsidRPr="00123CA7">
        <w:t>ư</w:t>
      </w:r>
      <w:r>
        <w:t xml:space="preserve"> sau:</w:t>
      </w:r>
    </w:p>
    <w:p w:rsidR="005D2FCF" w:rsidRDefault="005D2FCF" w:rsidP="007C7D98">
      <w:pPr>
        <w:numPr>
          <w:ilvl w:val="0"/>
          <w:numId w:val="58"/>
        </w:numPr>
      </w:pPr>
      <w:r>
        <w:t>M</w:t>
      </w:r>
      <w:r w:rsidRPr="00123CA7">
        <w:t>ở</w:t>
      </w:r>
      <w:r>
        <w:t xml:space="preserve"> c</w:t>
      </w:r>
      <w:r w:rsidRPr="00123CA7">
        <w:t>ử</w:t>
      </w:r>
      <w:r>
        <w:t>a s</w:t>
      </w:r>
      <w:r w:rsidRPr="00123CA7">
        <w:t>ổ</w:t>
      </w:r>
      <w:r>
        <w:t xml:space="preserve"> C</w:t>
      </w:r>
      <w:r w:rsidRPr="00123CA7">
        <w:t>ontr</w:t>
      </w:r>
      <w:r>
        <w:t>ol Panel nh</w:t>
      </w:r>
      <w:r w:rsidRPr="00123CA7">
        <w:t>ư</w:t>
      </w:r>
      <w:r>
        <w:t xml:space="preserve"> ph</w:t>
      </w:r>
      <w:r w:rsidRPr="00123CA7">
        <w:t>ần</w:t>
      </w:r>
      <w:r>
        <w:t xml:space="preserve"> tr</w:t>
      </w:r>
      <w:r w:rsidRPr="00123CA7">
        <w:t>ên</w:t>
      </w:r>
    </w:p>
    <w:p w:rsidR="005D2FCF" w:rsidRDefault="005D2FCF" w:rsidP="007C7D98">
      <w:pPr>
        <w:numPr>
          <w:ilvl w:val="0"/>
          <w:numId w:val="58"/>
        </w:numPr>
      </w:pPr>
      <w:r>
        <w:t>Ch</w:t>
      </w:r>
      <w:r w:rsidRPr="00123CA7">
        <w:t>ọn</w:t>
      </w:r>
      <w:r>
        <w:t xml:space="preserve"> S</w:t>
      </w:r>
      <w:r w:rsidRPr="00123CA7">
        <w:t>w</w:t>
      </w:r>
      <w:r>
        <w:t>itch to Cl</w:t>
      </w:r>
      <w:r w:rsidRPr="00123CA7">
        <w:t>as</w:t>
      </w:r>
      <w:r>
        <w:t>s Vie</w:t>
      </w:r>
      <w:r w:rsidRPr="00123CA7">
        <w:t>w</w:t>
      </w:r>
      <w:r>
        <w:t>, ta s</w:t>
      </w:r>
      <w:r w:rsidRPr="00123CA7">
        <w:t>ẽ</w:t>
      </w:r>
      <w:r>
        <w:t xml:space="preserve"> th</w:t>
      </w:r>
      <w:r w:rsidRPr="00123CA7">
        <w:t>ấy</w:t>
      </w:r>
      <w:r>
        <w:t xml:space="preserve"> m</w:t>
      </w:r>
      <w:r w:rsidRPr="00123CA7">
        <w:t>ột</w:t>
      </w:r>
      <w:r>
        <w:t xml:space="preserve"> c</w:t>
      </w:r>
      <w:r w:rsidRPr="00123CA7">
        <w:t>ửa</w:t>
      </w:r>
      <w:r>
        <w:t xml:space="preserve"> s</w:t>
      </w:r>
      <w:r w:rsidRPr="00123CA7">
        <w:t>ổ</w:t>
      </w:r>
      <w:r>
        <w:t xml:space="preserve"> nh</w:t>
      </w:r>
      <w:r w:rsidRPr="00123CA7">
        <w:t>ư</w:t>
      </w:r>
      <w:r>
        <w:t xml:space="preserve"> sau hi</w:t>
      </w:r>
      <w:r w:rsidRPr="00123CA7">
        <w:t>ện</w:t>
      </w:r>
      <w:r>
        <w:t xml:space="preserve"> ra</w:t>
      </w:r>
    </w:p>
    <w:p w:rsidR="005D2FCF" w:rsidRDefault="005D2FCF" w:rsidP="003323FF">
      <w:pPr>
        <w:keepNext/>
      </w:pPr>
      <w:r>
        <w:rPr>
          <w:noProof/>
        </w:rPr>
        <w:drawing>
          <wp:inline distT="0" distB="0" distL="0" distR="0" wp14:anchorId="09DE26E6" wp14:editId="2A870E89">
            <wp:extent cx="4681220" cy="1924050"/>
            <wp:effectExtent l="0" t="0" r="508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1220" cy="1924050"/>
                    </a:xfrm>
                    <a:prstGeom prst="rect">
                      <a:avLst/>
                    </a:prstGeom>
                    <a:noFill/>
                    <a:ln>
                      <a:noFill/>
                    </a:ln>
                  </pic:spPr>
                </pic:pic>
              </a:graphicData>
            </a:graphic>
          </wp:inline>
        </w:drawing>
      </w:r>
    </w:p>
    <w:p w:rsidR="005D2FCF" w:rsidRDefault="005D2FCF" w:rsidP="003323FF">
      <w:pPr>
        <w:pStyle w:val="Caption"/>
      </w:pPr>
      <w:r>
        <w:t xml:space="preserve">Hình  </w:t>
      </w:r>
      <w:fldSimple w:instr=" STYLEREF 1 \s ">
        <w:r>
          <w:rPr>
            <w:noProof/>
          </w:rPr>
          <w:t>1</w:t>
        </w:r>
      </w:fldSimple>
      <w:r>
        <w:noBreakHyphen/>
      </w:r>
      <w:fldSimple w:instr=" SEQ Hình_ \* ARABIC \s 1 ">
        <w:r>
          <w:rPr>
            <w:noProof/>
          </w:rPr>
          <w:t>2</w:t>
        </w:r>
      </w:fldSimple>
      <w:r>
        <w:t xml:space="preserve"> Giao di</w:t>
      </w:r>
      <w:r w:rsidRPr="00BD2490">
        <w:t>ện</w:t>
      </w:r>
      <w:r>
        <w:t xml:space="preserve"> C</w:t>
      </w:r>
      <w:r w:rsidRPr="00BD2490">
        <w:t>ontr</w:t>
      </w:r>
      <w:r>
        <w:t>ol Panel ki</w:t>
      </w:r>
      <w:r w:rsidRPr="00BD2490">
        <w:t>ểu</w:t>
      </w:r>
      <w:r>
        <w:t xml:space="preserve"> Cl</w:t>
      </w:r>
      <w:r w:rsidRPr="00BD2490">
        <w:t>as</w:t>
      </w:r>
      <w:r>
        <w:t>sic</w:t>
      </w:r>
    </w:p>
    <w:p w:rsidR="005D2FCF" w:rsidRDefault="005D2FCF" w:rsidP="00280AF8">
      <w:r>
        <w:t>Trong ki</w:t>
      </w:r>
      <w:r w:rsidRPr="00123CA7">
        <w:t>ểu</w:t>
      </w:r>
      <w:r>
        <w:t xml:space="preserve"> giao di</w:t>
      </w:r>
      <w:r w:rsidRPr="00123CA7">
        <w:t>ện</w:t>
      </w:r>
      <w:r>
        <w:t xml:space="preserve"> n</w:t>
      </w:r>
      <w:r w:rsidRPr="00123CA7">
        <w:t>ày</w:t>
      </w:r>
      <w:r>
        <w:t xml:space="preserve"> ta s</w:t>
      </w:r>
      <w:r w:rsidRPr="00123CA7">
        <w:t>ẽ</w:t>
      </w:r>
      <w:r>
        <w:t xml:space="preserve"> th</w:t>
      </w:r>
      <w:r w:rsidRPr="00123CA7">
        <w:t>ấy</w:t>
      </w:r>
      <w:r>
        <w:t xml:space="preserve"> </w:t>
      </w:r>
      <w:r w:rsidRPr="00123CA7">
        <w:t>được</w:t>
      </w:r>
      <w:r>
        <w:t xml:space="preserve"> đ</w:t>
      </w:r>
      <w:r w:rsidRPr="00123CA7">
        <w:t>ầy</w:t>
      </w:r>
      <w:r>
        <w:t xml:space="preserve"> </w:t>
      </w:r>
      <w:r w:rsidRPr="00123CA7">
        <w:t>đủ</w:t>
      </w:r>
      <w:r>
        <w:t xml:space="preserve"> c</w:t>
      </w:r>
      <w:r w:rsidRPr="00123CA7">
        <w:t>ác</w:t>
      </w:r>
      <w:r>
        <w:t xml:space="preserve"> c</w:t>
      </w:r>
      <w:r w:rsidRPr="00123CA7">
        <w:t>ô</w:t>
      </w:r>
      <w:r>
        <w:t>ng c</w:t>
      </w:r>
      <w:r w:rsidRPr="00123CA7">
        <w:t>ụ</w:t>
      </w:r>
      <w:r>
        <w:t xml:space="preserve"> ch</w:t>
      </w:r>
      <w:r w:rsidRPr="00123CA7">
        <w:t>ỉnh</w:t>
      </w:r>
      <w:r>
        <w:t xml:space="preserve"> s</w:t>
      </w:r>
      <w:r w:rsidRPr="00123CA7">
        <w:t>ửa</w:t>
      </w:r>
      <w:r>
        <w:t xml:space="preserve"> c</w:t>
      </w:r>
      <w:r w:rsidRPr="00123CA7">
        <w:t>ấu</w:t>
      </w:r>
      <w:r>
        <w:t xml:space="preserve"> h</w:t>
      </w:r>
      <w:r w:rsidRPr="00123CA7">
        <w:t>ình</w:t>
      </w:r>
      <w:r>
        <w:t xml:space="preserve"> m</w:t>
      </w:r>
      <w:r w:rsidRPr="00123CA7">
        <w:t>áy</w:t>
      </w:r>
      <w:r>
        <w:t xml:space="preserve"> t</w:t>
      </w:r>
      <w:r w:rsidRPr="00123CA7">
        <w:t>ính</w:t>
      </w:r>
      <w:r>
        <w:t xml:space="preserve"> trong C</w:t>
      </w:r>
      <w:r w:rsidRPr="00123CA7">
        <w:t>ontr</w:t>
      </w:r>
      <w:r>
        <w:t xml:space="preserve">ol Panel. </w:t>
      </w:r>
    </w:p>
    <w:p w:rsidR="005D2FCF" w:rsidRPr="007C7D98" w:rsidRDefault="005D2FCF" w:rsidP="00280AF8">
      <w:r w:rsidRPr="00FA07E1">
        <w:t>Để</w:t>
      </w:r>
      <w:r>
        <w:t xml:space="preserve"> chuy</w:t>
      </w:r>
      <w:r w:rsidRPr="007C7D98">
        <w:t>ển</w:t>
      </w:r>
      <w:r>
        <w:t xml:space="preserve"> c</w:t>
      </w:r>
      <w:r w:rsidRPr="007C7D98">
        <w:t>ử</w:t>
      </w:r>
      <w:r>
        <w:t>a s</w:t>
      </w:r>
      <w:r w:rsidRPr="007C7D98">
        <w:t>ổ</w:t>
      </w:r>
      <w:r>
        <w:t xml:space="preserve"> C</w:t>
      </w:r>
      <w:r w:rsidRPr="007C7D98">
        <w:t>ontr</w:t>
      </w:r>
      <w:r>
        <w:t>ol Panel v</w:t>
      </w:r>
      <w:r w:rsidRPr="007C7D98">
        <w:t>ề</w:t>
      </w:r>
      <w:r>
        <w:t xml:space="preserve"> ki</w:t>
      </w:r>
      <w:r w:rsidRPr="007C7D98">
        <w:t>ểu</w:t>
      </w:r>
      <w:r>
        <w:t xml:space="preserve"> Categ</w:t>
      </w:r>
      <w:r w:rsidRPr="007C7D98">
        <w:t>or</w:t>
      </w:r>
      <w:r>
        <w:t>y nh</w:t>
      </w:r>
      <w:r w:rsidRPr="007C7D98">
        <w:t>ư</w:t>
      </w:r>
      <w:r>
        <w:t xml:space="preserve"> l</w:t>
      </w:r>
      <w:r w:rsidRPr="007C7D98">
        <w:t>úc</w:t>
      </w:r>
      <w:r>
        <w:t xml:space="preserve"> </w:t>
      </w:r>
      <w:r w:rsidRPr="007C7D98">
        <w:t>đầu</w:t>
      </w:r>
      <w:r>
        <w:t xml:space="preserve"> ta ch</w:t>
      </w:r>
      <w:r w:rsidRPr="007C7D98">
        <w:t>ỉ</w:t>
      </w:r>
      <w:r>
        <w:t xml:space="preserve"> c</w:t>
      </w:r>
      <w:r w:rsidRPr="007C7D98">
        <w:t>ần</w:t>
      </w:r>
      <w:r>
        <w:t xml:space="preserve"> kick chu</w:t>
      </w:r>
      <w:r w:rsidRPr="007C7D98">
        <w:t>ột</w:t>
      </w:r>
      <w:r>
        <w:t xml:space="preserve"> v</w:t>
      </w:r>
      <w:r w:rsidRPr="007C7D98">
        <w:t>ào</w:t>
      </w:r>
      <w:r>
        <w:t xml:space="preserve"> n</w:t>
      </w:r>
      <w:r w:rsidRPr="007C7D98">
        <w:t>út</w:t>
      </w:r>
      <w:r>
        <w:t xml:space="preserve"> S</w:t>
      </w:r>
      <w:r w:rsidRPr="007C7D98">
        <w:t>w</w:t>
      </w:r>
      <w:r>
        <w:t>itch to Categ</w:t>
      </w:r>
      <w:r w:rsidRPr="007C7D98">
        <w:t>or</w:t>
      </w:r>
      <w:r>
        <w:t>y Vie</w:t>
      </w:r>
      <w:r w:rsidRPr="007C7D98">
        <w:t>w</w:t>
      </w:r>
      <w:r>
        <w:t>.</w:t>
      </w:r>
    </w:p>
    <w:p w:rsidR="005D2FCF" w:rsidRPr="00CB1471" w:rsidRDefault="005D2FCF" w:rsidP="00280AF8">
      <w:r>
        <w:t>D</w:t>
      </w:r>
      <w:r w:rsidRPr="00CB1471">
        <w:t>ưới</w:t>
      </w:r>
      <w:r>
        <w:t xml:space="preserve"> </w:t>
      </w:r>
      <w:r w:rsidRPr="00CB1471">
        <w:t>đây</w:t>
      </w:r>
      <w:r>
        <w:t xml:space="preserve"> l</w:t>
      </w:r>
      <w:r w:rsidRPr="00CB1471">
        <w:t>à</w:t>
      </w:r>
      <w:r>
        <w:t xml:space="preserve"> m</w:t>
      </w:r>
      <w:r w:rsidRPr="00CB1471">
        <w:t>ột</w:t>
      </w:r>
      <w:r>
        <w:t xml:space="preserve"> s</w:t>
      </w:r>
      <w:r w:rsidRPr="00CB1471">
        <w:t>ố</w:t>
      </w:r>
      <w:r>
        <w:t xml:space="preserve"> c</w:t>
      </w:r>
      <w:r w:rsidRPr="00CB1471">
        <w:t>ô</w:t>
      </w:r>
      <w:r>
        <w:t>ng c</w:t>
      </w:r>
      <w:r w:rsidRPr="00CB1471">
        <w:t>ụ</w:t>
      </w:r>
      <w:r>
        <w:t xml:space="preserve"> trong C</w:t>
      </w:r>
      <w:r w:rsidRPr="007C7D98">
        <w:t>ontr</w:t>
      </w:r>
      <w:r>
        <w:t>ol Panel m</w:t>
      </w:r>
      <w:r w:rsidRPr="00CB1471">
        <w:t>à</w:t>
      </w:r>
      <w:r>
        <w:t xml:space="preserve"> b</w:t>
      </w:r>
      <w:r w:rsidRPr="00CB1471">
        <w:t>ạn</w:t>
      </w:r>
      <w:r>
        <w:t xml:space="preserve"> c</w:t>
      </w:r>
      <w:r w:rsidRPr="00CB1471">
        <w:t>ần</w:t>
      </w:r>
      <w:r>
        <w:t xml:space="preserve"> ch</w:t>
      </w:r>
      <w:r w:rsidRPr="00CB1471">
        <w:t>ú</w:t>
      </w:r>
      <w:r>
        <w:t xml:space="preserve"> </w:t>
      </w:r>
      <w:r w:rsidRPr="00CB1471">
        <w:t>ý</w:t>
      </w:r>
      <w:r>
        <w:t>:</w:t>
      </w:r>
    </w:p>
    <w:tbl>
      <w:tblPr>
        <w:tblW w:w="0" w:type="auto"/>
        <w:tblLook w:val="01E0" w:firstRow="1" w:lastRow="1" w:firstColumn="1" w:lastColumn="1" w:noHBand="0" w:noVBand="0"/>
      </w:tblPr>
      <w:tblGrid>
        <w:gridCol w:w="1548"/>
        <w:gridCol w:w="2245"/>
        <w:gridCol w:w="3794"/>
      </w:tblGrid>
      <w:tr w:rsidR="005D2FCF" w:rsidRPr="00415385" w:rsidTr="00415385">
        <w:trPr>
          <w:cantSplit/>
          <w:tblHeader/>
        </w:trPr>
        <w:tc>
          <w:tcPr>
            <w:tcW w:w="1548" w:type="dxa"/>
            <w:tcBorders>
              <w:bottom w:val="single" w:sz="4" w:space="0" w:color="auto"/>
            </w:tcBorders>
            <w:shd w:val="clear" w:color="auto" w:fill="auto"/>
            <w:vAlign w:val="center"/>
          </w:tcPr>
          <w:p w:rsidR="005D2FCF" w:rsidRPr="00415385" w:rsidRDefault="005D2FCF" w:rsidP="00415385">
            <w:pPr>
              <w:keepNext/>
              <w:rPr>
                <w:rFonts w:ascii="Arial" w:hAnsi="Arial"/>
                <w:b/>
                <w:i/>
                <w:lang w:val="vi-VN"/>
              </w:rPr>
            </w:pPr>
            <w:r w:rsidRPr="00415385">
              <w:rPr>
                <w:rFonts w:ascii="Arial" w:hAnsi="Arial"/>
                <w:b/>
                <w:i/>
                <w:lang w:val="vi-VN"/>
              </w:rPr>
              <w:t>Biểu tượng</w:t>
            </w:r>
          </w:p>
        </w:tc>
        <w:tc>
          <w:tcPr>
            <w:tcW w:w="2245" w:type="dxa"/>
            <w:tcBorders>
              <w:bottom w:val="single" w:sz="4" w:space="0" w:color="auto"/>
            </w:tcBorders>
            <w:shd w:val="clear" w:color="auto" w:fill="auto"/>
            <w:vAlign w:val="center"/>
          </w:tcPr>
          <w:p w:rsidR="005D2FCF" w:rsidRPr="00415385" w:rsidRDefault="005D2FCF" w:rsidP="00415385">
            <w:pPr>
              <w:keepNext/>
              <w:rPr>
                <w:rFonts w:ascii="Arial" w:hAnsi="Arial"/>
                <w:b/>
                <w:lang w:val="vi-VN"/>
              </w:rPr>
            </w:pPr>
            <w:r w:rsidRPr="00415385">
              <w:rPr>
                <w:rFonts w:ascii="Arial" w:hAnsi="Arial"/>
                <w:b/>
                <w:lang w:val="vi-VN"/>
              </w:rPr>
              <w:t>Tên</w:t>
            </w:r>
          </w:p>
        </w:tc>
        <w:tc>
          <w:tcPr>
            <w:tcW w:w="3794" w:type="dxa"/>
            <w:tcBorders>
              <w:bottom w:val="single" w:sz="4" w:space="0" w:color="auto"/>
            </w:tcBorders>
            <w:shd w:val="clear" w:color="auto" w:fill="auto"/>
            <w:vAlign w:val="center"/>
          </w:tcPr>
          <w:p w:rsidR="005D2FCF" w:rsidRPr="00415385" w:rsidRDefault="005D2FCF" w:rsidP="00415385">
            <w:pPr>
              <w:keepNext/>
              <w:rPr>
                <w:rFonts w:ascii="Arial" w:hAnsi="Arial"/>
                <w:b/>
                <w:lang w:val="vi-VN"/>
              </w:rPr>
            </w:pPr>
            <w:r w:rsidRPr="00415385">
              <w:rPr>
                <w:rFonts w:ascii="Arial" w:hAnsi="Arial"/>
                <w:b/>
                <w:lang w:val="vi-VN"/>
              </w:rPr>
              <w:t>Ý nghĩa</w:t>
            </w:r>
          </w:p>
        </w:tc>
      </w:tr>
      <w:tr w:rsidR="005D2FCF" w:rsidRPr="00415385" w:rsidTr="00415385">
        <w:trPr>
          <w:cantSplit/>
        </w:trPr>
        <w:tc>
          <w:tcPr>
            <w:tcW w:w="1548" w:type="dxa"/>
            <w:shd w:val="clear" w:color="auto" w:fill="auto"/>
            <w:vAlign w:val="center"/>
          </w:tcPr>
          <w:p w:rsidR="005D2FCF" w:rsidRPr="00415385" w:rsidRDefault="005D2FCF" w:rsidP="008800B9">
            <w:pPr>
              <w:rPr>
                <w:i/>
              </w:rPr>
            </w:pPr>
            <w:r>
              <w:rPr>
                <w:i/>
                <w:noProof/>
              </w:rPr>
              <w:drawing>
                <wp:inline distT="0" distB="0" distL="0" distR="0" wp14:anchorId="1A457477" wp14:editId="7591B2C6">
                  <wp:extent cx="382270" cy="354965"/>
                  <wp:effectExtent l="0" t="0" r="0" b="698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270" cy="354965"/>
                          </a:xfrm>
                          <a:prstGeom prst="rect">
                            <a:avLst/>
                          </a:prstGeom>
                          <a:noFill/>
                          <a:ln>
                            <a:noFill/>
                          </a:ln>
                        </pic:spPr>
                      </pic:pic>
                    </a:graphicData>
                  </a:graphic>
                </wp:inline>
              </w:drawing>
            </w:r>
          </w:p>
        </w:tc>
        <w:tc>
          <w:tcPr>
            <w:tcW w:w="2245" w:type="dxa"/>
            <w:shd w:val="clear" w:color="auto" w:fill="auto"/>
            <w:vAlign w:val="center"/>
          </w:tcPr>
          <w:p w:rsidR="005D2FCF" w:rsidRPr="008800B9" w:rsidRDefault="005D2FCF" w:rsidP="008800B9">
            <w:r>
              <w:t>Accessibility Options</w:t>
            </w:r>
          </w:p>
        </w:tc>
        <w:tc>
          <w:tcPr>
            <w:tcW w:w="3794" w:type="dxa"/>
            <w:shd w:val="clear" w:color="auto" w:fill="auto"/>
            <w:vAlign w:val="center"/>
          </w:tcPr>
          <w:p w:rsidR="005D2FCF" w:rsidRPr="00415385" w:rsidRDefault="005D2FCF" w:rsidP="008800B9">
            <w:pPr>
              <w:rPr>
                <w:lang w:val="vi-VN"/>
              </w:rPr>
            </w:pPr>
            <w:r w:rsidRPr="00415385">
              <w:rPr>
                <w:lang w:val="vi-VN"/>
              </w:rPr>
              <w:t>Nhóm thông tin điều chỉnh chức năng hỗ trợ người sử dụng</w:t>
            </w:r>
          </w:p>
        </w:tc>
      </w:tr>
      <w:tr w:rsidR="005D2FCF" w:rsidRPr="00415385" w:rsidTr="00415385">
        <w:trPr>
          <w:cantSplit/>
        </w:trPr>
        <w:tc>
          <w:tcPr>
            <w:tcW w:w="1548" w:type="dxa"/>
            <w:shd w:val="clear" w:color="auto" w:fill="auto"/>
            <w:vAlign w:val="center"/>
          </w:tcPr>
          <w:p w:rsidR="005D2FCF" w:rsidRPr="00415385" w:rsidRDefault="005D2FCF" w:rsidP="008800B9">
            <w:pPr>
              <w:rPr>
                <w:i/>
                <w:lang w:val="vi-VN"/>
              </w:rPr>
            </w:pPr>
            <w:r>
              <w:rPr>
                <w:i/>
                <w:noProof/>
              </w:rPr>
              <w:drawing>
                <wp:inline distT="0" distB="0" distL="0" distR="0" wp14:anchorId="718442F3" wp14:editId="7A094934">
                  <wp:extent cx="409575" cy="354965"/>
                  <wp:effectExtent l="0" t="0" r="9525" b="698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354965"/>
                          </a:xfrm>
                          <a:prstGeom prst="rect">
                            <a:avLst/>
                          </a:prstGeom>
                          <a:noFill/>
                          <a:ln>
                            <a:noFill/>
                          </a:ln>
                        </pic:spPr>
                      </pic:pic>
                    </a:graphicData>
                  </a:graphic>
                </wp:inline>
              </w:drawing>
            </w:r>
          </w:p>
        </w:tc>
        <w:tc>
          <w:tcPr>
            <w:tcW w:w="2245" w:type="dxa"/>
            <w:shd w:val="clear" w:color="auto" w:fill="auto"/>
            <w:vAlign w:val="center"/>
          </w:tcPr>
          <w:p w:rsidR="005D2FCF" w:rsidRPr="008800B9" w:rsidRDefault="005D2FCF" w:rsidP="008800B9">
            <w:r>
              <w:t>Add/Remove Hardware</w:t>
            </w:r>
          </w:p>
        </w:tc>
        <w:tc>
          <w:tcPr>
            <w:tcW w:w="3794" w:type="dxa"/>
            <w:shd w:val="clear" w:color="auto" w:fill="auto"/>
            <w:vAlign w:val="center"/>
          </w:tcPr>
          <w:p w:rsidR="005D2FCF" w:rsidRPr="00415385" w:rsidRDefault="005D2FCF" w:rsidP="008800B9">
            <w:pPr>
              <w:rPr>
                <w:lang w:val="vi-VN"/>
              </w:rPr>
            </w:pPr>
            <w:r w:rsidRPr="00415385">
              <w:rPr>
                <w:lang w:val="vi-VN"/>
              </w:rPr>
              <w:t>Chức năng thêm bớt các hệ thống phần cứng</w:t>
            </w:r>
          </w:p>
        </w:tc>
      </w:tr>
      <w:tr w:rsidR="005D2FCF" w:rsidRPr="00415385" w:rsidTr="00415385">
        <w:trPr>
          <w:cantSplit/>
        </w:trPr>
        <w:tc>
          <w:tcPr>
            <w:tcW w:w="1548" w:type="dxa"/>
            <w:shd w:val="clear" w:color="auto" w:fill="auto"/>
            <w:vAlign w:val="center"/>
          </w:tcPr>
          <w:p w:rsidR="005D2FCF" w:rsidRPr="00415385" w:rsidRDefault="005D2FCF" w:rsidP="008800B9">
            <w:pPr>
              <w:rPr>
                <w:i/>
                <w:lang w:val="vi-VN"/>
              </w:rPr>
            </w:pPr>
            <w:r>
              <w:rPr>
                <w:i/>
                <w:noProof/>
              </w:rPr>
              <w:drawing>
                <wp:inline distT="0" distB="0" distL="0" distR="0" wp14:anchorId="514A4381" wp14:editId="290C9032">
                  <wp:extent cx="395605" cy="340995"/>
                  <wp:effectExtent l="0" t="0" r="4445" b="190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605" cy="340995"/>
                          </a:xfrm>
                          <a:prstGeom prst="rect">
                            <a:avLst/>
                          </a:prstGeom>
                          <a:noFill/>
                          <a:ln>
                            <a:noFill/>
                          </a:ln>
                        </pic:spPr>
                      </pic:pic>
                    </a:graphicData>
                  </a:graphic>
                </wp:inline>
              </w:drawing>
            </w:r>
          </w:p>
        </w:tc>
        <w:tc>
          <w:tcPr>
            <w:tcW w:w="2245" w:type="dxa"/>
            <w:shd w:val="clear" w:color="auto" w:fill="auto"/>
            <w:vAlign w:val="center"/>
          </w:tcPr>
          <w:p w:rsidR="005D2FCF" w:rsidRPr="008800B9" w:rsidRDefault="005D2FCF" w:rsidP="008800B9">
            <w:r>
              <w:t>Add/Remove Programs</w:t>
            </w:r>
          </w:p>
        </w:tc>
        <w:tc>
          <w:tcPr>
            <w:tcW w:w="3794" w:type="dxa"/>
            <w:shd w:val="clear" w:color="auto" w:fill="auto"/>
            <w:vAlign w:val="center"/>
          </w:tcPr>
          <w:p w:rsidR="005D2FCF" w:rsidRPr="00415385" w:rsidRDefault="005D2FCF" w:rsidP="008800B9">
            <w:pPr>
              <w:rPr>
                <w:lang w:val="vi-VN"/>
              </w:rPr>
            </w:pPr>
            <w:r w:rsidRPr="00415385">
              <w:rPr>
                <w:lang w:val="vi-VN"/>
              </w:rPr>
              <w:t>Chức năng thêm bớt các hệ thống phần mềm</w:t>
            </w:r>
          </w:p>
        </w:tc>
      </w:tr>
      <w:tr w:rsidR="005D2FCF" w:rsidRPr="00415385" w:rsidTr="00415385">
        <w:trPr>
          <w:cantSplit/>
        </w:trPr>
        <w:tc>
          <w:tcPr>
            <w:tcW w:w="1548" w:type="dxa"/>
            <w:shd w:val="clear" w:color="auto" w:fill="auto"/>
            <w:vAlign w:val="center"/>
          </w:tcPr>
          <w:p w:rsidR="005D2FCF" w:rsidRPr="00415385" w:rsidRDefault="005D2FCF" w:rsidP="008800B9">
            <w:pPr>
              <w:rPr>
                <w:i/>
              </w:rPr>
            </w:pPr>
            <w:r>
              <w:rPr>
                <w:i/>
                <w:noProof/>
              </w:rPr>
              <w:drawing>
                <wp:inline distT="0" distB="0" distL="0" distR="0" wp14:anchorId="620489F5" wp14:editId="632D53E5">
                  <wp:extent cx="395605" cy="354965"/>
                  <wp:effectExtent l="0" t="0" r="4445" b="6985"/>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605" cy="354965"/>
                          </a:xfrm>
                          <a:prstGeom prst="rect">
                            <a:avLst/>
                          </a:prstGeom>
                          <a:noFill/>
                          <a:ln>
                            <a:noFill/>
                          </a:ln>
                        </pic:spPr>
                      </pic:pic>
                    </a:graphicData>
                  </a:graphic>
                </wp:inline>
              </w:drawing>
            </w:r>
          </w:p>
        </w:tc>
        <w:tc>
          <w:tcPr>
            <w:tcW w:w="2245" w:type="dxa"/>
            <w:shd w:val="clear" w:color="auto" w:fill="auto"/>
            <w:vAlign w:val="center"/>
          </w:tcPr>
          <w:p w:rsidR="005D2FCF" w:rsidRDefault="005D2FCF" w:rsidP="008800B9">
            <w:r>
              <w:t>Administrative Tools</w:t>
            </w:r>
          </w:p>
        </w:tc>
        <w:tc>
          <w:tcPr>
            <w:tcW w:w="3794" w:type="dxa"/>
            <w:shd w:val="clear" w:color="auto" w:fill="auto"/>
            <w:vAlign w:val="center"/>
          </w:tcPr>
          <w:p w:rsidR="005D2FCF" w:rsidRPr="00415385" w:rsidRDefault="005D2FCF" w:rsidP="008800B9">
            <w:pPr>
              <w:rPr>
                <w:lang w:val="vi-VN"/>
              </w:rPr>
            </w:pPr>
            <w:r w:rsidRPr="00415385">
              <w:rPr>
                <w:lang w:val="vi-VN"/>
              </w:rPr>
              <w:t>Nhóm các công cụ hỗ trợ cấu hình và quản trị máy tính</w:t>
            </w:r>
          </w:p>
        </w:tc>
      </w:tr>
      <w:tr w:rsidR="005D2FCF" w:rsidRPr="00415385" w:rsidTr="00415385">
        <w:trPr>
          <w:cantSplit/>
        </w:trPr>
        <w:tc>
          <w:tcPr>
            <w:tcW w:w="1548" w:type="dxa"/>
            <w:shd w:val="clear" w:color="auto" w:fill="auto"/>
            <w:vAlign w:val="center"/>
          </w:tcPr>
          <w:p w:rsidR="005D2FCF" w:rsidRPr="00415385" w:rsidRDefault="005D2FCF" w:rsidP="008800B9">
            <w:pPr>
              <w:rPr>
                <w:i/>
              </w:rPr>
            </w:pPr>
            <w:r>
              <w:rPr>
                <w:i/>
                <w:noProof/>
              </w:rPr>
              <w:drawing>
                <wp:inline distT="0" distB="0" distL="0" distR="0" wp14:anchorId="5CF85480" wp14:editId="3DCEAA50">
                  <wp:extent cx="382270" cy="340995"/>
                  <wp:effectExtent l="0" t="0" r="0" b="190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270" cy="340995"/>
                          </a:xfrm>
                          <a:prstGeom prst="rect">
                            <a:avLst/>
                          </a:prstGeom>
                          <a:noFill/>
                          <a:ln>
                            <a:noFill/>
                          </a:ln>
                        </pic:spPr>
                      </pic:pic>
                    </a:graphicData>
                  </a:graphic>
                </wp:inline>
              </w:drawing>
            </w:r>
          </w:p>
        </w:tc>
        <w:tc>
          <w:tcPr>
            <w:tcW w:w="2245" w:type="dxa"/>
            <w:shd w:val="clear" w:color="auto" w:fill="auto"/>
            <w:vAlign w:val="center"/>
          </w:tcPr>
          <w:p w:rsidR="005D2FCF" w:rsidRDefault="005D2FCF" w:rsidP="008800B9">
            <w:r>
              <w:t>Date/Time</w:t>
            </w:r>
          </w:p>
        </w:tc>
        <w:tc>
          <w:tcPr>
            <w:tcW w:w="3794" w:type="dxa"/>
            <w:shd w:val="clear" w:color="auto" w:fill="auto"/>
            <w:vAlign w:val="center"/>
          </w:tcPr>
          <w:p w:rsidR="005D2FCF" w:rsidRPr="00415385" w:rsidRDefault="005D2FCF" w:rsidP="008800B9">
            <w:pPr>
              <w:rPr>
                <w:lang w:val="vi-VN"/>
              </w:rPr>
            </w:pPr>
            <w:r w:rsidRPr="00415385">
              <w:rPr>
                <w:lang w:val="vi-VN"/>
              </w:rPr>
              <w:t>Chức năng điều chỉnh các thông tin về ngày giờ, khu vực giờ trong hệ thống</w:t>
            </w:r>
          </w:p>
        </w:tc>
      </w:tr>
      <w:tr w:rsidR="005D2FCF" w:rsidRPr="00415385" w:rsidTr="00415385">
        <w:trPr>
          <w:cantSplit/>
        </w:trPr>
        <w:tc>
          <w:tcPr>
            <w:tcW w:w="1548" w:type="dxa"/>
            <w:shd w:val="clear" w:color="auto" w:fill="auto"/>
            <w:vAlign w:val="center"/>
          </w:tcPr>
          <w:p w:rsidR="005D2FCF" w:rsidRPr="00415385" w:rsidRDefault="005D2FCF" w:rsidP="008800B9">
            <w:pPr>
              <w:rPr>
                <w:i/>
              </w:rPr>
            </w:pPr>
            <w:r>
              <w:rPr>
                <w:i/>
                <w:noProof/>
              </w:rPr>
              <w:drawing>
                <wp:inline distT="0" distB="0" distL="0" distR="0" wp14:anchorId="3C68838C" wp14:editId="108B6C73">
                  <wp:extent cx="395605" cy="368300"/>
                  <wp:effectExtent l="0" t="0" r="4445"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605" cy="368300"/>
                          </a:xfrm>
                          <a:prstGeom prst="rect">
                            <a:avLst/>
                          </a:prstGeom>
                          <a:noFill/>
                          <a:ln>
                            <a:noFill/>
                          </a:ln>
                        </pic:spPr>
                      </pic:pic>
                    </a:graphicData>
                  </a:graphic>
                </wp:inline>
              </w:drawing>
            </w:r>
          </w:p>
        </w:tc>
        <w:tc>
          <w:tcPr>
            <w:tcW w:w="2245" w:type="dxa"/>
            <w:shd w:val="clear" w:color="auto" w:fill="auto"/>
            <w:vAlign w:val="center"/>
          </w:tcPr>
          <w:p w:rsidR="005D2FCF" w:rsidRDefault="005D2FCF" w:rsidP="008800B9">
            <w:r>
              <w:t>Display</w:t>
            </w:r>
          </w:p>
        </w:tc>
        <w:tc>
          <w:tcPr>
            <w:tcW w:w="3794" w:type="dxa"/>
            <w:shd w:val="clear" w:color="auto" w:fill="auto"/>
            <w:vAlign w:val="center"/>
          </w:tcPr>
          <w:p w:rsidR="005D2FCF" w:rsidRPr="00415385" w:rsidRDefault="005D2FCF" w:rsidP="008800B9">
            <w:pPr>
              <w:rPr>
                <w:lang w:val="vi-VN"/>
              </w:rPr>
            </w:pPr>
            <w:r w:rsidRPr="00415385">
              <w:rPr>
                <w:lang w:val="vi-VN"/>
              </w:rPr>
              <w:t>Chức năng điều chỉnh các thông tin hiển thị của màn hình</w:t>
            </w:r>
          </w:p>
        </w:tc>
      </w:tr>
      <w:tr w:rsidR="005D2FCF" w:rsidRPr="00415385" w:rsidTr="00415385">
        <w:trPr>
          <w:cantSplit/>
        </w:trPr>
        <w:tc>
          <w:tcPr>
            <w:tcW w:w="1548" w:type="dxa"/>
            <w:shd w:val="clear" w:color="auto" w:fill="auto"/>
            <w:vAlign w:val="center"/>
          </w:tcPr>
          <w:p w:rsidR="005D2FCF" w:rsidRPr="00415385" w:rsidRDefault="005D2FCF" w:rsidP="008800B9">
            <w:pPr>
              <w:rPr>
                <w:i/>
              </w:rPr>
            </w:pPr>
            <w:r>
              <w:rPr>
                <w:i/>
                <w:noProof/>
              </w:rPr>
              <w:drawing>
                <wp:inline distT="0" distB="0" distL="0" distR="0" wp14:anchorId="4FCC4268" wp14:editId="6A1C6652">
                  <wp:extent cx="382270" cy="31369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270" cy="313690"/>
                          </a:xfrm>
                          <a:prstGeom prst="rect">
                            <a:avLst/>
                          </a:prstGeom>
                          <a:noFill/>
                          <a:ln>
                            <a:noFill/>
                          </a:ln>
                        </pic:spPr>
                      </pic:pic>
                    </a:graphicData>
                  </a:graphic>
                </wp:inline>
              </w:drawing>
            </w:r>
          </w:p>
        </w:tc>
        <w:tc>
          <w:tcPr>
            <w:tcW w:w="2245" w:type="dxa"/>
            <w:shd w:val="clear" w:color="auto" w:fill="auto"/>
            <w:vAlign w:val="center"/>
          </w:tcPr>
          <w:p w:rsidR="005D2FCF" w:rsidRDefault="005D2FCF" w:rsidP="008800B9">
            <w:r>
              <w:t>Folder Options</w:t>
            </w:r>
          </w:p>
        </w:tc>
        <w:tc>
          <w:tcPr>
            <w:tcW w:w="3794" w:type="dxa"/>
            <w:shd w:val="clear" w:color="auto" w:fill="auto"/>
            <w:vAlign w:val="center"/>
          </w:tcPr>
          <w:p w:rsidR="005D2FCF" w:rsidRPr="00415385" w:rsidRDefault="005D2FCF" w:rsidP="008800B9">
            <w:pPr>
              <w:rPr>
                <w:lang w:val="vi-VN"/>
              </w:rPr>
            </w:pPr>
            <w:r w:rsidRPr="00415385">
              <w:rPr>
                <w:lang w:val="vi-VN"/>
              </w:rPr>
              <w:t>Chức năng điều chỉnh các thông số trong quản lý tập tin, thư mục</w:t>
            </w:r>
          </w:p>
        </w:tc>
      </w:tr>
      <w:tr w:rsidR="005D2FCF" w:rsidRPr="00415385" w:rsidTr="00415385">
        <w:trPr>
          <w:cantSplit/>
        </w:trPr>
        <w:tc>
          <w:tcPr>
            <w:tcW w:w="1548" w:type="dxa"/>
            <w:shd w:val="clear" w:color="auto" w:fill="auto"/>
            <w:vAlign w:val="center"/>
          </w:tcPr>
          <w:p w:rsidR="005D2FCF" w:rsidRPr="00415385" w:rsidRDefault="005D2FCF" w:rsidP="008800B9">
            <w:pPr>
              <w:rPr>
                <w:i/>
              </w:rPr>
            </w:pPr>
            <w:r>
              <w:rPr>
                <w:i/>
                <w:noProof/>
              </w:rPr>
              <w:drawing>
                <wp:inline distT="0" distB="0" distL="0" distR="0" wp14:anchorId="5E8E501F" wp14:editId="14A4AA87">
                  <wp:extent cx="327660" cy="340995"/>
                  <wp:effectExtent l="0" t="0" r="0" b="190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660" cy="340995"/>
                          </a:xfrm>
                          <a:prstGeom prst="rect">
                            <a:avLst/>
                          </a:prstGeom>
                          <a:noFill/>
                          <a:ln>
                            <a:noFill/>
                          </a:ln>
                        </pic:spPr>
                      </pic:pic>
                    </a:graphicData>
                  </a:graphic>
                </wp:inline>
              </w:drawing>
            </w:r>
          </w:p>
        </w:tc>
        <w:tc>
          <w:tcPr>
            <w:tcW w:w="2245" w:type="dxa"/>
            <w:shd w:val="clear" w:color="auto" w:fill="auto"/>
            <w:vAlign w:val="center"/>
          </w:tcPr>
          <w:p w:rsidR="005D2FCF" w:rsidRDefault="005D2FCF" w:rsidP="008800B9">
            <w:r>
              <w:t>Fonts</w:t>
            </w:r>
          </w:p>
        </w:tc>
        <w:tc>
          <w:tcPr>
            <w:tcW w:w="3794" w:type="dxa"/>
            <w:shd w:val="clear" w:color="auto" w:fill="auto"/>
            <w:vAlign w:val="center"/>
          </w:tcPr>
          <w:p w:rsidR="005D2FCF" w:rsidRPr="00415385" w:rsidRDefault="005D2FCF" w:rsidP="008800B9">
            <w:pPr>
              <w:rPr>
                <w:lang w:val="vi-VN"/>
              </w:rPr>
            </w:pPr>
            <w:r w:rsidRPr="00415385">
              <w:rPr>
                <w:lang w:val="vi-VN"/>
              </w:rPr>
              <w:t>Chức năng điều chỉnh các thông tin về phông chữ</w:t>
            </w:r>
          </w:p>
        </w:tc>
      </w:tr>
      <w:tr w:rsidR="005D2FCF" w:rsidRPr="00415385" w:rsidTr="00415385">
        <w:trPr>
          <w:cantSplit/>
        </w:trPr>
        <w:tc>
          <w:tcPr>
            <w:tcW w:w="1548" w:type="dxa"/>
            <w:shd w:val="clear" w:color="auto" w:fill="auto"/>
            <w:vAlign w:val="center"/>
          </w:tcPr>
          <w:p w:rsidR="005D2FCF" w:rsidRPr="00415385" w:rsidRDefault="005D2FCF" w:rsidP="008800B9">
            <w:pPr>
              <w:rPr>
                <w:i/>
              </w:rPr>
            </w:pPr>
            <w:r>
              <w:rPr>
                <w:i/>
                <w:noProof/>
              </w:rPr>
              <w:drawing>
                <wp:inline distT="0" distB="0" distL="0" distR="0" wp14:anchorId="0C2EBACA" wp14:editId="77C07E44">
                  <wp:extent cx="368300" cy="31369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300" cy="313690"/>
                          </a:xfrm>
                          <a:prstGeom prst="rect">
                            <a:avLst/>
                          </a:prstGeom>
                          <a:noFill/>
                          <a:ln>
                            <a:noFill/>
                          </a:ln>
                        </pic:spPr>
                      </pic:pic>
                    </a:graphicData>
                  </a:graphic>
                </wp:inline>
              </w:drawing>
            </w:r>
          </w:p>
        </w:tc>
        <w:tc>
          <w:tcPr>
            <w:tcW w:w="2245" w:type="dxa"/>
            <w:shd w:val="clear" w:color="auto" w:fill="auto"/>
            <w:vAlign w:val="center"/>
          </w:tcPr>
          <w:p w:rsidR="005D2FCF" w:rsidRDefault="005D2FCF" w:rsidP="008800B9">
            <w:r>
              <w:t>Game Controllers</w:t>
            </w:r>
          </w:p>
        </w:tc>
        <w:tc>
          <w:tcPr>
            <w:tcW w:w="3794" w:type="dxa"/>
            <w:shd w:val="clear" w:color="auto" w:fill="auto"/>
            <w:vAlign w:val="center"/>
          </w:tcPr>
          <w:p w:rsidR="005D2FCF" w:rsidRPr="00415385" w:rsidRDefault="005D2FCF" w:rsidP="008800B9">
            <w:pPr>
              <w:rPr>
                <w:lang w:val="vi-VN"/>
              </w:rPr>
            </w:pPr>
            <w:r w:rsidRPr="00415385">
              <w:rPr>
                <w:lang w:val="vi-VN"/>
              </w:rPr>
              <w:t>Chức năng điều chỉnh các thông tin về thiết bị ngoại vi điều chỉnh trò chơi</w:t>
            </w:r>
          </w:p>
        </w:tc>
      </w:tr>
      <w:tr w:rsidR="005D2FCF" w:rsidRPr="00415385" w:rsidTr="00415385">
        <w:trPr>
          <w:cantSplit/>
        </w:trPr>
        <w:tc>
          <w:tcPr>
            <w:tcW w:w="1548" w:type="dxa"/>
            <w:shd w:val="clear" w:color="auto" w:fill="auto"/>
            <w:vAlign w:val="center"/>
          </w:tcPr>
          <w:p w:rsidR="005D2FCF" w:rsidRPr="00415385" w:rsidRDefault="005D2FCF" w:rsidP="008800B9">
            <w:pPr>
              <w:rPr>
                <w:i/>
              </w:rPr>
            </w:pPr>
            <w:r>
              <w:rPr>
                <w:i/>
                <w:noProof/>
              </w:rPr>
              <w:drawing>
                <wp:inline distT="0" distB="0" distL="0" distR="0" wp14:anchorId="2EB90152" wp14:editId="0A748221">
                  <wp:extent cx="368300" cy="395605"/>
                  <wp:effectExtent l="0" t="0" r="0" b="444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300" cy="395605"/>
                          </a:xfrm>
                          <a:prstGeom prst="rect">
                            <a:avLst/>
                          </a:prstGeom>
                          <a:noFill/>
                          <a:ln>
                            <a:noFill/>
                          </a:ln>
                        </pic:spPr>
                      </pic:pic>
                    </a:graphicData>
                  </a:graphic>
                </wp:inline>
              </w:drawing>
            </w:r>
          </w:p>
        </w:tc>
        <w:tc>
          <w:tcPr>
            <w:tcW w:w="2245" w:type="dxa"/>
            <w:shd w:val="clear" w:color="auto" w:fill="auto"/>
            <w:vAlign w:val="center"/>
          </w:tcPr>
          <w:p w:rsidR="005D2FCF" w:rsidRDefault="005D2FCF" w:rsidP="008800B9">
            <w:r>
              <w:t>Internet Options</w:t>
            </w:r>
          </w:p>
        </w:tc>
        <w:tc>
          <w:tcPr>
            <w:tcW w:w="3794" w:type="dxa"/>
            <w:shd w:val="clear" w:color="auto" w:fill="auto"/>
            <w:vAlign w:val="center"/>
          </w:tcPr>
          <w:p w:rsidR="005D2FCF" w:rsidRPr="00415385" w:rsidRDefault="005D2FCF" w:rsidP="008800B9">
            <w:pPr>
              <w:rPr>
                <w:lang w:val="vi-VN"/>
              </w:rPr>
            </w:pPr>
            <w:r w:rsidRPr="00415385">
              <w:rPr>
                <w:lang w:val="vi-VN"/>
              </w:rPr>
              <w:t>Chức năng điều chỉnh các thông số cho kết nối internet, trình duyệt v.v..</w:t>
            </w:r>
          </w:p>
        </w:tc>
      </w:tr>
      <w:tr w:rsidR="005D2FCF" w:rsidRPr="00415385" w:rsidTr="00415385">
        <w:trPr>
          <w:cantSplit/>
        </w:trPr>
        <w:tc>
          <w:tcPr>
            <w:tcW w:w="1548" w:type="dxa"/>
            <w:shd w:val="clear" w:color="auto" w:fill="auto"/>
            <w:vAlign w:val="center"/>
          </w:tcPr>
          <w:p w:rsidR="005D2FCF" w:rsidRPr="00415385" w:rsidRDefault="005D2FCF" w:rsidP="008800B9">
            <w:pPr>
              <w:rPr>
                <w:i/>
              </w:rPr>
            </w:pPr>
            <w:r>
              <w:rPr>
                <w:i/>
                <w:noProof/>
              </w:rPr>
              <w:drawing>
                <wp:inline distT="0" distB="0" distL="0" distR="0" wp14:anchorId="32B0EF93" wp14:editId="48E3AE19">
                  <wp:extent cx="395605" cy="300355"/>
                  <wp:effectExtent l="0" t="0" r="4445" b="444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605" cy="300355"/>
                          </a:xfrm>
                          <a:prstGeom prst="rect">
                            <a:avLst/>
                          </a:prstGeom>
                          <a:noFill/>
                          <a:ln>
                            <a:noFill/>
                          </a:ln>
                        </pic:spPr>
                      </pic:pic>
                    </a:graphicData>
                  </a:graphic>
                </wp:inline>
              </w:drawing>
            </w:r>
          </w:p>
        </w:tc>
        <w:tc>
          <w:tcPr>
            <w:tcW w:w="2245" w:type="dxa"/>
            <w:shd w:val="clear" w:color="auto" w:fill="auto"/>
            <w:vAlign w:val="center"/>
          </w:tcPr>
          <w:p w:rsidR="005D2FCF" w:rsidRDefault="005D2FCF" w:rsidP="008800B9">
            <w:r>
              <w:t>Keyboard</w:t>
            </w:r>
          </w:p>
        </w:tc>
        <w:tc>
          <w:tcPr>
            <w:tcW w:w="3794" w:type="dxa"/>
            <w:shd w:val="clear" w:color="auto" w:fill="auto"/>
            <w:vAlign w:val="center"/>
          </w:tcPr>
          <w:p w:rsidR="005D2FCF" w:rsidRPr="00415385" w:rsidRDefault="005D2FCF" w:rsidP="008800B9">
            <w:pPr>
              <w:rPr>
                <w:lang w:val="vi-VN"/>
              </w:rPr>
            </w:pPr>
            <w:r w:rsidRPr="00415385">
              <w:rPr>
                <w:lang w:val="vi-VN"/>
              </w:rPr>
              <w:t>Chức năng điều chỉnh các thông số cho bàn phím</w:t>
            </w:r>
          </w:p>
        </w:tc>
      </w:tr>
      <w:tr w:rsidR="005D2FCF" w:rsidRPr="00415385" w:rsidTr="00415385">
        <w:trPr>
          <w:cantSplit/>
        </w:trPr>
        <w:tc>
          <w:tcPr>
            <w:tcW w:w="1548" w:type="dxa"/>
            <w:shd w:val="clear" w:color="auto" w:fill="auto"/>
            <w:vAlign w:val="center"/>
          </w:tcPr>
          <w:p w:rsidR="005D2FCF" w:rsidRPr="00415385" w:rsidRDefault="005D2FCF" w:rsidP="008800B9">
            <w:pPr>
              <w:rPr>
                <w:i/>
              </w:rPr>
            </w:pPr>
            <w:r>
              <w:rPr>
                <w:i/>
                <w:noProof/>
              </w:rPr>
              <w:drawing>
                <wp:inline distT="0" distB="0" distL="0" distR="0" wp14:anchorId="619ACACC" wp14:editId="0A62EC86">
                  <wp:extent cx="395605" cy="368300"/>
                  <wp:effectExtent l="0" t="0" r="4445"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605" cy="368300"/>
                          </a:xfrm>
                          <a:prstGeom prst="rect">
                            <a:avLst/>
                          </a:prstGeom>
                          <a:noFill/>
                          <a:ln>
                            <a:noFill/>
                          </a:ln>
                        </pic:spPr>
                      </pic:pic>
                    </a:graphicData>
                  </a:graphic>
                </wp:inline>
              </w:drawing>
            </w:r>
          </w:p>
        </w:tc>
        <w:tc>
          <w:tcPr>
            <w:tcW w:w="2245" w:type="dxa"/>
            <w:shd w:val="clear" w:color="auto" w:fill="auto"/>
            <w:vAlign w:val="center"/>
          </w:tcPr>
          <w:p w:rsidR="005D2FCF" w:rsidRDefault="005D2FCF" w:rsidP="008800B9">
            <w:r>
              <w:t>Mail</w:t>
            </w:r>
          </w:p>
        </w:tc>
        <w:tc>
          <w:tcPr>
            <w:tcW w:w="3794" w:type="dxa"/>
            <w:shd w:val="clear" w:color="auto" w:fill="auto"/>
            <w:vAlign w:val="center"/>
          </w:tcPr>
          <w:p w:rsidR="005D2FCF" w:rsidRPr="00415385" w:rsidRDefault="005D2FCF" w:rsidP="008800B9">
            <w:pPr>
              <w:rPr>
                <w:lang w:val="vi-VN"/>
              </w:rPr>
            </w:pPr>
            <w:r w:rsidRPr="00415385">
              <w:rPr>
                <w:lang w:val="vi-VN"/>
              </w:rPr>
              <w:t>Chức năng hỗ trợ cấu hình các hộp thư cá nhân trong máy tính</w:t>
            </w:r>
          </w:p>
        </w:tc>
      </w:tr>
      <w:tr w:rsidR="005D2FCF" w:rsidRPr="00415385" w:rsidTr="00415385">
        <w:trPr>
          <w:cantSplit/>
        </w:trPr>
        <w:tc>
          <w:tcPr>
            <w:tcW w:w="1548" w:type="dxa"/>
            <w:shd w:val="clear" w:color="auto" w:fill="auto"/>
            <w:vAlign w:val="center"/>
          </w:tcPr>
          <w:p w:rsidR="005D2FCF" w:rsidRPr="00415385" w:rsidRDefault="005D2FCF" w:rsidP="008800B9">
            <w:pPr>
              <w:rPr>
                <w:i/>
              </w:rPr>
            </w:pPr>
            <w:r>
              <w:rPr>
                <w:i/>
                <w:noProof/>
              </w:rPr>
              <w:drawing>
                <wp:inline distT="0" distB="0" distL="0" distR="0" wp14:anchorId="10188030" wp14:editId="16FA6B0F">
                  <wp:extent cx="395605" cy="395605"/>
                  <wp:effectExtent l="0" t="0" r="4445" b="444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605" cy="395605"/>
                          </a:xfrm>
                          <a:prstGeom prst="rect">
                            <a:avLst/>
                          </a:prstGeom>
                          <a:noFill/>
                          <a:ln>
                            <a:noFill/>
                          </a:ln>
                        </pic:spPr>
                      </pic:pic>
                    </a:graphicData>
                  </a:graphic>
                </wp:inline>
              </w:drawing>
            </w:r>
          </w:p>
        </w:tc>
        <w:tc>
          <w:tcPr>
            <w:tcW w:w="2245" w:type="dxa"/>
            <w:shd w:val="clear" w:color="auto" w:fill="auto"/>
            <w:vAlign w:val="center"/>
          </w:tcPr>
          <w:p w:rsidR="005D2FCF" w:rsidRDefault="005D2FCF" w:rsidP="008800B9">
            <w:r>
              <w:t>Mouse</w:t>
            </w:r>
          </w:p>
        </w:tc>
        <w:tc>
          <w:tcPr>
            <w:tcW w:w="3794" w:type="dxa"/>
            <w:shd w:val="clear" w:color="auto" w:fill="auto"/>
            <w:vAlign w:val="center"/>
          </w:tcPr>
          <w:p w:rsidR="005D2FCF" w:rsidRPr="00415385" w:rsidRDefault="005D2FCF" w:rsidP="008800B9">
            <w:pPr>
              <w:rPr>
                <w:lang w:val="vi-VN"/>
              </w:rPr>
            </w:pPr>
            <w:r w:rsidRPr="00415385">
              <w:rPr>
                <w:lang w:val="vi-VN"/>
              </w:rPr>
              <w:t>Chức năng điều chỉnh, cấu hình thiết bị chạy chuột</w:t>
            </w:r>
          </w:p>
        </w:tc>
      </w:tr>
      <w:tr w:rsidR="005D2FCF" w:rsidRPr="00415385" w:rsidTr="00415385">
        <w:trPr>
          <w:cantSplit/>
        </w:trPr>
        <w:tc>
          <w:tcPr>
            <w:tcW w:w="1548" w:type="dxa"/>
            <w:shd w:val="clear" w:color="auto" w:fill="auto"/>
            <w:vAlign w:val="center"/>
          </w:tcPr>
          <w:p w:rsidR="005D2FCF" w:rsidRPr="00415385" w:rsidRDefault="005D2FCF" w:rsidP="008800B9">
            <w:pPr>
              <w:rPr>
                <w:i/>
              </w:rPr>
            </w:pPr>
            <w:r>
              <w:rPr>
                <w:i/>
                <w:noProof/>
              </w:rPr>
              <w:drawing>
                <wp:inline distT="0" distB="0" distL="0" distR="0" wp14:anchorId="1FE9EC14" wp14:editId="6C1275A2">
                  <wp:extent cx="368300" cy="36830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300" cy="368300"/>
                          </a:xfrm>
                          <a:prstGeom prst="rect">
                            <a:avLst/>
                          </a:prstGeom>
                          <a:noFill/>
                          <a:ln>
                            <a:noFill/>
                          </a:ln>
                        </pic:spPr>
                      </pic:pic>
                    </a:graphicData>
                  </a:graphic>
                </wp:inline>
              </w:drawing>
            </w:r>
          </w:p>
        </w:tc>
        <w:tc>
          <w:tcPr>
            <w:tcW w:w="2245" w:type="dxa"/>
            <w:shd w:val="clear" w:color="auto" w:fill="auto"/>
            <w:vAlign w:val="center"/>
          </w:tcPr>
          <w:p w:rsidR="005D2FCF" w:rsidRDefault="005D2FCF" w:rsidP="008800B9">
            <w:r>
              <w:t>Network Connections</w:t>
            </w:r>
          </w:p>
        </w:tc>
        <w:tc>
          <w:tcPr>
            <w:tcW w:w="3794" w:type="dxa"/>
            <w:shd w:val="clear" w:color="auto" w:fill="auto"/>
            <w:vAlign w:val="center"/>
          </w:tcPr>
          <w:p w:rsidR="005D2FCF" w:rsidRPr="00415385" w:rsidRDefault="005D2FCF" w:rsidP="008800B9">
            <w:pPr>
              <w:rPr>
                <w:lang w:val="vi-VN"/>
              </w:rPr>
            </w:pPr>
            <w:r w:rsidRPr="00415385">
              <w:rPr>
                <w:lang w:val="vi-VN"/>
              </w:rPr>
              <w:t>Chức năng cấu hình, thiết lập các thông tin cho kết nối mạng</w:t>
            </w:r>
          </w:p>
        </w:tc>
      </w:tr>
      <w:tr w:rsidR="005D2FCF" w:rsidRPr="00415385" w:rsidTr="00415385">
        <w:trPr>
          <w:cantSplit/>
        </w:trPr>
        <w:tc>
          <w:tcPr>
            <w:tcW w:w="1548" w:type="dxa"/>
            <w:shd w:val="clear" w:color="auto" w:fill="auto"/>
            <w:vAlign w:val="center"/>
          </w:tcPr>
          <w:p w:rsidR="005D2FCF" w:rsidRPr="00415385" w:rsidRDefault="005D2FCF" w:rsidP="008800B9">
            <w:pPr>
              <w:rPr>
                <w:i/>
              </w:rPr>
            </w:pPr>
            <w:r>
              <w:rPr>
                <w:i/>
                <w:noProof/>
              </w:rPr>
              <w:drawing>
                <wp:inline distT="0" distB="0" distL="0" distR="0" wp14:anchorId="1B37B4CD" wp14:editId="431FD425">
                  <wp:extent cx="395605" cy="327660"/>
                  <wp:effectExtent l="0" t="0" r="444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605" cy="327660"/>
                          </a:xfrm>
                          <a:prstGeom prst="rect">
                            <a:avLst/>
                          </a:prstGeom>
                          <a:noFill/>
                          <a:ln>
                            <a:noFill/>
                          </a:ln>
                        </pic:spPr>
                      </pic:pic>
                    </a:graphicData>
                  </a:graphic>
                </wp:inline>
              </w:drawing>
            </w:r>
          </w:p>
        </w:tc>
        <w:tc>
          <w:tcPr>
            <w:tcW w:w="2245" w:type="dxa"/>
            <w:shd w:val="clear" w:color="auto" w:fill="auto"/>
            <w:vAlign w:val="center"/>
          </w:tcPr>
          <w:p w:rsidR="005D2FCF" w:rsidRDefault="005D2FCF" w:rsidP="008800B9">
            <w:r>
              <w:t>Power</w:t>
            </w:r>
            <w:r>
              <w:fldChar w:fldCharType="begin"/>
            </w:r>
            <w:r>
              <w:instrText xml:space="preserve"> XE "Power" </w:instrText>
            </w:r>
            <w:r>
              <w:fldChar w:fldCharType="end"/>
            </w:r>
            <w:r>
              <w:t xml:space="preserve"> Options</w:t>
            </w:r>
          </w:p>
        </w:tc>
        <w:tc>
          <w:tcPr>
            <w:tcW w:w="3794" w:type="dxa"/>
            <w:shd w:val="clear" w:color="auto" w:fill="auto"/>
            <w:vAlign w:val="center"/>
          </w:tcPr>
          <w:p w:rsidR="005D2FCF" w:rsidRPr="00415385" w:rsidRDefault="005D2FCF" w:rsidP="008800B9">
            <w:pPr>
              <w:rPr>
                <w:lang w:val="vi-VN"/>
              </w:rPr>
            </w:pPr>
            <w:r w:rsidRPr="00415385">
              <w:rPr>
                <w:lang w:val="vi-VN"/>
              </w:rPr>
              <w:t>Chức năng cấu hình nguồn điện trong máy tính</w:t>
            </w:r>
          </w:p>
        </w:tc>
      </w:tr>
      <w:tr w:rsidR="005D2FCF" w:rsidRPr="00415385" w:rsidTr="00415385">
        <w:trPr>
          <w:cantSplit/>
        </w:trPr>
        <w:tc>
          <w:tcPr>
            <w:tcW w:w="1548" w:type="dxa"/>
            <w:shd w:val="clear" w:color="auto" w:fill="auto"/>
            <w:vAlign w:val="center"/>
          </w:tcPr>
          <w:p w:rsidR="005D2FCF" w:rsidRPr="00415385" w:rsidRDefault="005D2FCF" w:rsidP="008800B9">
            <w:pPr>
              <w:rPr>
                <w:i/>
              </w:rPr>
            </w:pPr>
            <w:r>
              <w:rPr>
                <w:i/>
                <w:noProof/>
              </w:rPr>
              <w:drawing>
                <wp:inline distT="0" distB="0" distL="0" distR="0" wp14:anchorId="371A67B5" wp14:editId="0B09638C">
                  <wp:extent cx="395605" cy="354965"/>
                  <wp:effectExtent l="0" t="0" r="4445" b="698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605" cy="354965"/>
                          </a:xfrm>
                          <a:prstGeom prst="rect">
                            <a:avLst/>
                          </a:prstGeom>
                          <a:noFill/>
                          <a:ln>
                            <a:noFill/>
                          </a:ln>
                        </pic:spPr>
                      </pic:pic>
                    </a:graphicData>
                  </a:graphic>
                </wp:inline>
              </w:drawing>
            </w:r>
          </w:p>
        </w:tc>
        <w:tc>
          <w:tcPr>
            <w:tcW w:w="2245" w:type="dxa"/>
            <w:shd w:val="clear" w:color="auto" w:fill="auto"/>
            <w:vAlign w:val="center"/>
          </w:tcPr>
          <w:p w:rsidR="005D2FCF" w:rsidRPr="00BF6C41" w:rsidRDefault="005D2FCF" w:rsidP="008800B9">
            <w:r>
              <w:t>Printers and F</w:t>
            </w:r>
            <w:r w:rsidRPr="00BF6C41">
              <w:t>ax</w:t>
            </w:r>
            <w:r>
              <w:t>es</w:t>
            </w:r>
          </w:p>
        </w:tc>
        <w:tc>
          <w:tcPr>
            <w:tcW w:w="3794" w:type="dxa"/>
            <w:shd w:val="clear" w:color="auto" w:fill="auto"/>
            <w:vAlign w:val="center"/>
          </w:tcPr>
          <w:p w:rsidR="005D2FCF" w:rsidRPr="00415385" w:rsidRDefault="005D2FCF" w:rsidP="008800B9">
            <w:pPr>
              <w:rPr>
                <w:lang w:val="vi-VN"/>
              </w:rPr>
            </w:pPr>
            <w:r w:rsidRPr="00415385">
              <w:rPr>
                <w:lang w:val="vi-VN"/>
              </w:rPr>
              <w:t>Chức năng thiết lập, cấu hình cho máy in</w:t>
            </w:r>
          </w:p>
        </w:tc>
      </w:tr>
      <w:tr w:rsidR="005D2FCF" w:rsidRPr="00415385" w:rsidTr="00415385">
        <w:trPr>
          <w:cantSplit/>
        </w:trPr>
        <w:tc>
          <w:tcPr>
            <w:tcW w:w="1548" w:type="dxa"/>
            <w:shd w:val="clear" w:color="auto" w:fill="auto"/>
            <w:vAlign w:val="center"/>
          </w:tcPr>
          <w:p w:rsidR="005D2FCF" w:rsidRPr="00415385" w:rsidRDefault="005D2FCF" w:rsidP="008800B9">
            <w:pPr>
              <w:rPr>
                <w:i/>
              </w:rPr>
            </w:pPr>
            <w:r>
              <w:rPr>
                <w:i/>
                <w:noProof/>
              </w:rPr>
              <w:drawing>
                <wp:inline distT="0" distB="0" distL="0" distR="0" wp14:anchorId="023CAEB5" wp14:editId="6D06F5BF">
                  <wp:extent cx="382270" cy="36830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270" cy="368300"/>
                          </a:xfrm>
                          <a:prstGeom prst="rect">
                            <a:avLst/>
                          </a:prstGeom>
                          <a:noFill/>
                          <a:ln>
                            <a:noFill/>
                          </a:ln>
                        </pic:spPr>
                      </pic:pic>
                    </a:graphicData>
                  </a:graphic>
                </wp:inline>
              </w:drawing>
            </w:r>
          </w:p>
        </w:tc>
        <w:tc>
          <w:tcPr>
            <w:tcW w:w="2245" w:type="dxa"/>
            <w:shd w:val="clear" w:color="auto" w:fill="auto"/>
            <w:vAlign w:val="center"/>
          </w:tcPr>
          <w:p w:rsidR="005D2FCF" w:rsidRDefault="005D2FCF" w:rsidP="008800B9">
            <w:r>
              <w:t>Phone and Modem Options</w:t>
            </w:r>
          </w:p>
        </w:tc>
        <w:tc>
          <w:tcPr>
            <w:tcW w:w="3794" w:type="dxa"/>
            <w:shd w:val="clear" w:color="auto" w:fill="auto"/>
            <w:vAlign w:val="center"/>
          </w:tcPr>
          <w:p w:rsidR="005D2FCF" w:rsidRPr="00415385" w:rsidRDefault="005D2FCF" w:rsidP="008800B9">
            <w:pPr>
              <w:rPr>
                <w:lang w:val="vi-VN"/>
              </w:rPr>
            </w:pPr>
            <w:r w:rsidRPr="00415385">
              <w:rPr>
                <w:lang w:val="vi-VN"/>
              </w:rPr>
              <w:t>Chức năng thiết lập, cấu hình các thông số cho điện thoại và Modem</w:t>
            </w:r>
          </w:p>
        </w:tc>
      </w:tr>
      <w:tr w:rsidR="005D2FCF" w:rsidRPr="00415385" w:rsidTr="00415385">
        <w:trPr>
          <w:cantSplit/>
        </w:trPr>
        <w:tc>
          <w:tcPr>
            <w:tcW w:w="1548" w:type="dxa"/>
            <w:shd w:val="clear" w:color="auto" w:fill="auto"/>
            <w:vAlign w:val="center"/>
          </w:tcPr>
          <w:p w:rsidR="005D2FCF" w:rsidRPr="00415385" w:rsidRDefault="005D2FCF" w:rsidP="008800B9">
            <w:pPr>
              <w:rPr>
                <w:i/>
              </w:rPr>
            </w:pPr>
            <w:r>
              <w:rPr>
                <w:i/>
                <w:noProof/>
              </w:rPr>
              <w:drawing>
                <wp:inline distT="0" distB="0" distL="0" distR="0" wp14:anchorId="3F0E8FBC" wp14:editId="2CACE6B4">
                  <wp:extent cx="300355" cy="368300"/>
                  <wp:effectExtent l="0" t="0" r="4445"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355" cy="368300"/>
                          </a:xfrm>
                          <a:prstGeom prst="rect">
                            <a:avLst/>
                          </a:prstGeom>
                          <a:noFill/>
                          <a:ln>
                            <a:noFill/>
                          </a:ln>
                        </pic:spPr>
                      </pic:pic>
                    </a:graphicData>
                  </a:graphic>
                </wp:inline>
              </w:drawing>
            </w:r>
          </w:p>
        </w:tc>
        <w:tc>
          <w:tcPr>
            <w:tcW w:w="2245" w:type="dxa"/>
            <w:shd w:val="clear" w:color="auto" w:fill="auto"/>
            <w:vAlign w:val="center"/>
          </w:tcPr>
          <w:p w:rsidR="005D2FCF" w:rsidRDefault="005D2FCF" w:rsidP="008800B9">
            <w:r>
              <w:t>Regional and Language Options</w:t>
            </w:r>
          </w:p>
        </w:tc>
        <w:tc>
          <w:tcPr>
            <w:tcW w:w="3794" w:type="dxa"/>
            <w:shd w:val="clear" w:color="auto" w:fill="auto"/>
            <w:vAlign w:val="center"/>
          </w:tcPr>
          <w:p w:rsidR="005D2FCF" w:rsidRPr="00415385" w:rsidRDefault="005D2FCF" w:rsidP="008800B9">
            <w:pPr>
              <w:rPr>
                <w:lang w:val="vi-VN"/>
              </w:rPr>
            </w:pPr>
            <w:r w:rsidRPr="00415385">
              <w:rPr>
                <w:lang w:val="vi-VN"/>
              </w:rPr>
              <w:t>Chức năng cấu hình các thông tin hiển thị chuẩn trong máy</w:t>
            </w:r>
          </w:p>
        </w:tc>
      </w:tr>
      <w:tr w:rsidR="005D2FCF" w:rsidRPr="00415385" w:rsidTr="00415385">
        <w:trPr>
          <w:cantSplit/>
        </w:trPr>
        <w:tc>
          <w:tcPr>
            <w:tcW w:w="1548" w:type="dxa"/>
            <w:shd w:val="clear" w:color="auto" w:fill="auto"/>
            <w:vAlign w:val="center"/>
          </w:tcPr>
          <w:p w:rsidR="005D2FCF" w:rsidRPr="00415385" w:rsidRDefault="005D2FCF" w:rsidP="008800B9">
            <w:pPr>
              <w:rPr>
                <w:i/>
              </w:rPr>
            </w:pPr>
            <w:r>
              <w:rPr>
                <w:i/>
                <w:noProof/>
              </w:rPr>
              <w:drawing>
                <wp:inline distT="0" distB="0" distL="0" distR="0" wp14:anchorId="001B6534" wp14:editId="36063F41">
                  <wp:extent cx="422910" cy="38227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910" cy="382270"/>
                          </a:xfrm>
                          <a:prstGeom prst="rect">
                            <a:avLst/>
                          </a:prstGeom>
                          <a:noFill/>
                          <a:ln>
                            <a:noFill/>
                          </a:ln>
                        </pic:spPr>
                      </pic:pic>
                    </a:graphicData>
                  </a:graphic>
                </wp:inline>
              </w:drawing>
            </w:r>
          </w:p>
        </w:tc>
        <w:tc>
          <w:tcPr>
            <w:tcW w:w="2245" w:type="dxa"/>
            <w:shd w:val="clear" w:color="auto" w:fill="auto"/>
            <w:vAlign w:val="center"/>
          </w:tcPr>
          <w:p w:rsidR="005D2FCF" w:rsidRDefault="005D2FCF" w:rsidP="008800B9">
            <w:r>
              <w:t>Scanners and Cameras</w:t>
            </w:r>
          </w:p>
        </w:tc>
        <w:tc>
          <w:tcPr>
            <w:tcW w:w="3794" w:type="dxa"/>
            <w:shd w:val="clear" w:color="auto" w:fill="auto"/>
            <w:vAlign w:val="center"/>
          </w:tcPr>
          <w:p w:rsidR="005D2FCF" w:rsidRPr="00415385" w:rsidRDefault="005D2FCF" w:rsidP="008800B9">
            <w:pPr>
              <w:rPr>
                <w:lang w:val="vi-VN"/>
              </w:rPr>
            </w:pPr>
            <w:r w:rsidRPr="00415385">
              <w:rPr>
                <w:lang w:val="vi-VN"/>
              </w:rPr>
              <w:t>Chức năng thiết lập, cấu hình cho máy quét, các thiết bị kỹ thuật số</w:t>
            </w:r>
          </w:p>
        </w:tc>
      </w:tr>
      <w:tr w:rsidR="005D2FCF" w:rsidRPr="00415385" w:rsidTr="00415385">
        <w:trPr>
          <w:cantSplit/>
        </w:trPr>
        <w:tc>
          <w:tcPr>
            <w:tcW w:w="1548" w:type="dxa"/>
            <w:shd w:val="clear" w:color="auto" w:fill="auto"/>
            <w:vAlign w:val="center"/>
          </w:tcPr>
          <w:p w:rsidR="005D2FCF" w:rsidRPr="00415385" w:rsidRDefault="005D2FCF" w:rsidP="008800B9">
            <w:pPr>
              <w:rPr>
                <w:i/>
              </w:rPr>
            </w:pPr>
            <w:r>
              <w:rPr>
                <w:i/>
                <w:noProof/>
              </w:rPr>
              <w:drawing>
                <wp:inline distT="0" distB="0" distL="0" distR="0" wp14:anchorId="28B55F68" wp14:editId="5119E2E2">
                  <wp:extent cx="395605" cy="354965"/>
                  <wp:effectExtent l="0" t="0" r="4445" b="698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605" cy="354965"/>
                          </a:xfrm>
                          <a:prstGeom prst="rect">
                            <a:avLst/>
                          </a:prstGeom>
                          <a:noFill/>
                          <a:ln>
                            <a:noFill/>
                          </a:ln>
                        </pic:spPr>
                      </pic:pic>
                    </a:graphicData>
                  </a:graphic>
                </wp:inline>
              </w:drawing>
            </w:r>
          </w:p>
        </w:tc>
        <w:tc>
          <w:tcPr>
            <w:tcW w:w="2245" w:type="dxa"/>
            <w:shd w:val="clear" w:color="auto" w:fill="auto"/>
            <w:vAlign w:val="center"/>
          </w:tcPr>
          <w:p w:rsidR="005D2FCF" w:rsidRDefault="005D2FCF" w:rsidP="008800B9">
            <w:r>
              <w:t>Scheduled Tasks</w:t>
            </w:r>
          </w:p>
        </w:tc>
        <w:tc>
          <w:tcPr>
            <w:tcW w:w="3794" w:type="dxa"/>
            <w:shd w:val="clear" w:color="auto" w:fill="auto"/>
            <w:vAlign w:val="center"/>
          </w:tcPr>
          <w:p w:rsidR="005D2FCF" w:rsidRPr="00415385" w:rsidRDefault="005D2FCF" w:rsidP="008800B9">
            <w:pPr>
              <w:rPr>
                <w:lang w:val="vi-VN"/>
              </w:rPr>
            </w:pPr>
            <w:r w:rsidRPr="00415385">
              <w:rPr>
                <w:lang w:val="vi-VN"/>
              </w:rPr>
              <w:t>Chức năng thiết lập lịch hoạt động cho hệ thống</w:t>
            </w:r>
          </w:p>
        </w:tc>
      </w:tr>
      <w:tr w:rsidR="005D2FCF" w:rsidRPr="00415385" w:rsidTr="00415385">
        <w:trPr>
          <w:cantSplit/>
        </w:trPr>
        <w:tc>
          <w:tcPr>
            <w:tcW w:w="1548" w:type="dxa"/>
            <w:shd w:val="clear" w:color="auto" w:fill="auto"/>
            <w:vAlign w:val="center"/>
          </w:tcPr>
          <w:p w:rsidR="005D2FCF" w:rsidRPr="00415385" w:rsidRDefault="005D2FCF" w:rsidP="008800B9">
            <w:pPr>
              <w:rPr>
                <w:i/>
              </w:rPr>
            </w:pPr>
            <w:r>
              <w:rPr>
                <w:i/>
                <w:noProof/>
              </w:rPr>
              <w:drawing>
                <wp:inline distT="0" distB="0" distL="0" distR="0" wp14:anchorId="6921EA97" wp14:editId="553191AC">
                  <wp:extent cx="450215" cy="382270"/>
                  <wp:effectExtent l="0" t="0" r="6985"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215" cy="382270"/>
                          </a:xfrm>
                          <a:prstGeom prst="rect">
                            <a:avLst/>
                          </a:prstGeom>
                          <a:noFill/>
                          <a:ln>
                            <a:noFill/>
                          </a:ln>
                        </pic:spPr>
                      </pic:pic>
                    </a:graphicData>
                  </a:graphic>
                </wp:inline>
              </w:drawing>
            </w:r>
          </w:p>
        </w:tc>
        <w:tc>
          <w:tcPr>
            <w:tcW w:w="2245" w:type="dxa"/>
            <w:shd w:val="clear" w:color="auto" w:fill="auto"/>
            <w:vAlign w:val="center"/>
          </w:tcPr>
          <w:p w:rsidR="005D2FCF" w:rsidRPr="00BF6C41" w:rsidRDefault="005D2FCF" w:rsidP="008800B9">
            <w:r>
              <w:t>Sounds and Audio Devic</w:t>
            </w:r>
            <w:r w:rsidRPr="00BF6C41">
              <w:t>es</w:t>
            </w:r>
          </w:p>
        </w:tc>
        <w:tc>
          <w:tcPr>
            <w:tcW w:w="3794" w:type="dxa"/>
            <w:shd w:val="clear" w:color="auto" w:fill="auto"/>
            <w:vAlign w:val="center"/>
          </w:tcPr>
          <w:p w:rsidR="005D2FCF" w:rsidRPr="00415385" w:rsidRDefault="005D2FCF" w:rsidP="008800B9">
            <w:pPr>
              <w:rPr>
                <w:lang w:val="vi-VN"/>
              </w:rPr>
            </w:pPr>
            <w:r w:rsidRPr="00415385">
              <w:rPr>
                <w:lang w:val="vi-VN"/>
              </w:rPr>
              <w:t>Chức năng cấu hình âm thanh và thiết bị â</w:t>
            </w:r>
            <w:r>
              <w:t>m thanh</w:t>
            </w:r>
            <w:r w:rsidRPr="00415385">
              <w:rPr>
                <w:lang w:val="vi-VN"/>
              </w:rPr>
              <w:t xml:space="preserve"> trong máy tính</w:t>
            </w:r>
          </w:p>
        </w:tc>
      </w:tr>
      <w:tr w:rsidR="005D2FCF" w:rsidRPr="00415385" w:rsidTr="00415385">
        <w:trPr>
          <w:cantSplit/>
        </w:trPr>
        <w:tc>
          <w:tcPr>
            <w:tcW w:w="1548" w:type="dxa"/>
            <w:shd w:val="clear" w:color="auto" w:fill="auto"/>
            <w:vAlign w:val="center"/>
          </w:tcPr>
          <w:p w:rsidR="005D2FCF" w:rsidRPr="00415385" w:rsidRDefault="005D2FCF" w:rsidP="008800B9">
            <w:pPr>
              <w:rPr>
                <w:i/>
              </w:rPr>
            </w:pPr>
            <w:r>
              <w:rPr>
                <w:i/>
                <w:noProof/>
              </w:rPr>
              <w:drawing>
                <wp:inline distT="0" distB="0" distL="0" distR="0" wp14:anchorId="69AE661F" wp14:editId="6290B004">
                  <wp:extent cx="368300" cy="368300"/>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300" cy="368300"/>
                          </a:xfrm>
                          <a:prstGeom prst="rect">
                            <a:avLst/>
                          </a:prstGeom>
                          <a:noFill/>
                          <a:ln>
                            <a:noFill/>
                          </a:ln>
                        </pic:spPr>
                      </pic:pic>
                    </a:graphicData>
                  </a:graphic>
                </wp:inline>
              </w:drawing>
            </w:r>
          </w:p>
        </w:tc>
        <w:tc>
          <w:tcPr>
            <w:tcW w:w="2245" w:type="dxa"/>
            <w:shd w:val="clear" w:color="auto" w:fill="auto"/>
            <w:vAlign w:val="center"/>
          </w:tcPr>
          <w:p w:rsidR="005D2FCF" w:rsidRDefault="005D2FCF" w:rsidP="008800B9">
            <w:r>
              <w:t>System</w:t>
            </w:r>
          </w:p>
        </w:tc>
        <w:tc>
          <w:tcPr>
            <w:tcW w:w="3794" w:type="dxa"/>
            <w:shd w:val="clear" w:color="auto" w:fill="auto"/>
            <w:vAlign w:val="center"/>
          </w:tcPr>
          <w:p w:rsidR="005D2FCF" w:rsidRPr="00415385" w:rsidRDefault="005D2FCF" w:rsidP="008800B9">
            <w:pPr>
              <w:rPr>
                <w:lang w:val="vi-VN"/>
              </w:rPr>
            </w:pPr>
            <w:r w:rsidRPr="00415385">
              <w:rPr>
                <w:lang w:val="vi-VN"/>
              </w:rPr>
              <w:t>Chức năng cấu hình các thiết bị hoạt động trong máy tính</w:t>
            </w:r>
          </w:p>
        </w:tc>
      </w:tr>
      <w:tr w:rsidR="005D2FCF" w:rsidRPr="00415385" w:rsidTr="00415385">
        <w:trPr>
          <w:cantSplit/>
        </w:trPr>
        <w:tc>
          <w:tcPr>
            <w:tcW w:w="1548" w:type="dxa"/>
            <w:tcBorders>
              <w:bottom w:val="single" w:sz="4" w:space="0" w:color="auto"/>
            </w:tcBorders>
            <w:shd w:val="clear" w:color="auto" w:fill="auto"/>
            <w:vAlign w:val="center"/>
          </w:tcPr>
          <w:p w:rsidR="005D2FCF" w:rsidRPr="00415385" w:rsidRDefault="005D2FCF" w:rsidP="008800B9">
            <w:pPr>
              <w:rPr>
                <w:i/>
              </w:rPr>
            </w:pPr>
            <w:r>
              <w:rPr>
                <w:i/>
                <w:noProof/>
              </w:rPr>
              <w:drawing>
                <wp:inline distT="0" distB="0" distL="0" distR="0" wp14:anchorId="63BD73D9" wp14:editId="76124955">
                  <wp:extent cx="354965" cy="354965"/>
                  <wp:effectExtent l="0" t="0" r="6985" b="698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965" cy="354965"/>
                          </a:xfrm>
                          <a:prstGeom prst="rect">
                            <a:avLst/>
                          </a:prstGeom>
                          <a:noFill/>
                          <a:ln>
                            <a:noFill/>
                          </a:ln>
                        </pic:spPr>
                      </pic:pic>
                    </a:graphicData>
                  </a:graphic>
                </wp:inline>
              </w:drawing>
            </w:r>
          </w:p>
        </w:tc>
        <w:tc>
          <w:tcPr>
            <w:tcW w:w="2245" w:type="dxa"/>
            <w:tcBorders>
              <w:bottom w:val="single" w:sz="4" w:space="0" w:color="auto"/>
            </w:tcBorders>
            <w:shd w:val="clear" w:color="auto" w:fill="auto"/>
            <w:vAlign w:val="center"/>
          </w:tcPr>
          <w:p w:rsidR="005D2FCF" w:rsidRDefault="005D2FCF" w:rsidP="008800B9">
            <w:r>
              <w:t>User Accounts</w:t>
            </w:r>
          </w:p>
        </w:tc>
        <w:tc>
          <w:tcPr>
            <w:tcW w:w="3794" w:type="dxa"/>
            <w:tcBorders>
              <w:bottom w:val="single" w:sz="4" w:space="0" w:color="auto"/>
            </w:tcBorders>
            <w:shd w:val="clear" w:color="auto" w:fill="auto"/>
            <w:vAlign w:val="center"/>
          </w:tcPr>
          <w:p w:rsidR="005D2FCF" w:rsidRPr="00BF6C41" w:rsidRDefault="005D2FCF" w:rsidP="00415385">
            <w:pPr>
              <w:keepNext/>
            </w:pPr>
            <w:r w:rsidRPr="00415385">
              <w:rPr>
                <w:lang w:val="vi-VN"/>
              </w:rPr>
              <w:t xml:space="preserve">Chức năng quản lý </w:t>
            </w:r>
            <w:r>
              <w:t>c</w:t>
            </w:r>
            <w:r w:rsidRPr="00BF6C41">
              <w:t>ác</w:t>
            </w:r>
            <w:r>
              <w:t xml:space="preserve"> </w:t>
            </w:r>
            <w:r w:rsidRPr="00BF6C41">
              <w:t>Us</w:t>
            </w:r>
            <w:r>
              <w:t>ers c</w:t>
            </w:r>
            <w:r w:rsidRPr="00BF6C41">
              <w:t>ó</w:t>
            </w:r>
            <w:r>
              <w:t xml:space="preserve"> quy</w:t>
            </w:r>
            <w:r w:rsidRPr="00BF6C41">
              <w:t>ền</w:t>
            </w:r>
            <w:r>
              <w:t xml:space="preserve"> truy nh</w:t>
            </w:r>
            <w:r w:rsidRPr="00BF6C41">
              <w:t>ập</w:t>
            </w:r>
            <w:r>
              <w:t xml:space="preserve"> v</w:t>
            </w:r>
            <w:r w:rsidRPr="00BF6C41">
              <w:t>ào</w:t>
            </w:r>
            <w:r>
              <w:t xml:space="preserve"> m</w:t>
            </w:r>
            <w:r w:rsidRPr="00BF6C41">
              <w:t>áy</w:t>
            </w:r>
            <w:r>
              <w:t xml:space="preserve"> t</w:t>
            </w:r>
            <w:r w:rsidRPr="00BF6C41">
              <w:t>ính</w:t>
            </w:r>
          </w:p>
        </w:tc>
      </w:tr>
    </w:tbl>
    <w:p w:rsidR="005D2FCF" w:rsidRDefault="005D2FCF" w:rsidP="002678A5">
      <w:pPr>
        <w:pStyle w:val="Caption"/>
        <w:rPr>
          <w:lang w:val="vi-VN"/>
        </w:rPr>
      </w:pPr>
      <w:r>
        <w:t xml:space="preserve">Bảng </w:t>
      </w:r>
      <w:fldSimple w:instr=" STYLEREF 1 \s ">
        <w:r>
          <w:rPr>
            <w:noProof/>
          </w:rPr>
          <w:t>1</w:t>
        </w:r>
      </w:fldSimple>
      <w:r>
        <w:noBreakHyphen/>
      </w:r>
      <w:fldSimple w:instr=" SEQ Bảng \* ARABIC \s 1 ">
        <w:r>
          <w:rPr>
            <w:noProof/>
          </w:rPr>
          <w:t>1</w:t>
        </w:r>
      </w:fldSimple>
      <w:r>
        <w:rPr>
          <w:lang w:val="vi-VN"/>
        </w:rPr>
        <w:t xml:space="preserve"> Các biểu tượng trong Control Panel</w:t>
      </w:r>
    </w:p>
    <w:p w:rsidR="005D2FCF" w:rsidRDefault="005D2FCF" w:rsidP="007925B1">
      <w:pPr>
        <w:rPr>
          <w:lang w:val="vi-VN"/>
        </w:rPr>
      </w:pPr>
    </w:p>
    <w:p w:rsidR="005D2FCF" w:rsidRDefault="005D2FCF" w:rsidP="00187707">
      <w:pPr>
        <w:pStyle w:val="Heading3"/>
        <w:rPr>
          <w:lang w:val="vi-VN"/>
        </w:rPr>
      </w:pPr>
      <w:bookmarkStart w:id="11" w:name="_Toc104689474"/>
      <w:r>
        <w:rPr>
          <w:lang w:val="vi-VN"/>
        </w:rPr>
        <w:t>Điều chỉnh thời gian</w:t>
      </w:r>
      <w:bookmarkEnd w:id="11"/>
    </w:p>
    <w:p w:rsidR="005D2FCF" w:rsidRDefault="005D2FCF" w:rsidP="007925B1">
      <w:pPr>
        <w:rPr>
          <w:lang w:val="vi-VN"/>
        </w:rPr>
      </w:pPr>
      <w:r>
        <w:rPr>
          <w:lang w:val="vi-VN"/>
        </w:rPr>
        <w:t>Thời gian là thành phần quan trọng trong máy tính. Đôi lúc khi thiết lập thông tin về thời gian không được chính xác sẽ khiến bạn không thể thực hiện được một số chức năng nhất định.</w:t>
      </w:r>
    </w:p>
    <w:p w:rsidR="005D2FCF" w:rsidRDefault="005D2FCF" w:rsidP="007925B1">
      <w:pPr>
        <w:rPr>
          <w:lang w:val="vi-VN"/>
        </w:rPr>
      </w:pPr>
      <w:r>
        <w:rPr>
          <w:lang w:val="vi-VN"/>
        </w:rPr>
        <w:t>Đơn giản hơn, việc thiết lập thời gian trong máy chính xác sẽ giúp bạn tìm kiếm thông tin theo thời gian, thiết lập lịch làm việc có nhắc nhở v.v..</w:t>
      </w:r>
    </w:p>
    <w:p w:rsidR="005D2FCF" w:rsidRDefault="005D2FCF" w:rsidP="002678A5">
      <w:pPr>
        <w:pStyle w:val="MyHowtodo"/>
        <w:rPr>
          <w:lang w:val="vi-VN"/>
        </w:rPr>
      </w:pPr>
      <w:r>
        <w:rPr>
          <w:lang w:val="vi-VN"/>
        </w:rPr>
        <w:t>Để điều chỉnh thời gian trong máy tính</w:t>
      </w:r>
    </w:p>
    <w:p w:rsidR="005D2FCF" w:rsidRPr="004B605D" w:rsidRDefault="005D2FCF" w:rsidP="003B612C">
      <w:pPr>
        <w:numPr>
          <w:ilvl w:val="0"/>
          <w:numId w:val="8"/>
        </w:numPr>
        <w:rPr>
          <w:lang w:val="vi-VN"/>
        </w:rPr>
      </w:pPr>
      <w:r>
        <w:rPr>
          <w:lang w:val="vi-VN"/>
        </w:rPr>
        <w:t>Trong cửa sổ Control Panel, kích đúp chuột lên biểu tượng Date</w:t>
      </w:r>
      <w:r>
        <w:t xml:space="preserve"> and </w:t>
      </w:r>
      <w:r>
        <w:rPr>
          <w:lang w:val="vi-VN"/>
        </w:rPr>
        <w:t>Time</w:t>
      </w:r>
      <w:r>
        <w:rPr>
          <w:lang w:val="vi-VN"/>
        </w:rPr>
        <w:br/>
      </w:r>
      <w:r>
        <w:rPr>
          <w:noProof/>
        </w:rPr>
        <w:drawing>
          <wp:inline distT="0" distB="0" distL="0" distR="0" wp14:anchorId="36944B99" wp14:editId="72250106">
            <wp:extent cx="2292985" cy="1951355"/>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2985" cy="1951355"/>
                    </a:xfrm>
                    <a:prstGeom prst="rect">
                      <a:avLst/>
                    </a:prstGeom>
                    <a:noFill/>
                    <a:ln>
                      <a:noFill/>
                    </a:ln>
                  </pic:spPr>
                </pic:pic>
              </a:graphicData>
            </a:graphic>
          </wp:inline>
        </w:drawing>
      </w:r>
    </w:p>
    <w:p w:rsidR="005D2FCF" w:rsidRDefault="005D2FCF" w:rsidP="003B612C">
      <w:pPr>
        <w:numPr>
          <w:ilvl w:val="0"/>
          <w:numId w:val="8"/>
        </w:numPr>
        <w:rPr>
          <w:lang w:val="vi-VN"/>
        </w:rPr>
      </w:pPr>
      <w:r>
        <w:rPr>
          <w:lang w:val="vi-VN"/>
        </w:rPr>
        <w:t>Trong phần Date:</w:t>
      </w:r>
    </w:p>
    <w:p w:rsidR="005D2FCF" w:rsidRDefault="005D2FCF" w:rsidP="003B612C">
      <w:pPr>
        <w:numPr>
          <w:ilvl w:val="2"/>
          <w:numId w:val="8"/>
        </w:numPr>
        <w:rPr>
          <w:lang w:val="vi-VN"/>
        </w:rPr>
      </w:pPr>
      <w:r>
        <w:rPr>
          <w:lang w:val="vi-VN"/>
        </w:rPr>
        <w:t>Lựa trong danh sách để chọn ra tháng cần thiết lập</w:t>
      </w:r>
    </w:p>
    <w:p w:rsidR="005D2FCF" w:rsidRDefault="005D2FCF" w:rsidP="003B612C">
      <w:pPr>
        <w:numPr>
          <w:ilvl w:val="2"/>
          <w:numId w:val="8"/>
        </w:numPr>
        <w:rPr>
          <w:lang w:val="vi-VN"/>
        </w:rPr>
      </w:pPr>
      <w:r>
        <w:rPr>
          <w:lang w:val="vi-VN"/>
        </w:rPr>
        <w:t>Gõ năm hoặc dùng phím mũi tên để điều chỉnh năm</w:t>
      </w:r>
    </w:p>
    <w:p w:rsidR="005D2FCF" w:rsidRDefault="005D2FCF" w:rsidP="003B612C">
      <w:pPr>
        <w:numPr>
          <w:ilvl w:val="2"/>
          <w:numId w:val="8"/>
        </w:numPr>
        <w:rPr>
          <w:lang w:val="vi-VN"/>
        </w:rPr>
      </w:pPr>
      <w:r>
        <w:rPr>
          <w:lang w:val="vi-VN"/>
        </w:rPr>
        <w:t>Chọn ngày trong cửa sổ phía dưới</w:t>
      </w:r>
    </w:p>
    <w:p w:rsidR="005D2FCF" w:rsidRDefault="005D2FCF" w:rsidP="003B612C">
      <w:pPr>
        <w:numPr>
          <w:ilvl w:val="0"/>
          <w:numId w:val="8"/>
        </w:numPr>
        <w:rPr>
          <w:lang w:val="vi-VN"/>
        </w:rPr>
      </w:pPr>
      <w:r>
        <w:rPr>
          <w:lang w:val="vi-VN"/>
        </w:rPr>
        <w:t>Trong phần Time, thiết lập các thông tin theo thứ tự: giờ, phút, giây, buổi</w:t>
      </w:r>
    </w:p>
    <w:p w:rsidR="005D2FCF" w:rsidRDefault="005D2FCF" w:rsidP="003B612C">
      <w:pPr>
        <w:numPr>
          <w:ilvl w:val="1"/>
          <w:numId w:val="8"/>
        </w:numPr>
        <w:rPr>
          <w:lang w:val="vi-VN"/>
        </w:rPr>
      </w:pPr>
      <w:r>
        <w:rPr>
          <w:lang w:val="vi-VN"/>
        </w:rPr>
        <w:t>Buổi sáng thường được hiển thị là AM, buổi chiều thường hiển thị là PM</w:t>
      </w:r>
    </w:p>
    <w:p w:rsidR="005D2FCF" w:rsidRDefault="005D2FCF" w:rsidP="003B612C">
      <w:pPr>
        <w:numPr>
          <w:ilvl w:val="0"/>
          <w:numId w:val="8"/>
        </w:numPr>
        <w:rPr>
          <w:lang w:val="vi-VN"/>
        </w:rPr>
      </w:pPr>
      <w:r>
        <w:rPr>
          <w:lang w:val="vi-VN"/>
        </w:rPr>
        <w:t>Chọn tab Time Zone để điều chỉnh thông tin về múi giờ</w:t>
      </w:r>
      <w:r>
        <w:rPr>
          <w:lang w:val="vi-VN"/>
        </w:rPr>
        <w:br/>
      </w:r>
      <w:r>
        <w:rPr>
          <w:noProof/>
        </w:rPr>
        <w:drawing>
          <wp:inline distT="0" distB="0" distL="0" distR="0" wp14:anchorId="10A53839" wp14:editId="2D6A8BB2">
            <wp:extent cx="2292985" cy="1965325"/>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92985" cy="1965325"/>
                    </a:xfrm>
                    <a:prstGeom prst="rect">
                      <a:avLst/>
                    </a:prstGeom>
                    <a:noFill/>
                    <a:ln>
                      <a:noFill/>
                    </a:ln>
                  </pic:spPr>
                </pic:pic>
              </a:graphicData>
            </a:graphic>
          </wp:inline>
        </w:drawing>
      </w:r>
    </w:p>
    <w:p w:rsidR="005D2FCF" w:rsidRDefault="005D2FCF" w:rsidP="003B612C">
      <w:pPr>
        <w:numPr>
          <w:ilvl w:val="0"/>
          <w:numId w:val="8"/>
        </w:numPr>
        <w:rPr>
          <w:lang w:val="vi-VN"/>
        </w:rPr>
      </w:pPr>
      <w:r>
        <w:rPr>
          <w:lang w:val="vi-VN"/>
        </w:rPr>
        <w:t>Chọn múi giờ trong danh sách thả xuống</w:t>
      </w:r>
    </w:p>
    <w:p w:rsidR="005D2FCF" w:rsidRPr="00AC2A50" w:rsidRDefault="005D2FCF" w:rsidP="00AC2A50">
      <w:pPr>
        <w:numPr>
          <w:ilvl w:val="1"/>
          <w:numId w:val="8"/>
        </w:numPr>
        <w:rPr>
          <w:lang w:val="vi-VN"/>
        </w:rPr>
      </w:pPr>
      <w:r>
        <w:rPr>
          <w:lang w:val="vi-VN"/>
        </w:rPr>
        <w:t xml:space="preserve">Múi giờ của Việt Nam thường là: </w:t>
      </w:r>
      <w:r w:rsidRPr="004B605D">
        <w:rPr>
          <w:lang w:val="vi-VN"/>
        </w:rPr>
        <w:t>(GMT+07:00) Bangkok, Hanoi, Jakarta</w:t>
      </w:r>
    </w:p>
    <w:p w:rsidR="005D2FCF" w:rsidRDefault="005D2FCF" w:rsidP="00AC2A50">
      <w:pPr>
        <w:numPr>
          <w:ilvl w:val="0"/>
          <w:numId w:val="8"/>
        </w:numPr>
        <w:rPr>
          <w:lang w:val="vi-VN"/>
        </w:rPr>
      </w:pPr>
      <w:r>
        <w:rPr>
          <w:lang w:val="vi-VN"/>
        </w:rPr>
        <w:t>Nhấn OK để xác nhận thay đổi</w:t>
      </w:r>
    </w:p>
    <w:p w:rsidR="005D2FCF" w:rsidRDefault="005D2FCF" w:rsidP="005B6709">
      <w:pPr>
        <w:pStyle w:val="Heading3"/>
        <w:rPr>
          <w:lang w:val="vi-VN"/>
        </w:rPr>
      </w:pPr>
      <w:bookmarkStart w:id="12" w:name="_Toc104689475"/>
      <w:r>
        <w:rPr>
          <w:lang w:val="vi-VN"/>
        </w:rPr>
        <w:t>Điều chỉnh âm lượng</w:t>
      </w:r>
      <w:bookmarkEnd w:id="12"/>
    </w:p>
    <w:p w:rsidR="005D2FCF" w:rsidRDefault="005D2FCF" w:rsidP="0073645F">
      <w:pPr>
        <w:rPr>
          <w:lang w:val="vi-VN"/>
        </w:rPr>
      </w:pPr>
      <w:r>
        <w:rPr>
          <w:lang w:val="vi-VN"/>
        </w:rPr>
        <w:t>Âm thanh thiết lập trong windows không hẳn lúc nào cũng đúng với ý bạn muốn. Với một loa âm thanh ngoài, bạn có thể điều chỉnh độ lớn, nhỏ của âm thanh nhưng không phải là âm lượng gốc từ máy tính.</w:t>
      </w:r>
    </w:p>
    <w:p w:rsidR="005D2FCF" w:rsidRDefault="005D2FCF" w:rsidP="0073645F">
      <w:pPr>
        <w:rPr>
          <w:lang w:val="vi-VN"/>
        </w:rPr>
      </w:pPr>
      <w:r>
        <w:rPr>
          <w:lang w:val="vi-VN"/>
        </w:rPr>
        <w:t>Trong âm lượng gốc của máy tính, có nhiều nguồn phát âm khác nhau như nguồn âm chính, nguồn âm cho đĩa CD, nguồn âm cho MIDI. Bảng sau mô tả một số loại nguồn âm thanh khác nhau</w:t>
      </w:r>
    </w:p>
    <w:tbl>
      <w:tblPr>
        <w:tblW w:w="0" w:type="auto"/>
        <w:tblLook w:val="01E0" w:firstRow="1" w:lastRow="1" w:firstColumn="1" w:lastColumn="1" w:noHBand="0" w:noVBand="0"/>
      </w:tblPr>
      <w:tblGrid>
        <w:gridCol w:w="1728"/>
        <w:gridCol w:w="5859"/>
      </w:tblGrid>
      <w:tr w:rsidR="005D2FCF" w:rsidRPr="00415385" w:rsidTr="00415385">
        <w:trPr>
          <w:cantSplit/>
          <w:tblHeader/>
        </w:trPr>
        <w:tc>
          <w:tcPr>
            <w:tcW w:w="1728" w:type="dxa"/>
            <w:tcBorders>
              <w:bottom w:val="single" w:sz="4" w:space="0" w:color="auto"/>
            </w:tcBorders>
            <w:shd w:val="clear" w:color="auto" w:fill="auto"/>
          </w:tcPr>
          <w:p w:rsidR="005D2FCF" w:rsidRPr="00415385" w:rsidRDefault="005D2FCF" w:rsidP="00415385">
            <w:pPr>
              <w:keepNext/>
              <w:rPr>
                <w:rFonts w:ascii="Arial" w:hAnsi="Arial"/>
                <w:b/>
                <w:i/>
                <w:lang w:val="vi-VN"/>
              </w:rPr>
            </w:pPr>
            <w:r w:rsidRPr="00415385">
              <w:rPr>
                <w:rFonts w:ascii="Arial" w:hAnsi="Arial"/>
                <w:b/>
                <w:i/>
                <w:lang w:val="vi-VN"/>
              </w:rPr>
              <w:t>Nguồn âm</w:t>
            </w:r>
          </w:p>
        </w:tc>
        <w:tc>
          <w:tcPr>
            <w:tcW w:w="5859" w:type="dxa"/>
            <w:tcBorders>
              <w:bottom w:val="single" w:sz="4" w:space="0" w:color="auto"/>
            </w:tcBorders>
            <w:shd w:val="clear" w:color="auto" w:fill="auto"/>
          </w:tcPr>
          <w:p w:rsidR="005D2FCF" w:rsidRPr="00415385" w:rsidRDefault="005D2FCF" w:rsidP="00415385">
            <w:pPr>
              <w:keepNext/>
              <w:rPr>
                <w:rFonts w:ascii="Arial" w:hAnsi="Arial"/>
                <w:b/>
                <w:lang w:val="vi-VN"/>
              </w:rPr>
            </w:pPr>
            <w:r w:rsidRPr="00415385">
              <w:rPr>
                <w:rFonts w:ascii="Arial" w:hAnsi="Arial"/>
                <w:b/>
                <w:lang w:val="vi-VN"/>
              </w:rPr>
              <w:t>Mô tả</w:t>
            </w:r>
          </w:p>
        </w:tc>
      </w:tr>
      <w:tr w:rsidR="005D2FCF" w:rsidRPr="00415385" w:rsidTr="00415385">
        <w:trPr>
          <w:cantSplit/>
        </w:trPr>
        <w:tc>
          <w:tcPr>
            <w:tcW w:w="1728" w:type="dxa"/>
            <w:shd w:val="clear" w:color="auto" w:fill="auto"/>
          </w:tcPr>
          <w:p w:rsidR="005D2FCF" w:rsidRPr="00415385" w:rsidRDefault="005D2FCF" w:rsidP="0073645F">
            <w:pPr>
              <w:rPr>
                <w:i/>
              </w:rPr>
            </w:pPr>
            <w:r w:rsidRPr="00415385">
              <w:rPr>
                <w:i/>
              </w:rPr>
              <w:t>Master Volume</w:t>
            </w:r>
          </w:p>
        </w:tc>
        <w:tc>
          <w:tcPr>
            <w:tcW w:w="5859" w:type="dxa"/>
            <w:shd w:val="clear" w:color="auto" w:fill="auto"/>
          </w:tcPr>
          <w:p w:rsidR="005D2FCF" w:rsidRPr="00415385" w:rsidRDefault="005D2FCF" w:rsidP="0073645F">
            <w:pPr>
              <w:rPr>
                <w:lang w:val="vi-VN"/>
              </w:rPr>
            </w:pPr>
            <w:r w:rsidRPr="00415385">
              <w:rPr>
                <w:lang w:val="vi-VN"/>
              </w:rPr>
              <w:t>Phần điều chỉnh âm lượng chính, sử dụng để điều chỉnh âm lượng cho toàn hệ thống</w:t>
            </w:r>
          </w:p>
        </w:tc>
      </w:tr>
      <w:tr w:rsidR="005D2FCF" w:rsidRPr="00415385" w:rsidTr="00415385">
        <w:trPr>
          <w:cantSplit/>
        </w:trPr>
        <w:tc>
          <w:tcPr>
            <w:tcW w:w="1728" w:type="dxa"/>
            <w:shd w:val="clear" w:color="auto" w:fill="auto"/>
          </w:tcPr>
          <w:p w:rsidR="005D2FCF" w:rsidRPr="00415385" w:rsidRDefault="005D2FCF" w:rsidP="0073645F">
            <w:pPr>
              <w:rPr>
                <w:i/>
              </w:rPr>
            </w:pPr>
            <w:r w:rsidRPr="00415385">
              <w:rPr>
                <w:i/>
              </w:rPr>
              <w:t>Wave</w:t>
            </w:r>
          </w:p>
        </w:tc>
        <w:tc>
          <w:tcPr>
            <w:tcW w:w="5859" w:type="dxa"/>
            <w:shd w:val="clear" w:color="auto" w:fill="auto"/>
          </w:tcPr>
          <w:p w:rsidR="005D2FCF" w:rsidRPr="00415385" w:rsidRDefault="005D2FCF" w:rsidP="0073645F">
            <w:pPr>
              <w:rPr>
                <w:lang w:val="vi-VN"/>
              </w:rPr>
            </w:pPr>
            <w:r w:rsidRPr="00415385">
              <w:rPr>
                <w:lang w:val="vi-VN"/>
              </w:rPr>
              <w:t>Phần điều chỉnh âm lượng dành cho nguồn âm từ tệp âm thanh, là nguồn âm cơ bản trong máy tính</w:t>
            </w:r>
          </w:p>
        </w:tc>
      </w:tr>
      <w:tr w:rsidR="005D2FCF" w:rsidRPr="00415385" w:rsidTr="00415385">
        <w:trPr>
          <w:cantSplit/>
        </w:trPr>
        <w:tc>
          <w:tcPr>
            <w:tcW w:w="1728" w:type="dxa"/>
            <w:shd w:val="clear" w:color="auto" w:fill="auto"/>
          </w:tcPr>
          <w:p w:rsidR="005D2FCF" w:rsidRPr="00415385" w:rsidRDefault="005D2FCF" w:rsidP="0073645F">
            <w:pPr>
              <w:rPr>
                <w:i/>
              </w:rPr>
            </w:pPr>
            <w:smartTag w:uri="urn:schemas-microsoft-com:office:smarttags" w:element="place">
              <w:r w:rsidRPr="00415385">
                <w:rPr>
                  <w:i/>
                </w:rPr>
                <w:t>MIDI</w:t>
              </w:r>
            </w:smartTag>
          </w:p>
        </w:tc>
        <w:tc>
          <w:tcPr>
            <w:tcW w:w="5859" w:type="dxa"/>
            <w:shd w:val="clear" w:color="auto" w:fill="auto"/>
          </w:tcPr>
          <w:p w:rsidR="005D2FCF" w:rsidRPr="00415385" w:rsidRDefault="005D2FCF" w:rsidP="0073645F">
            <w:pPr>
              <w:rPr>
                <w:lang w:val="vi-VN"/>
              </w:rPr>
            </w:pPr>
            <w:r w:rsidRPr="00415385">
              <w:rPr>
                <w:lang w:val="vi-VN"/>
              </w:rPr>
              <w:t>Phần điều chỉnh âm lượng dành cho các âm thanh từ nguồn âm của tệp âm thanh MIDI</w:t>
            </w:r>
          </w:p>
        </w:tc>
      </w:tr>
      <w:tr w:rsidR="005D2FCF" w:rsidRPr="00415385" w:rsidTr="00415385">
        <w:trPr>
          <w:cantSplit/>
        </w:trPr>
        <w:tc>
          <w:tcPr>
            <w:tcW w:w="1728" w:type="dxa"/>
            <w:shd w:val="clear" w:color="auto" w:fill="auto"/>
          </w:tcPr>
          <w:p w:rsidR="005D2FCF" w:rsidRPr="00415385" w:rsidRDefault="005D2FCF" w:rsidP="0073645F">
            <w:pPr>
              <w:rPr>
                <w:i/>
              </w:rPr>
            </w:pPr>
            <w:r w:rsidRPr="00415385">
              <w:rPr>
                <w:i/>
              </w:rPr>
              <w:t>CD Audio</w:t>
            </w:r>
          </w:p>
        </w:tc>
        <w:tc>
          <w:tcPr>
            <w:tcW w:w="5859" w:type="dxa"/>
            <w:shd w:val="clear" w:color="auto" w:fill="auto"/>
          </w:tcPr>
          <w:p w:rsidR="005D2FCF" w:rsidRPr="007F6EAB" w:rsidRDefault="005D2FCF" w:rsidP="0073645F">
            <w:r w:rsidRPr="00415385">
              <w:rPr>
                <w:lang w:val="vi-VN"/>
              </w:rPr>
              <w:t>Phần điều chỉnh âm lượng dành cho các âm thanh từ nguồn âm của đĩa CD âm thanh</w:t>
            </w:r>
          </w:p>
        </w:tc>
      </w:tr>
      <w:tr w:rsidR="005D2FCF" w:rsidRPr="00415385" w:rsidTr="00415385">
        <w:trPr>
          <w:cantSplit/>
        </w:trPr>
        <w:tc>
          <w:tcPr>
            <w:tcW w:w="1728" w:type="dxa"/>
            <w:tcBorders>
              <w:bottom w:val="single" w:sz="4" w:space="0" w:color="auto"/>
            </w:tcBorders>
            <w:shd w:val="clear" w:color="auto" w:fill="auto"/>
          </w:tcPr>
          <w:p w:rsidR="005D2FCF" w:rsidRPr="00415385" w:rsidRDefault="005D2FCF" w:rsidP="0073645F">
            <w:pPr>
              <w:rPr>
                <w:i/>
              </w:rPr>
            </w:pPr>
            <w:r w:rsidRPr="00415385">
              <w:rPr>
                <w:i/>
              </w:rPr>
              <w:t>Microphone</w:t>
            </w:r>
          </w:p>
        </w:tc>
        <w:tc>
          <w:tcPr>
            <w:tcW w:w="5859" w:type="dxa"/>
            <w:tcBorders>
              <w:bottom w:val="single" w:sz="4" w:space="0" w:color="auto"/>
            </w:tcBorders>
            <w:shd w:val="clear" w:color="auto" w:fill="auto"/>
          </w:tcPr>
          <w:p w:rsidR="005D2FCF" w:rsidRPr="00415385" w:rsidRDefault="005D2FCF" w:rsidP="00415385">
            <w:pPr>
              <w:keepNext/>
              <w:rPr>
                <w:lang w:val="vi-VN"/>
              </w:rPr>
            </w:pPr>
            <w:r w:rsidRPr="00415385">
              <w:rPr>
                <w:lang w:val="vi-VN"/>
              </w:rPr>
              <w:t>Phần điều chỉnh âm lượng dành cho các âm thanh đầu vào – từ nguồn âm ngoài chuyển phát vào loa máy tính</w:t>
            </w:r>
          </w:p>
        </w:tc>
      </w:tr>
    </w:tbl>
    <w:p w:rsidR="005D2FCF" w:rsidRDefault="005D2FCF" w:rsidP="0044006C">
      <w:pPr>
        <w:pStyle w:val="Caption"/>
        <w:rPr>
          <w:lang w:val="vi-VN"/>
        </w:rPr>
      </w:pPr>
      <w:r w:rsidRPr="004B605D">
        <w:rPr>
          <w:lang w:val="vi-VN"/>
        </w:rPr>
        <w:t xml:space="preserve">Bảng </w:t>
      </w:r>
      <w:r>
        <w:fldChar w:fldCharType="begin"/>
      </w:r>
      <w:r w:rsidRPr="004B605D">
        <w:rPr>
          <w:lang w:val="vi-VN"/>
        </w:rPr>
        <w:instrText xml:space="preserve"> STYLEREF 1 \s </w:instrText>
      </w:r>
      <w:r>
        <w:fldChar w:fldCharType="separate"/>
      </w:r>
      <w:r>
        <w:rPr>
          <w:noProof/>
          <w:lang w:val="vi-VN"/>
        </w:rPr>
        <w:t>1</w:t>
      </w:r>
      <w:r>
        <w:fldChar w:fldCharType="end"/>
      </w:r>
      <w:r w:rsidRPr="004B605D">
        <w:rPr>
          <w:lang w:val="vi-VN"/>
        </w:rPr>
        <w:noBreakHyphen/>
      </w:r>
      <w:r>
        <w:fldChar w:fldCharType="begin"/>
      </w:r>
      <w:r w:rsidRPr="004B605D">
        <w:rPr>
          <w:lang w:val="vi-VN"/>
        </w:rPr>
        <w:instrText xml:space="preserve"> SEQ Bảng \* ARABIC \s 1 </w:instrText>
      </w:r>
      <w:r>
        <w:fldChar w:fldCharType="separate"/>
      </w:r>
      <w:r>
        <w:rPr>
          <w:noProof/>
          <w:lang w:val="vi-VN"/>
        </w:rPr>
        <w:t>2</w:t>
      </w:r>
      <w:r>
        <w:fldChar w:fldCharType="end"/>
      </w:r>
      <w:r w:rsidRPr="004B605D">
        <w:rPr>
          <w:lang w:val="vi-VN"/>
        </w:rPr>
        <w:t xml:space="preserve"> </w:t>
      </w:r>
      <w:r>
        <w:rPr>
          <w:lang w:val="vi-VN"/>
        </w:rPr>
        <w:t>Một số nguồn âm thanh trong máy tính</w:t>
      </w:r>
    </w:p>
    <w:p w:rsidR="005D2FCF" w:rsidRPr="005B6709" w:rsidRDefault="005D2FCF" w:rsidP="005B6709">
      <w:pPr>
        <w:pStyle w:val="MyHowtodo"/>
        <w:rPr>
          <w:lang w:val="vi-VN"/>
        </w:rPr>
      </w:pPr>
      <w:r>
        <w:rPr>
          <w:lang w:val="vi-VN"/>
        </w:rPr>
        <w:t>Để điều chỉnh âm lượng phát ra từ máy tính</w:t>
      </w:r>
    </w:p>
    <w:p w:rsidR="005D2FCF" w:rsidRDefault="005D2FCF" w:rsidP="003B612C">
      <w:pPr>
        <w:rPr>
          <w:lang w:val="vi-VN"/>
        </w:rPr>
      </w:pPr>
      <w:r>
        <w:rPr>
          <w:lang w:val="vi-VN"/>
        </w:rPr>
        <w:t>Điều chỉnh âm thanh trong máy tính có thể sử dụng nhiều cách thức khác nhau</w:t>
      </w:r>
    </w:p>
    <w:p w:rsidR="005D2FCF" w:rsidRDefault="005D2FCF" w:rsidP="00AF01D6">
      <w:pPr>
        <w:numPr>
          <w:ilvl w:val="0"/>
          <w:numId w:val="9"/>
        </w:numPr>
        <w:rPr>
          <w:lang w:val="vi-VN"/>
        </w:rPr>
      </w:pPr>
      <w:r>
        <w:rPr>
          <w:lang w:val="vi-VN"/>
        </w:rPr>
        <w:t xml:space="preserve">Trong cửa sổ Control Panel, nhấn kép vào biểu tượng Sounds and </w:t>
      </w:r>
      <w:r>
        <w:t>Audio Devic</w:t>
      </w:r>
      <w:r w:rsidRPr="00410C63">
        <w:t>es</w:t>
      </w:r>
      <w:r>
        <w:rPr>
          <w:lang w:val="vi-VN"/>
        </w:rPr>
        <w:br/>
      </w:r>
      <w:r>
        <w:rPr>
          <w:noProof/>
        </w:rPr>
        <w:drawing>
          <wp:inline distT="0" distB="0" distL="0" distR="0" wp14:anchorId="6B7DECD9" wp14:editId="58F44215">
            <wp:extent cx="2442845" cy="3043555"/>
            <wp:effectExtent l="0" t="0" r="0" b="444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2845" cy="3043555"/>
                    </a:xfrm>
                    <a:prstGeom prst="rect">
                      <a:avLst/>
                    </a:prstGeom>
                    <a:noFill/>
                    <a:ln>
                      <a:noFill/>
                    </a:ln>
                  </pic:spPr>
                </pic:pic>
              </a:graphicData>
            </a:graphic>
          </wp:inline>
        </w:drawing>
      </w:r>
    </w:p>
    <w:p w:rsidR="005D2FCF" w:rsidRDefault="005D2FCF" w:rsidP="00AF01D6">
      <w:pPr>
        <w:numPr>
          <w:ilvl w:val="0"/>
          <w:numId w:val="9"/>
        </w:numPr>
        <w:rPr>
          <w:lang w:val="vi-VN"/>
        </w:rPr>
      </w:pPr>
      <w:r>
        <w:rPr>
          <w:lang w:val="vi-VN"/>
        </w:rPr>
        <w:t xml:space="preserve">Trong cửa sổ Sounds and </w:t>
      </w:r>
      <w:r w:rsidRPr="00B87D5A">
        <w:rPr>
          <w:lang w:val="vi-VN"/>
        </w:rPr>
        <w:t>Audio Devices</w:t>
      </w:r>
      <w:r>
        <w:rPr>
          <w:lang w:val="vi-VN"/>
        </w:rPr>
        <w:t xml:space="preserve">, phần </w:t>
      </w:r>
      <w:r w:rsidRPr="00B87D5A">
        <w:rPr>
          <w:lang w:val="vi-VN"/>
        </w:rPr>
        <w:t>Device</w:t>
      </w:r>
      <w:r>
        <w:rPr>
          <w:lang w:val="vi-VN"/>
        </w:rPr>
        <w:t xml:space="preserve"> Volume, kéo thanh trượt để tăng hoặc giảm âm thanh</w:t>
      </w:r>
    </w:p>
    <w:p w:rsidR="005D2FCF" w:rsidRDefault="005D2FCF" w:rsidP="00AF01D6">
      <w:pPr>
        <w:numPr>
          <w:ilvl w:val="1"/>
          <w:numId w:val="9"/>
        </w:numPr>
        <w:rPr>
          <w:lang w:val="vi-VN"/>
        </w:rPr>
      </w:pPr>
      <w:r w:rsidRPr="004B605D">
        <w:rPr>
          <w:lang w:val="vi-VN"/>
        </w:rPr>
        <w:t>Lựa chọn “</w:t>
      </w:r>
      <w:r w:rsidRPr="00B87D5A">
        <w:rPr>
          <w:lang w:val="vi-VN"/>
        </w:rPr>
        <w:t>Place</w:t>
      </w:r>
      <w:r>
        <w:rPr>
          <w:lang w:val="vi-VN"/>
        </w:rPr>
        <w:t xml:space="preserve"> volume </w:t>
      </w:r>
      <w:r w:rsidRPr="00B87D5A">
        <w:rPr>
          <w:lang w:val="vi-VN"/>
        </w:rPr>
        <w:t>icon</w:t>
      </w:r>
      <w:r>
        <w:rPr>
          <w:lang w:val="vi-VN"/>
        </w:rPr>
        <w:t xml:space="preserve"> </w:t>
      </w:r>
      <w:r w:rsidRPr="00B87D5A">
        <w:rPr>
          <w:lang w:val="vi-VN"/>
        </w:rPr>
        <w:t>i</w:t>
      </w:r>
      <w:r>
        <w:rPr>
          <w:lang w:val="vi-VN"/>
        </w:rPr>
        <w:t>n the taskbar” sẽ giúp bạn hiển thị biểu tượng âm thanh trên system tray</w:t>
      </w:r>
    </w:p>
    <w:p w:rsidR="005D2FCF" w:rsidRDefault="005D2FCF" w:rsidP="002678A5">
      <w:pPr>
        <w:numPr>
          <w:ilvl w:val="0"/>
          <w:numId w:val="9"/>
        </w:numPr>
        <w:rPr>
          <w:lang w:val="vi-VN"/>
        </w:rPr>
      </w:pPr>
      <w:r>
        <w:rPr>
          <w:lang w:val="vi-VN"/>
        </w:rPr>
        <w:t>Nhấn OK để xác nhận thay đổi và đóng cửa sổ</w:t>
      </w:r>
    </w:p>
    <w:p w:rsidR="005D2FCF" w:rsidRDefault="005D2FCF" w:rsidP="003B612C">
      <w:pPr>
        <w:rPr>
          <w:lang w:val="vi-VN"/>
        </w:rPr>
      </w:pPr>
      <w:r>
        <w:rPr>
          <w:lang w:val="vi-VN"/>
        </w:rPr>
        <w:t>Ngoài ra người sử dụng có thể điều chỉnh âm thanh bằng các nhấn kép chuột vào biểu tượng âm thanh</w:t>
      </w:r>
      <w:r w:rsidRPr="004B605D">
        <w:rPr>
          <w:lang w:val="vi-VN"/>
        </w:rPr>
        <w:t xml:space="preserve"> (</w:t>
      </w:r>
      <w:r>
        <w:rPr>
          <w:lang w:val="vi-VN"/>
        </w:rPr>
        <w:t>hình loa</w:t>
      </w:r>
      <w:r w:rsidRPr="004B605D">
        <w:rPr>
          <w:lang w:val="vi-VN"/>
        </w:rPr>
        <w:t>)</w:t>
      </w:r>
      <w:r>
        <w:rPr>
          <w:lang w:val="vi-VN"/>
        </w:rPr>
        <w:t xml:space="preserve"> nằm trong system tray</w:t>
      </w:r>
      <w:r>
        <w:rPr>
          <w:rStyle w:val="FootnoteReference"/>
          <w:lang w:val="vi-VN"/>
        </w:rPr>
        <w:footnoteReference w:id="1"/>
      </w:r>
      <w:r>
        <w:rPr>
          <w:lang w:val="vi-VN"/>
        </w:rPr>
        <w:t>.</w:t>
      </w:r>
    </w:p>
    <w:p w:rsidR="005D2FCF" w:rsidRDefault="005D2FCF" w:rsidP="003718C6">
      <w:pPr>
        <w:pStyle w:val="Heading3"/>
        <w:rPr>
          <w:lang w:val="vi-VN"/>
        </w:rPr>
      </w:pPr>
      <w:bookmarkStart w:id="13" w:name="_Toc104689476"/>
      <w:r>
        <w:rPr>
          <w:lang w:val="vi-VN"/>
        </w:rPr>
        <w:t>Điều chỉnh nền màn hình</w:t>
      </w:r>
      <w:bookmarkEnd w:id="13"/>
    </w:p>
    <w:p w:rsidR="005D2FCF" w:rsidRDefault="005D2FCF" w:rsidP="003B612C">
      <w:pPr>
        <w:rPr>
          <w:lang w:val="vi-VN"/>
        </w:rPr>
      </w:pPr>
      <w:r>
        <w:rPr>
          <w:lang w:val="vi-VN"/>
        </w:rPr>
        <w:t>Windows là một hệ điều hành dựa trên giao diện người dùng đồ hoạ, vậy không có lý gì mà người sử dụng phải luôn luôn làm việc trên một giao diện đồ hoạ được thiết lập sẵn từ đầu.</w:t>
      </w:r>
    </w:p>
    <w:p w:rsidR="005D2FCF" w:rsidRDefault="005D2FCF" w:rsidP="003B612C">
      <w:pPr>
        <w:rPr>
          <w:lang w:val="vi-VN"/>
        </w:rPr>
      </w:pPr>
      <w:r>
        <w:rPr>
          <w:lang w:val="vi-VN"/>
        </w:rPr>
        <w:t>Trong Windows, từ màu nền màn hình, màu sắc hiển thị của từng đối tượng, đến các thông tin hiển thị như độ hiển thị màu, độ phân giải v.v.. đều có thể điều chỉnh không mấy khó khăn.</w:t>
      </w:r>
    </w:p>
    <w:p w:rsidR="005D2FCF" w:rsidRPr="00B87D5A" w:rsidRDefault="005D2FCF" w:rsidP="00B03F4B">
      <w:pPr>
        <w:pStyle w:val="MyHowtodo"/>
        <w:rPr>
          <w:lang w:val="vi-VN"/>
        </w:rPr>
      </w:pPr>
    </w:p>
    <w:p w:rsidR="005D2FCF" w:rsidRDefault="005D2FCF" w:rsidP="00B03F4B">
      <w:pPr>
        <w:pStyle w:val="MyHowtodo"/>
        <w:rPr>
          <w:lang w:val="vi-VN"/>
        </w:rPr>
      </w:pPr>
      <w:r>
        <w:rPr>
          <w:lang w:val="vi-VN"/>
        </w:rPr>
        <w:t>Để điều chỉnh nền màn hình</w:t>
      </w:r>
    </w:p>
    <w:p w:rsidR="005D2FCF" w:rsidRPr="004B605D" w:rsidRDefault="005D2FCF" w:rsidP="00827BC6">
      <w:pPr>
        <w:numPr>
          <w:ilvl w:val="0"/>
          <w:numId w:val="10"/>
        </w:numPr>
        <w:rPr>
          <w:lang w:val="vi-VN"/>
        </w:rPr>
      </w:pPr>
      <w:r>
        <w:rPr>
          <w:lang w:val="vi-VN"/>
        </w:rPr>
        <w:t>Trong cửa sổ Control Panel, nhấn kép chuột lên biểu tượng Display</w:t>
      </w:r>
      <w:r>
        <w:rPr>
          <w:lang w:val="vi-VN"/>
        </w:rPr>
        <w:br/>
      </w:r>
      <w:r>
        <w:rPr>
          <w:noProof/>
        </w:rPr>
        <w:drawing>
          <wp:inline distT="0" distB="0" distL="0" distR="0" wp14:anchorId="2D980635" wp14:editId="3C32EC48">
            <wp:extent cx="2442845" cy="2770505"/>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2845" cy="2770505"/>
                    </a:xfrm>
                    <a:prstGeom prst="rect">
                      <a:avLst/>
                    </a:prstGeom>
                    <a:noFill/>
                    <a:ln>
                      <a:noFill/>
                    </a:ln>
                  </pic:spPr>
                </pic:pic>
              </a:graphicData>
            </a:graphic>
          </wp:inline>
        </w:drawing>
      </w:r>
    </w:p>
    <w:p w:rsidR="005D2FCF" w:rsidRDefault="005D2FCF" w:rsidP="00827BC6">
      <w:pPr>
        <w:numPr>
          <w:ilvl w:val="0"/>
          <w:numId w:val="10"/>
        </w:numPr>
        <w:rPr>
          <w:lang w:val="vi-VN"/>
        </w:rPr>
      </w:pPr>
      <w:r w:rsidRPr="00191F1C">
        <w:rPr>
          <w:lang w:val="vi-VN"/>
        </w:rPr>
        <w:t>Để</w:t>
      </w:r>
      <w:r w:rsidRPr="00B87D5A">
        <w:rPr>
          <w:lang w:val="vi-VN"/>
        </w:rPr>
        <w:t xml:space="preserve"> chọn ảnh nền cho Desktop bạn chọn tab Desktop, trong phần Background bạn chọn ảnh mà bạn muốn xuất hiện trên nền của desktop</w:t>
      </w:r>
    </w:p>
    <w:p w:rsidR="005D2FCF" w:rsidRDefault="005D2FCF" w:rsidP="00E25C4A">
      <w:pPr>
        <w:numPr>
          <w:ilvl w:val="1"/>
          <w:numId w:val="10"/>
        </w:numPr>
        <w:rPr>
          <w:lang w:val="vi-VN"/>
        </w:rPr>
      </w:pPr>
      <w:r>
        <w:rPr>
          <w:lang w:val="vi-VN"/>
        </w:rPr>
        <w:t>Trong trường hợp ảnh nền bạn muốn không nằm trong danh sách, nhấn nút Browse để tìm hình trên máy</w:t>
      </w:r>
    </w:p>
    <w:p w:rsidR="005D2FCF" w:rsidRDefault="005D2FCF" w:rsidP="00827BC6">
      <w:pPr>
        <w:numPr>
          <w:ilvl w:val="0"/>
          <w:numId w:val="10"/>
        </w:numPr>
        <w:rPr>
          <w:lang w:val="vi-VN"/>
        </w:rPr>
      </w:pPr>
      <w:r>
        <w:rPr>
          <w:lang w:val="vi-VN"/>
        </w:rPr>
        <w:t xml:space="preserve">Chọn kiểu hiển thị bạn muốn trong phần </w:t>
      </w:r>
      <w:r w:rsidRPr="00B87D5A">
        <w:rPr>
          <w:lang w:val="vi-VN"/>
        </w:rPr>
        <w:t>Position</w:t>
      </w:r>
    </w:p>
    <w:p w:rsidR="005D2FCF" w:rsidRDefault="005D2FCF" w:rsidP="00827BC6">
      <w:pPr>
        <w:numPr>
          <w:ilvl w:val="0"/>
          <w:numId w:val="10"/>
        </w:numPr>
        <w:rPr>
          <w:lang w:val="vi-VN"/>
        </w:rPr>
      </w:pPr>
      <w:r>
        <w:rPr>
          <w:lang w:val="vi-VN"/>
        </w:rPr>
        <w:t>Nhấn OK để xác nhận và đóng cửa sổ Display Properties</w:t>
      </w:r>
    </w:p>
    <w:p w:rsidR="005D2FCF" w:rsidRDefault="005D2FCF" w:rsidP="00E25C4A">
      <w:pPr>
        <w:pStyle w:val="Heading3"/>
        <w:rPr>
          <w:lang w:val="vi-VN"/>
        </w:rPr>
      </w:pPr>
      <w:bookmarkStart w:id="14" w:name="_Toc104689477"/>
      <w:r>
        <w:rPr>
          <w:lang w:val="vi-VN"/>
        </w:rPr>
        <w:t>Chế độ nghỉ màn hình</w:t>
      </w:r>
      <w:bookmarkEnd w:id="14"/>
    </w:p>
    <w:p w:rsidR="005D2FCF" w:rsidRDefault="005D2FCF" w:rsidP="00E25C4A">
      <w:pPr>
        <w:rPr>
          <w:lang w:val="vi-VN"/>
        </w:rPr>
      </w:pPr>
      <w:r>
        <w:rPr>
          <w:lang w:val="vi-VN"/>
        </w:rPr>
        <w:t>Mục tiêu ban đầu của chế độ này là giúp màn hình hoạt động trong lúc người sử dụng không sử dụng máy tính để tránh làm hư hại tới lớp phủ bề mặt màn hình. Theo thời gian, chức năng này đã phát triển thành một chức năng “làm đẹp” trong quá trình máy tính tạm nghỉ.</w:t>
      </w:r>
    </w:p>
    <w:p w:rsidR="005D2FCF" w:rsidRDefault="005D2FCF" w:rsidP="00E25C4A">
      <w:pPr>
        <w:rPr>
          <w:lang w:val="vi-VN"/>
        </w:rPr>
      </w:pPr>
      <w:r>
        <w:rPr>
          <w:lang w:val="vi-VN"/>
        </w:rPr>
        <w:t>Ngoài ra</w:t>
      </w:r>
      <w:r w:rsidRPr="00B87D5A">
        <w:rPr>
          <w:lang w:val="vi-VN"/>
        </w:rPr>
        <w:t xml:space="preserve"> chế độ</w:t>
      </w:r>
      <w:r>
        <w:rPr>
          <w:lang w:val="vi-VN"/>
        </w:rPr>
        <w:t xml:space="preserve"> nghỉ màn hình còn có chức năng bảo vệ bằng mật khẩu, chống lại việc máy tính bị sử dụng trái phép.</w:t>
      </w:r>
    </w:p>
    <w:p w:rsidR="005D2FCF" w:rsidRDefault="005D2FCF" w:rsidP="00D84736">
      <w:pPr>
        <w:pStyle w:val="MyHowtodo"/>
        <w:rPr>
          <w:lang w:val="vi-VN"/>
        </w:rPr>
      </w:pPr>
      <w:r>
        <w:rPr>
          <w:lang w:val="vi-VN"/>
        </w:rPr>
        <w:t>Để điều chỉnh chế độ nghỉ màn hình</w:t>
      </w:r>
    </w:p>
    <w:p w:rsidR="005D2FCF" w:rsidRDefault="005D2FCF" w:rsidP="00980318">
      <w:pPr>
        <w:numPr>
          <w:ilvl w:val="0"/>
          <w:numId w:val="11"/>
        </w:numPr>
        <w:rPr>
          <w:lang w:val="vi-VN"/>
        </w:rPr>
      </w:pPr>
      <w:r>
        <w:rPr>
          <w:lang w:val="vi-VN"/>
        </w:rPr>
        <w:t>Trong cửa sổ Display Properties, chọn tab Screen Saver</w:t>
      </w:r>
      <w:r>
        <w:rPr>
          <w:lang w:val="vi-VN"/>
        </w:rPr>
        <w:br/>
      </w:r>
      <w:r>
        <w:rPr>
          <w:noProof/>
        </w:rPr>
        <w:drawing>
          <wp:inline distT="0" distB="0" distL="0" distR="0" wp14:anchorId="089F5582" wp14:editId="63A01D6A">
            <wp:extent cx="2142490" cy="2429510"/>
            <wp:effectExtent l="0" t="0" r="0" b="889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42490" cy="2429510"/>
                    </a:xfrm>
                    <a:prstGeom prst="rect">
                      <a:avLst/>
                    </a:prstGeom>
                    <a:noFill/>
                    <a:ln>
                      <a:noFill/>
                    </a:ln>
                  </pic:spPr>
                </pic:pic>
              </a:graphicData>
            </a:graphic>
          </wp:inline>
        </w:drawing>
      </w:r>
    </w:p>
    <w:p w:rsidR="005D2FCF" w:rsidRDefault="005D2FCF" w:rsidP="00980318">
      <w:pPr>
        <w:numPr>
          <w:ilvl w:val="0"/>
          <w:numId w:val="11"/>
        </w:numPr>
        <w:rPr>
          <w:lang w:val="vi-VN"/>
        </w:rPr>
      </w:pPr>
      <w:r>
        <w:rPr>
          <w:lang w:val="vi-VN"/>
        </w:rPr>
        <w:t>Trong phần Screen Saver, chọn hình muốn hiển thị trong danh sách thả xuống, hình đó sẽ được mô tả trên phần Preview – giao diện giống như màn hình ở phía trên</w:t>
      </w:r>
    </w:p>
    <w:p w:rsidR="005D2FCF" w:rsidRDefault="005D2FCF" w:rsidP="00980318">
      <w:pPr>
        <w:numPr>
          <w:ilvl w:val="0"/>
          <w:numId w:val="11"/>
        </w:numPr>
        <w:rPr>
          <w:lang w:val="vi-VN"/>
        </w:rPr>
      </w:pPr>
      <w:r>
        <w:rPr>
          <w:lang w:val="vi-VN"/>
        </w:rPr>
        <w:t xml:space="preserve">Trong mục Wait, đặt thời gian chờ chạy hình – </w:t>
      </w:r>
      <w:r w:rsidRPr="00B87D5A">
        <w:rPr>
          <w:lang w:val="vi-VN"/>
        </w:rPr>
        <w:t>sau khoảng thời gian này</w:t>
      </w:r>
      <w:r>
        <w:rPr>
          <w:lang w:val="vi-VN"/>
        </w:rPr>
        <w:t xml:space="preserve"> </w:t>
      </w:r>
      <w:r w:rsidRPr="00B87D5A">
        <w:rPr>
          <w:lang w:val="vi-VN"/>
        </w:rPr>
        <w:t>tính</w:t>
      </w:r>
      <w:r>
        <w:rPr>
          <w:lang w:val="vi-VN"/>
        </w:rPr>
        <w:t xml:space="preserve"> từ tác động cuối cùng của người sử dụng với máy tính</w:t>
      </w:r>
      <w:r w:rsidRPr="00B87D5A">
        <w:rPr>
          <w:lang w:val="vi-VN"/>
        </w:rPr>
        <w:t>, chế độ nghỉ màn hình sẽ bắt đầu</w:t>
      </w:r>
      <w:r>
        <w:rPr>
          <w:lang w:val="vi-VN"/>
        </w:rPr>
        <w:t>.</w:t>
      </w:r>
    </w:p>
    <w:p w:rsidR="005D2FCF" w:rsidRDefault="005D2FCF" w:rsidP="00980318">
      <w:pPr>
        <w:numPr>
          <w:ilvl w:val="0"/>
          <w:numId w:val="11"/>
        </w:numPr>
        <w:rPr>
          <w:lang w:val="vi-VN"/>
        </w:rPr>
      </w:pPr>
      <w:r>
        <w:rPr>
          <w:lang w:val="vi-VN"/>
        </w:rPr>
        <w:t>Chọn</w:t>
      </w:r>
      <w:r w:rsidRPr="00B87D5A">
        <w:rPr>
          <w:lang w:val="vi-VN"/>
        </w:rPr>
        <w:t xml:space="preserve"> On resume,</w:t>
      </w:r>
      <w:r>
        <w:rPr>
          <w:lang w:val="vi-VN"/>
        </w:rPr>
        <w:t xml:space="preserve"> </w:t>
      </w:r>
      <w:r w:rsidRPr="00B87D5A">
        <w:rPr>
          <w:lang w:val="vi-VN"/>
        </w:rPr>
        <w:t>p</w:t>
      </w:r>
      <w:r>
        <w:rPr>
          <w:lang w:val="vi-VN"/>
        </w:rPr>
        <w:t>assword protected để khoá máy khi thoát khỏi chế độ nghỉ màn hình. Chế độ này</w:t>
      </w:r>
      <w:r w:rsidRPr="00B87D5A">
        <w:rPr>
          <w:lang w:val="vi-VN"/>
        </w:rPr>
        <w:t xml:space="preserve"> phải</w:t>
      </w:r>
      <w:r>
        <w:rPr>
          <w:lang w:val="vi-VN"/>
        </w:rPr>
        <w:t xml:space="preserve"> sử dụng password dùng để truy cập vào máy tính.</w:t>
      </w:r>
    </w:p>
    <w:p w:rsidR="005D2FCF" w:rsidRDefault="005D2FCF" w:rsidP="00980318">
      <w:pPr>
        <w:numPr>
          <w:ilvl w:val="0"/>
          <w:numId w:val="11"/>
        </w:numPr>
        <w:rPr>
          <w:lang w:val="vi-VN"/>
        </w:rPr>
      </w:pPr>
      <w:r>
        <w:rPr>
          <w:lang w:val="vi-VN"/>
        </w:rPr>
        <w:t>Nhấn OK để xác nhận thay đổi và đóng cửa sổ.</w:t>
      </w:r>
    </w:p>
    <w:p w:rsidR="005D2FCF" w:rsidRDefault="005D2FCF" w:rsidP="00980318">
      <w:pPr>
        <w:pStyle w:val="Heading3"/>
        <w:rPr>
          <w:lang w:val="vi-VN"/>
        </w:rPr>
      </w:pPr>
      <w:bookmarkStart w:id="15" w:name="_Toc104689478"/>
      <w:r>
        <w:rPr>
          <w:lang w:val="vi-VN"/>
        </w:rPr>
        <w:t>Điều chỉnh giao diện màn hình hiển thị</w:t>
      </w:r>
      <w:bookmarkEnd w:id="15"/>
    </w:p>
    <w:p w:rsidR="005D2FCF" w:rsidRPr="00B87D5A" w:rsidRDefault="005D2FCF" w:rsidP="00E25C4A">
      <w:pPr>
        <w:rPr>
          <w:lang w:val="vi-VN"/>
        </w:rPr>
      </w:pPr>
      <w:r>
        <w:rPr>
          <w:lang w:val="vi-VN"/>
        </w:rPr>
        <w:t>Sau một thời gian sử dụng, có thể giao diện của windows đã trở nên quá đơn điệu đối với bạn. Để có thể thay đổi c</w:t>
      </w:r>
      <w:r w:rsidRPr="00F15CCF">
        <w:rPr>
          <w:lang w:val="vi-VN"/>
        </w:rPr>
        <w:t>ác</w:t>
      </w:r>
      <w:r w:rsidRPr="00B87D5A">
        <w:rPr>
          <w:lang w:val="vi-VN"/>
        </w:rPr>
        <w:t xml:space="preserve"> đối tượng trong</w:t>
      </w:r>
      <w:r>
        <w:rPr>
          <w:lang w:val="vi-VN"/>
        </w:rPr>
        <w:t xml:space="preserve"> windows, bạn chỉ cần một vài thao tác chuột đơn giản</w:t>
      </w:r>
      <w:r w:rsidRPr="00B87D5A">
        <w:rPr>
          <w:lang w:val="vi-VN"/>
        </w:rPr>
        <w:t>.</w:t>
      </w:r>
    </w:p>
    <w:p w:rsidR="005D2FCF" w:rsidRPr="00D33468" w:rsidRDefault="005D2FCF" w:rsidP="00BC2880">
      <w:pPr>
        <w:pStyle w:val="MyHowtodo"/>
        <w:rPr>
          <w:lang w:val="vi-VN"/>
        </w:rPr>
      </w:pPr>
      <w:r>
        <w:rPr>
          <w:lang w:val="vi-VN"/>
        </w:rPr>
        <w:t xml:space="preserve">Để điều chỉnh giao </w:t>
      </w:r>
      <w:r w:rsidRPr="004B605D">
        <w:rPr>
          <w:lang w:val="vi-VN"/>
        </w:rPr>
        <w:t>diện</w:t>
      </w:r>
      <w:r>
        <w:rPr>
          <w:lang w:val="vi-VN"/>
        </w:rPr>
        <w:t xml:space="preserve"> màn hình hiển thị</w:t>
      </w:r>
    </w:p>
    <w:p w:rsidR="005D2FCF" w:rsidRPr="00903EB0" w:rsidRDefault="005D2FCF" w:rsidP="00903EB0">
      <w:pPr>
        <w:numPr>
          <w:ilvl w:val="0"/>
          <w:numId w:val="12"/>
        </w:numPr>
        <w:rPr>
          <w:lang w:val="vi-VN"/>
        </w:rPr>
      </w:pPr>
      <w:r>
        <w:rPr>
          <w:lang w:val="vi-VN"/>
        </w:rPr>
        <w:t>Trong cửa sổ Display Properties,</w:t>
      </w:r>
      <w:r>
        <w:t xml:space="preserve"> ch</w:t>
      </w:r>
      <w:r w:rsidRPr="00C27E5D">
        <w:t>ọ</w:t>
      </w:r>
      <w:r>
        <w:t>n</w:t>
      </w:r>
      <w:r>
        <w:rPr>
          <w:lang w:val="vi-VN"/>
        </w:rPr>
        <w:t xml:space="preserve"> </w:t>
      </w:r>
      <w:r>
        <w:t>tab App</w:t>
      </w:r>
      <w:r w:rsidRPr="00C27E5D">
        <w:t>ear</w:t>
      </w:r>
      <w:r>
        <w:t>ance. Trong ph</w:t>
      </w:r>
      <w:r w:rsidRPr="00C27E5D">
        <w:t>ần</w:t>
      </w:r>
      <w:r>
        <w:t xml:space="preserve"> </w:t>
      </w:r>
      <w:r w:rsidRPr="00C27E5D">
        <w:t>W</w:t>
      </w:r>
      <w:r>
        <w:t>indows and butt</w:t>
      </w:r>
      <w:r w:rsidRPr="00C27E5D">
        <w:t>ons</w:t>
      </w:r>
      <w:r>
        <w:t xml:space="preserve"> ch</w:t>
      </w:r>
      <w:r w:rsidRPr="00C27E5D">
        <w:t>ọn</w:t>
      </w:r>
      <w:r>
        <w:t xml:space="preserve"> ki</w:t>
      </w:r>
      <w:r w:rsidRPr="00C27E5D">
        <w:t>ể</w:t>
      </w:r>
      <w:r>
        <w:t>u c</w:t>
      </w:r>
      <w:r w:rsidRPr="00C27E5D">
        <w:t>ửa</w:t>
      </w:r>
      <w:r>
        <w:t xml:space="preserve"> s</w:t>
      </w:r>
      <w:r w:rsidRPr="00C27E5D">
        <w:t>ổ</w:t>
      </w:r>
      <w:r>
        <w:t xml:space="preserve"> m</w:t>
      </w:r>
      <w:r w:rsidRPr="00C27E5D">
        <w:t>à</w:t>
      </w:r>
      <w:r>
        <w:t xml:space="preserve"> b</w:t>
      </w:r>
      <w:r w:rsidRPr="00C27E5D">
        <w:t>ạn</w:t>
      </w:r>
      <w:r>
        <w:t xml:space="preserve"> mu</w:t>
      </w:r>
      <w:r w:rsidRPr="00903EB0">
        <w:t>ốn</w:t>
      </w:r>
      <w:r>
        <w:t xml:space="preserve"> hi</w:t>
      </w:r>
      <w:r w:rsidRPr="00903EB0">
        <w:t>ển</w:t>
      </w:r>
      <w:r>
        <w:t>; Ph</w:t>
      </w:r>
      <w:r w:rsidRPr="00903EB0">
        <w:t>ần</w:t>
      </w:r>
      <w:r>
        <w:t xml:space="preserve"> Col</w:t>
      </w:r>
      <w:r w:rsidRPr="00903EB0">
        <w:t>or</w:t>
      </w:r>
      <w:r>
        <w:t xml:space="preserve"> Sch</w:t>
      </w:r>
      <w:r w:rsidRPr="00903EB0">
        <w:t>eme</w:t>
      </w:r>
      <w:r>
        <w:t xml:space="preserve"> </w:t>
      </w:r>
      <w:r w:rsidRPr="00903EB0">
        <w:t>để</w:t>
      </w:r>
      <w:r>
        <w:t xml:space="preserve"> ch</w:t>
      </w:r>
      <w:r w:rsidRPr="00903EB0">
        <w:t>ọn</w:t>
      </w:r>
      <w:r>
        <w:t xml:space="preserve"> ki</w:t>
      </w:r>
      <w:r w:rsidRPr="00903EB0">
        <w:t>ểu</w:t>
      </w:r>
      <w:r>
        <w:t xml:space="preserve"> m</w:t>
      </w:r>
      <w:r w:rsidRPr="00903EB0">
        <w:t>àu</w:t>
      </w:r>
      <w:r>
        <w:t xml:space="preserve"> c</w:t>
      </w:r>
      <w:r w:rsidRPr="00903EB0">
        <w:t>ủa</w:t>
      </w:r>
      <w:r>
        <w:t xml:space="preserve"> c</w:t>
      </w:r>
      <w:r w:rsidRPr="00903EB0">
        <w:t>ửa</w:t>
      </w:r>
      <w:r>
        <w:t xml:space="preserve"> s</w:t>
      </w:r>
      <w:r w:rsidRPr="00903EB0">
        <w:t>ổ</w:t>
      </w:r>
      <w:r>
        <w:t>; Ph</w:t>
      </w:r>
      <w:r w:rsidRPr="00903EB0">
        <w:t>ần</w:t>
      </w:r>
      <w:r>
        <w:t xml:space="preserve"> Font size </w:t>
      </w:r>
      <w:r w:rsidRPr="00903EB0">
        <w:t>để</w:t>
      </w:r>
      <w:r>
        <w:t xml:space="preserve"> ch</w:t>
      </w:r>
      <w:r w:rsidRPr="00903EB0">
        <w:t>ọn</w:t>
      </w:r>
      <w:r>
        <w:t xml:space="preserve"> c</w:t>
      </w:r>
      <w:r w:rsidRPr="00903EB0">
        <w:t>ỡ</w:t>
      </w:r>
      <w:r>
        <w:t xml:space="preserve"> ch</w:t>
      </w:r>
      <w:r w:rsidRPr="00903EB0">
        <w:t>ữ</w:t>
      </w:r>
    </w:p>
    <w:p w:rsidR="005D2FCF" w:rsidRDefault="005D2FCF" w:rsidP="00903EB0">
      <w:pPr>
        <w:ind w:left="851"/>
      </w:pPr>
      <w:r>
        <w:rPr>
          <w:noProof/>
        </w:rPr>
        <w:drawing>
          <wp:inline distT="0" distB="0" distL="0" distR="0" wp14:anchorId="10954666" wp14:editId="49BA7731">
            <wp:extent cx="2292985" cy="257937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92985" cy="2579370"/>
                    </a:xfrm>
                    <a:prstGeom prst="rect">
                      <a:avLst/>
                    </a:prstGeom>
                    <a:noFill/>
                    <a:ln>
                      <a:noFill/>
                    </a:ln>
                  </pic:spPr>
                </pic:pic>
              </a:graphicData>
            </a:graphic>
          </wp:inline>
        </w:drawing>
      </w:r>
    </w:p>
    <w:p w:rsidR="005D2FCF" w:rsidRPr="005E06BE" w:rsidRDefault="005D2FCF" w:rsidP="007A7F73">
      <w:pPr>
        <w:numPr>
          <w:ilvl w:val="0"/>
          <w:numId w:val="12"/>
        </w:numPr>
        <w:rPr>
          <w:lang w:val="vi-VN"/>
        </w:rPr>
      </w:pPr>
      <w:r>
        <w:t>N</w:t>
      </w:r>
      <w:r w:rsidRPr="00106F41">
        <w:t>ếu</w:t>
      </w:r>
      <w:r>
        <w:t xml:space="preserve"> b</w:t>
      </w:r>
      <w:r w:rsidRPr="00106F41">
        <w:t>ạn</w:t>
      </w:r>
      <w:r>
        <w:t xml:space="preserve"> mu</w:t>
      </w:r>
      <w:r w:rsidRPr="00106F41">
        <w:t>ốn</w:t>
      </w:r>
      <w:r>
        <w:t xml:space="preserve"> thay đ</w:t>
      </w:r>
      <w:r w:rsidRPr="00106F41">
        <w:t>ổi</w:t>
      </w:r>
      <w:r>
        <w:t xml:space="preserve"> theo </w:t>
      </w:r>
      <w:r w:rsidRPr="00106F41">
        <w:t>ý</w:t>
      </w:r>
      <w:r>
        <w:t xml:space="preserve"> </w:t>
      </w:r>
      <w:r w:rsidRPr="00106F41">
        <w:t>đối</w:t>
      </w:r>
      <w:r>
        <w:t xml:space="preserve"> v</w:t>
      </w:r>
      <w:r w:rsidRPr="00106F41">
        <w:t>ới</w:t>
      </w:r>
      <w:r>
        <w:t xml:space="preserve"> t</w:t>
      </w:r>
      <w:r w:rsidRPr="00106F41">
        <w:t>ừng</w:t>
      </w:r>
      <w:r>
        <w:t xml:space="preserve"> </w:t>
      </w:r>
      <w:r w:rsidRPr="00106F41">
        <w:t>đối</w:t>
      </w:r>
      <w:r>
        <w:t xml:space="preserve"> t</w:t>
      </w:r>
      <w:r w:rsidRPr="00106F41">
        <w:t>ượng</w:t>
      </w:r>
      <w:r>
        <w:t xml:space="preserve"> c</w:t>
      </w:r>
      <w:r w:rsidRPr="00106F41">
        <w:t>ụ</w:t>
      </w:r>
      <w:r>
        <w:t xml:space="preserve"> th</w:t>
      </w:r>
      <w:r w:rsidRPr="00106F41">
        <w:t>ể</w:t>
      </w:r>
      <w:r>
        <w:t xml:space="preserve"> c</w:t>
      </w:r>
      <w:r w:rsidRPr="00106F41">
        <w:t>ủa</w:t>
      </w:r>
      <w:r>
        <w:t xml:space="preserve"> c</w:t>
      </w:r>
      <w:r w:rsidRPr="00106F41">
        <w:t>ửa</w:t>
      </w:r>
      <w:r>
        <w:t xml:space="preserve"> s</w:t>
      </w:r>
      <w:r w:rsidRPr="00106F41">
        <w:t>ổ</w:t>
      </w:r>
      <w:r>
        <w:t xml:space="preserve"> b</w:t>
      </w:r>
      <w:r w:rsidRPr="00106F41">
        <w:t>ạn</w:t>
      </w:r>
      <w:r>
        <w:t xml:space="preserve"> ch</w:t>
      </w:r>
      <w:r w:rsidRPr="00106F41">
        <w:t>ọn</w:t>
      </w:r>
      <w:r>
        <w:t xml:space="preserve"> n</w:t>
      </w:r>
      <w:r w:rsidRPr="00106F41">
        <w:t>út</w:t>
      </w:r>
      <w:r>
        <w:t xml:space="preserve"> A</w:t>
      </w:r>
      <w:r w:rsidRPr="00106F41">
        <w:t>dvanced</w:t>
      </w:r>
      <w:r>
        <w:t>.</w:t>
      </w:r>
    </w:p>
    <w:p w:rsidR="005D2FCF" w:rsidRPr="003A7BA3" w:rsidRDefault="005D2FCF" w:rsidP="005E06BE">
      <w:pPr>
        <w:ind w:left="851"/>
        <w:rPr>
          <w:lang w:val="vi-VN"/>
        </w:rPr>
      </w:pPr>
      <w:r>
        <w:rPr>
          <w:noProof/>
        </w:rPr>
        <w:drawing>
          <wp:inline distT="0" distB="0" distL="0" distR="0" wp14:anchorId="117B7F3A" wp14:editId="49CC812D">
            <wp:extent cx="2142490" cy="2347595"/>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42490" cy="2347595"/>
                    </a:xfrm>
                    <a:prstGeom prst="rect">
                      <a:avLst/>
                    </a:prstGeom>
                    <a:noFill/>
                    <a:ln>
                      <a:noFill/>
                    </a:ln>
                  </pic:spPr>
                </pic:pic>
              </a:graphicData>
            </a:graphic>
          </wp:inline>
        </w:drawing>
      </w:r>
      <w:r>
        <w:t xml:space="preserve"> </w:t>
      </w:r>
    </w:p>
    <w:p w:rsidR="005D2FCF" w:rsidRDefault="005D2FCF" w:rsidP="007A7F73">
      <w:pPr>
        <w:numPr>
          <w:ilvl w:val="0"/>
          <w:numId w:val="12"/>
        </w:numPr>
        <w:rPr>
          <w:lang w:val="vi-VN"/>
        </w:rPr>
      </w:pPr>
      <w:r>
        <w:rPr>
          <w:lang w:val="vi-VN"/>
        </w:rPr>
        <w:t>Trong phần Item, chọn từng đối tượng riêng biệt để đặt màu nếu cần</w:t>
      </w:r>
    </w:p>
    <w:p w:rsidR="005D2FCF" w:rsidRDefault="005D2FCF" w:rsidP="007A7F73">
      <w:pPr>
        <w:numPr>
          <w:ilvl w:val="0"/>
          <w:numId w:val="12"/>
        </w:numPr>
        <w:rPr>
          <w:lang w:val="vi-VN"/>
        </w:rPr>
      </w:pPr>
      <w:r>
        <w:rPr>
          <w:lang w:val="vi-VN"/>
        </w:rPr>
        <w:t>Đổi màu</w:t>
      </w:r>
      <w:r w:rsidRPr="004B605D">
        <w:rPr>
          <w:lang w:val="vi-VN"/>
        </w:rPr>
        <w:t xml:space="preserve"> cho </w:t>
      </w:r>
      <w:r>
        <w:rPr>
          <w:lang w:val="vi-VN"/>
        </w:rPr>
        <w:t>đối tượng bằng màu trong Color nếu cần</w:t>
      </w:r>
    </w:p>
    <w:p w:rsidR="005D2FCF" w:rsidRDefault="005D2FCF" w:rsidP="00B7746B">
      <w:pPr>
        <w:numPr>
          <w:ilvl w:val="2"/>
          <w:numId w:val="12"/>
        </w:numPr>
        <w:rPr>
          <w:lang w:val="vi-VN"/>
        </w:rPr>
      </w:pPr>
      <w:r>
        <w:rPr>
          <w:lang w:val="vi-VN"/>
        </w:rPr>
        <w:t xml:space="preserve">Trong một vài trường hợp bạn sẽ thấy Color và Color </w:t>
      </w:r>
      <w:r w:rsidRPr="004B605D">
        <w:rPr>
          <w:lang w:val="vi-VN"/>
        </w:rPr>
        <w:t>2</w:t>
      </w:r>
      <w:r>
        <w:rPr>
          <w:lang w:val="vi-VN"/>
        </w:rPr>
        <w:t xml:space="preserve"> đồng loạt xuất hiện, đây là trường hợp bạn có thể sử dụng hiệu ứng “đổ màu” từ Color sang Color </w:t>
      </w:r>
      <w:r w:rsidRPr="004B605D">
        <w:rPr>
          <w:lang w:val="vi-VN"/>
        </w:rPr>
        <w:t>2</w:t>
      </w:r>
      <w:r>
        <w:rPr>
          <w:lang w:val="vi-VN"/>
        </w:rPr>
        <w:t>.</w:t>
      </w:r>
    </w:p>
    <w:p w:rsidR="005D2FCF" w:rsidRDefault="005D2FCF" w:rsidP="00B7746B">
      <w:pPr>
        <w:numPr>
          <w:ilvl w:val="2"/>
          <w:numId w:val="12"/>
        </w:numPr>
        <w:rPr>
          <w:lang w:val="vi-VN"/>
        </w:rPr>
      </w:pPr>
      <w:r>
        <w:rPr>
          <w:lang w:val="vi-VN"/>
        </w:rPr>
        <w:t xml:space="preserve">Trong trường hợp đối tượng có chứa chữ, bạn có thể chọn phần Font để đổi phông chữ, chọn Size để đổi kích cỡ chữ, chọn Color trong phần chữ để đổi màu chữ, chọn </w:t>
      </w:r>
      <w:r w:rsidRPr="004B605D">
        <w:rPr>
          <w:rStyle w:val="Strong"/>
          <w:lang w:val="vi-VN"/>
        </w:rPr>
        <w:t>B</w:t>
      </w:r>
      <w:r w:rsidRPr="004B605D">
        <w:rPr>
          <w:lang w:val="vi-VN"/>
        </w:rPr>
        <w:t xml:space="preserve"> đ</w:t>
      </w:r>
      <w:r>
        <w:rPr>
          <w:lang w:val="vi-VN"/>
        </w:rPr>
        <w:t xml:space="preserve">ể có chữ đậm, chọn </w:t>
      </w:r>
      <w:r w:rsidRPr="00D17885">
        <w:rPr>
          <w:i/>
          <w:lang w:val="vi-VN"/>
        </w:rPr>
        <w:t>I</w:t>
      </w:r>
      <w:r>
        <w:rPr>
          <w:lang w:val="vi-VN"/>
        </w:rPr>
        <w:t xml:space="preserve"> để có chữ nghiêng</w:t>
      </w:r>
    </w:p>
    <w:p w:rsidR="005D2FCF" w:rsidRDefault="005D2FCF" w:rsidP="00D17885">
      <w:pPr>
        <w:numPr>
          <w:ilvl w:val="0"/>
          <w:numId w:val="12"/>
        </w:numPr>
        <w:rPr>
          <w:lang w:val="vi-VN"/>
        </w:rPr>
      </w:pPr>
      <w:r>
        <w:rPr>
          <w:lang w:val="vi-VN"/>
        </w:rPr>
        <w:t>Chọn OK để chấp nhận và đóng cửa sổ Display Properties</w:t>
      </w:r>
    </w:p>
    <w:p w:rsidR="005D2FCF" w:rsidRDefault="005D2FCF" w:rsidP="00D77306">
      <w:pPr>
        <w:pStyle w:val="Heading3"/>
        <w:rPr>
          <w:lang w:val="vi-VN"/>
        </w:rPr>
      </w:pPr>
      <w:bookmarkStart w:id="16" w:name="_Toc104689479"/>
      <w:r>
        <w:rPr>
          <w:lang w:val="vi-VN"/>
        </w:rPr>
        <w:t>Điều chỉnh hiệu ứng hiển thị</w:t>
      </w:r>
      <w:bookmarkEnd w:id="16"/>
    </w:p>
    <w:p w:rsidR="005D2FCF" w:rsidRDefault="005D2FCF" w:rsidP="00D17885">
      <w:pPr>
        <w:rPr>
          <w:lang w:val="vi-VN"/>
        </w:rPr>
      </w:pPr>
      <w:r>
        <w:rPr>
          <w:lang w:val="vi-VN"/>
        </w:rPr>
        <w:t>Để tăng hiệu quả hấp dẫn và tiện lợi trong giao diện đồ hoạ, các lập trình viên của Microsoft</w:t>
      </w:r>
      <w:r w:rsidRPr="004B605D">
        <w:rPr>
          <w:lang w:val="vi-VN"/>
        </w:rPr>
        <w:t xml:space="preserve">® </w:t>
      </w:r>
      <w:r>
        <w:rPr>
          <w:lang w:val="vi-VN"/>
        </w:rPr>
        <w:t>đã đưa vào khá nhiều hiệu ứng cho windows.</w:t>
      </w:r>
    </w:p>
    <w:p w:rsidR="005D2FCF" w:rsidRDefault="005D2FCF" w:rsidP="00D17885">
      <w:pPr>
        <w:rPr>
          <w:lang w:val="vi-VN"/>
        </w:rPr>
      </w:pPr>
      <w:r>
        <w:rPr>
          <w:lang w:val="vi-VN"/>
        </w:rPr>
        <w:t>Trong quá trình sử dụng, người dùng có thể điều chỉnh các hiệu ứng đó để tăng hiệu quả sử dụng hay giảm sử dụng hiệu ứng để tăng hiệu quả làm việc của hệ thống.</w:t>
      </w:r>
    </w:p>
    <w:p w:rsidR="005D2FCF" w:rsidRDefault="005D2FCF" w:rsidP="00D17885">
      <w:pPr>
        <w:rPr>
          <w:lang w:val="vi-VN"/>
        </w:rPr>
      </w:pPr>
      <w:r>
        <w:rPr>
          <w:lang w:val="vi-VN"/>
        </w:rPr>
        <w:t>Các hiệu ứng bạn có thể điều chỉnh có khá nhiều, được liệt kê trong bảng dưới đây</w:t>
      </w:r>
    </w:p>
    <w:tbl>
      <w:tblPr>
        <w:tblW w:w="0" w:type="auto"/>
        <w:tblLook w:val="01E0" w:firstRow="1" w:lastRow="1" w:firstColumn="1" w:lastColumn="1" w:noHBand="0" w:noVBand="0"/>
      </w:tblPr>
      <w:tblGrid>
        <w:gridCol w:w="2988"/>
        <w:gridCol w:w="4599"/>
      </w:tblGrid>
      <w:tr w:rsidR="005D2FCF" w:rsidRPr="00415385" w:rsidTr="00415385">
        <w:trPr>
          <w:cantSplit/>
          <w:tblHeader/>
        </w:trPr>
        <w:tc>
          <w:tcPr>
            <w:tcW w:w="2988" w:type="dxa"/>
            <w:tcBorders>
              <w:bottom w:val="single" w:sz="4" w:space="0" w:color="auto"/>
            </w:tcBorders>
            <w:shd w:val="clear" w:color="auto" w:fill="auto"/>
          </w:tcPr>
          <w:p w:rsidR="005D2FCF" w:rsidRPr="00415385" w:rsidRDefault="005D2FCF" w:rsidP="00415385">
            <w:pPr>
              <w:keepNext/>
              <w:rPr>
                <w:rFonts w:ascii="Arial" w:hAnsi="Arial"/>
                <w:b/>
                <w:i/>
                <w:lang w:val="vi-VN"/>
              </w:rPr>
            </w:pPr>
            <w:r w:rsidRPr="00415385">
              <w:rPr>
                <w:rFonts w:ascii="Arial" w:hAnsi="Arial"/>
                <w:b/>
                <w:i/>
                <w:lang w:val="vi-VN"/>
              </w:rPr>
              <w:t>Hiệu ứng</w:t>
            </w:r>
          </w:p>
        </w:tc>
        <w:tc>
          <w:tcPr>
            <w:tcW w:w="4599" w:type="dxa"/>
            <w:tcBorders>
              <w:bottom w:val="single" w:sz="4" w:space="0" w:color="auto"/>
            </w:tcBorders>
            <w:shd w:val="clear" w:color="auto" w:fill="auto"/>
          </w:tcPr>
          <w:p w:rsidR="005D2FCF" w:rsidRPr="00415385" w:rsidRDefault="005D2FCF" w:rsidP="00415385">
            <w:pPr>
              <w:keepNext/>
              <w:rPr>
                <w:rFonts w:ascii="Arial" w:hAnsi="Arial"/>
                <w:b/>
                <w:lang w:val="vi-VN"/>
              </w:rPr>
            </w:pPr>
            <w:r w:rsidRPr="00415385">
              <w:rPr>
                <w:rFonts w:ascii="Arial" w:hAnsi="Arial"/>
                <w:b/>
                <w:lang w:val="vi-VN"/>
              </w:rPr>
              <w:t>Hiệu quả</w:t>
            </w:r>
          </w:p>
        </w:tc>
      </w:tr>
      <w:tr w:rsidR="005D2FCF" w:rsidRPr="00415385" w:rsidTr="00415385">
        <w:trPr>
          <w:cantSplit/>
        </w:trPr>
        <w:tc>
          <w:tcPr>
            <w:tcW w:w="2988" w:type="dxa"/>
            <w:shd w:val="clear" w:color="auto" w:fill="auto"/>
          </w:tcPr>
          <w:p w:rsidR="005D2FCF" w:rsidRPr="00415385" w:rsidRDefault="005D2FCF" w:rsidP="00D17885">
            <w:pPr>
              <w:rPr>
                <w:i/>
              </w:rPr>
            </w:pPr>
            <w:r w:rsidRPr="00415385">
              <w:rPr>
                <w:i/>
              </w:rPr>
              <w:t>Use the following transition effects for menus and tooltips</w:t>
            </w:r>
          </w:p>
        </w:tc>
        <w:tc>
          <w:tcPr>
            <w:tcW w:w="4599" w:type="dxa"/>
            <w:shd w:val="clear" w:color="auto" w:fill="auto"/>
          </w:tcPr>
          <w:p w:rsidR="005D2FCF" w:rsidRPr="00415385" w:rsidRDefault="005D2FCF" w:rsidP="00D17885">
            <w:pPr>
              <w:rPr>
                <w:lang w:val="vi-VN"/>
              </w:rPr>
            </w:pPr>
            <w:r w:rsidRPr="00415385">
              <w:rPr>
                <w:lang w:val="vi-VN"/>
              </w:rPr>
              <w:t xml:space="preserve">Hiệu ứng tác động tới quá trình hiển thị menu, có hai tác động chính là </w:t>
            </w:r>
            <w:r>
              <w:t>Fade Effect</w:t>
            </w:r>
            <w:r w:rsidRPr="00415385">
              <w:rPr>
                <w:lang w:val="vi-VN"/>
              </w:rPr>
              <w:t xml:space="preserve"> – mờ mờ hiện dần lên và</w:t>
            </w:r>
            <w:r>
              <w:t xml:space="preserve"> Scroll Effect</w:t>
            </w:r>
            <w:r w:rsidRPr="00415385">
              <w:rPr>
                <w:lang w:val="vi-VN"/>
              </w:rPr>
              <w:t xml:space="preserve"> – hiện lên bằng cách trượt lên</w:t>
            </w:r>
          </w:p>
        </w:tc>
      </w:tr>
      <w:tr w:rsidR="005D2FCF" w:rsidRPr="00415385" w:rsidTr="00415385">
        <w:trPr>
          <w:cantSplit/>
        </w:trPr>
        <w:tc>
          <w:tcPr>
            <w:tcW w:w="2988" w:type="dxa"/>
            <w:shd w:val="clear" w:color="auto" w:fill="auto"/>
          </w:tcPr>
          <w:p w:rsidR="005D2FCF" w:rsidRPr="00415385" w:rsidRDefault="005D2FCF" w:rsidP="00D17885">
            <w:pPr>
              <w:rPr>
                <w:i/>
              </w:rPr>
            </w:pPr>
            <w:r w:rsidRPr="00415385">
              <w:rPr>
                <w:i/>
              </w:rPr>
              <w:t>Use the following method to smooth edge of screen fonts</w:t>
            </w:r>
          </w:p>
        </w:tc>
        <w:tc>
          <w:tcPr>
            <w:tcW w:w="4599" w:type="dxa"/>
            <w:shd w:val="clear" w:color="auto" w:fill="auto"/>
          </w:tcPr>
          <w:p w:rsidR="005D2FCF" w:rsidRPr="00415385" w:rsidRDefault="005D2FCF" w:rsidP="00D17885">
            <w:pPr>
              <w:rPr>
                <w:lang w:val="vi-VN"/>
              </w:rPr>
            </w:pPr>
            <w:r w:rsidRPr="00415385">
              <w:rPr>
                <w:lang w:val="vi-VN"/>
              </w:rPr>
              <w:t>Hiệu ứng này “làm mềm” các đường biên cong – làm giảm răng cưa trong đường cong</w:t>
            </w:r>
          </w:p>
        </w:tc>
      </w:tr>
      <w:tr w:rsidR="005D2FCF" w:rsidRPr="00415385" w:rsidTr="00415385">
        <w:trPr>
          <w:cantSplit/>
        </w:trPr>
        <w:tc>
          <w:tcPr>
            <w:tcW w:w="2988" w:type="dxa"/>
            <w:shd w:val="clear" w:color="auto" w:fill="auto"/>
          </w:tcPr>
          <w:p w:rsidR="005D2FCF" w:rsidRPr="00415385" w:rsidRDefault="005D2FCF" w:rsidP="00D17885">
            <w:pPr>
              <w:rPr>
                <w:i/>
              </w:rPr>
            </w:pPr>
            <w:r w:rsidRPr="00415385">
              <w:rPr>
                <w:i/>
              </w:rPr>
              <w:t>Use large icons</w:t>
            </w:r>
          </w:p>
        </w:tc>
        <w:tc>
          <w:tcPr>
            <w:tcW w:w="4599" w:type="dxa"/>
            <w:shd w:val="clear" w:color="auto" w:fill="auto"/>
          </w:tcPr>
          <w:p w:rsidR="005D2FCF" w:rsidRPr="00415385" w:rsidRDefault="005D2FCF" w:rsidP="00D17885">
            <w:pPr>
              <w:rPr>
                <w:lang w:val="vi-VN"/>
              </w:rPr>
            </w:pPr>
            <w:r w:rsidRPr="00415385">
              <w:rPr>
                <w:lang w:val="vi-VN"/>
              </w:rPr>
              <w:t>Hiệu ứng này hiển thị các biểu tượng ở dạng hình to – dễ nhìn nhưng tốn RAM – giảm hiệu năng hệ thống</w:t>
            </w:r>
          </w:p>
        </w:tc>
      </w:tr>
      <w:tr w:rsidR="005D2FCF" w:rsidRPr="00415385" w:rsidTr="00415385">
        <w:trPr>
          <w:cantSplit/>
        </w:trPr>
        <w:tc>
          <w:tcPr>
            <w:tcW w:w="2988" w:type="dxa"/>
            <w:shd w:val="clear" w:color="auto" w:fill="auto"/>
          </w:tcPr>
          <w:p w:rsidR="005D2FCF" w:rsidRPr="00415385" w:rsidRDefault="005D2FCF" w:rsidP="00D17885">
            <w:pPr>
              <w:rPr>
                <w:i/>
              </w:rPr>
            </w:pPr>
            <w:r w:rsidRPr="00415385">
              <w:rPr>
                <w:i/>
              </w:rPr>
              <w:t>Show shadows under menus</w:t>
            </w:r>
          </w:p>
        </w:tc>
        <w:tc>
          <w:tcPr>
            <w:tcW w:w="4599" w:type="dxa"/>
            <w:shd w:val="clear" w:color="auto" w:fill="auto"/>
          </w:tcPr>
          <w:p w:rsidR="005D2FCF" w:rsidRPr="00F33667" w:rsidRDefault="005D2FCF" w:rsidP="00D17885">
            <w:r w:rsidRPr="00415385">
              <w:rPr>
                <w:lang w:val="vi-VN"/>
              </w:rPr>
              <w:t xml:space="preserve">Hiệu ứng này hiển thị </w:t>
            </w:r>
            <w:r>
              <w:t>b</w:t>
            </w:r>
            <w:r w:rsidRPr="00F33667">
              <w:t>óng</w:t>
            </w:r>
            <w:r>
              <w:t xml:space="preserve"> m</w:t>
            </w:r>
            <w:r w:rsidRPr="00F33667">
              <w:t>ờ</w:t>
            </w:r>
            <w:r>
              <w:t xml:space="preserve"> c</w:t>
            </w:r>
            <w:r w:rsidRPr="00F33667">
              <w:t>ủa</w:t>
            </w:r>
            <w:r>
              <w:t xml:space="preserve"> c</w:t>
            </w:r>
            <w:r w:rsidRPr="00F33667">
              <w:t>ác</w:t>
            </w:r>
            <w:r>
              <w:t xml:space="preserve"> men</w:t>
            </w:r>
            <w:r w:rsidRPr="00F33667">
              <w:t>us</w:t>
            </w:r>
          </w:p>
        </w:tc>
      </w:tr>
      <w:tr w:rsidR="005D2FCF" w:rsidRPr="00415385" w:rsidTr="00415385">
        <w:trPr>
          <w:cantSplit/>
        </w:trPr>
        <w:tc>
          <w:tcPr>
            <w:tcW w:w="2988" w:type="dxa"/>
            <w:shd w:val="clear" w:color="auto" w:fill="auto"/>
          </w:tcPr>
          <w:p w:rsidR="005D2FCF" w:rsidRPr="00415385" w:rsidRDefault="005D2FCF" w:rsidP="00D17885">
            <w:pPr>
              <w:rPr>
                <w:i/>
              </w:rPr>
            </w:pPr>
            <w:r w:rsidRPr="00415385">
              <w:rPr>
                <w:i/>
              </w:rPr>
              <w:t>Show window contents while dragging</w:t>
            </w:r>
          </w:p>
        </w:tc>
        <w:tc>
          <w:tcPr>
            <w:tcW w:w="4599" w:type="dxa"/>
            <w:shd w:val="clear" w:color="auto" w:fill="auto"/>
          </w:tcPr>
          <w:p w:rsidR="005D2FCF" w:rsidRPr="00415385" w:rsidRDefault="005D2FCF" w:rsidP="00D17885">
            <w:pPr>
              <w:rPr>
                <w:lang w:val="vi-VN"/>
              </w:rPr>
            </w:pPr>
            <w:r w:rsidRPr="00415385">
              <w:rPr>
                <w:lang w:val="vi-VN"/>
              </w:rPr>
              <w:t>Hiển thị nội dung, hình ảnh biểu tượng khi người dùng thực hiện thao tác kéo thả.</w:t>
            </w:r>
          </w:p>
        </w:tc>
      </w:tr>
      <w:tr w:rsidR="005D2FCF" w:rsidRPr="00415385" w:rsidTr="00415385">
        <w:trPr>
          <w:cantSplit/>
        </w:trPr>
        <w:tc>
          <w:tcPr>
            <w:tcW w:w="2988" w:type="dxa"/>
            <w:tcBorders>
              <w:bottom w:val="single" w:sz="4" w:space="0" w:color="auto"/>
            </w:tcBorders>
            <w:shd w:val="clear" w:color="auto" w:fill="auto"/>
          </w:tcPr>
          <w:p w:rsidR="005D2FCF" w:rsidRPr="00415385" w:rsidRDefault="005D2FCF" w:rsidP="00D17885">
            <w:pPr>
              <w:rPr>
                <w:i/>
              </w:rPr>
            </w:pPr>
            <w:r w:rsidRPr="00415385">
              <w:rPr>
                <w:i/>
              </w:rPr>
              <w:t>Hide keyboard navigation indicators until I use Alt key</w:t>
            </w:r>
          </w:p>
        </w:tc>
        <w:tc>
          <w:tcPr>
            <w:tcW w:w="4599" w:type="dxa"/>
            <w:tcBorders>
              <w:bottom w:val="single" w:sz="4" w:space="0" w:color="auto"/>
            </w:tcBorders>
            <w:shd w:val="clear" w:color="auto" w:fill="auto"/>
          </w:tcPr>
          <w:p w:rsidR="005D2FCF" w:rsidRPr="00415385" w:rsidRDefault="005D2FCF" w:rsidP="00415385">
            <w:pPr>
              <w:keepNext/>
              <w:rPr>
                <w:lang w:val="vi-VN"/>
              </w:rPr>
            </w:pPr>
            <w:r w:rsidRPr="00415385">
              <w:rPr>
                <w:lang w:val="vi-VN"/>
              </w:rPr>
              <w:t>Hiệu ứng này ẩn đi các gạch chân cho các ký tự di chuyển nhanh trên menu cho tới khi người dùng nhấn phím Alt</w:t>
            </w:r>
          </w:p>
        </w:tc>
      </w:tr>
    </w:tbl>
    <w:p w:rsidR="005D2FCF" w:rsidRPr="004B605D" w:rsidRDefault="005D2FCF">
      <w:pPr>
        <w:pStyle w:val="Caption"/>
        <w:rPr>
          <w:lang w:val="vi-VN"/>
        </w:rPr>
      </w:pPr>
      <w:r w:rsidRPr="004B605D">
        <w:rPr>
          <w:lang w:val="vi-VN"/>
        </w:rPr>
        <w:t xml:space="preserve">Bảng </w:t>
      </w:r>
      <w:r>
        <w:fldChar w:fldCharType="begin"/>
      </w:r>
      <w:r w:rsidRPr="004B605D">
        <w:rPr>
          <w:lang w:val="vi-VN"/>
        </w:rPr>
        <w:instrText xml:space="preserve"> STYLEREF 1 \s </w:instrText>
      </w:r>
      <w:r>
        <w:fldChar w:fldCharType="separate"/>
      </w:r>
      <w:r>
        <w:rPr>
          <w:noProof/>
          <w:lang w:val="vi-VN"/>
        </w:rPr>
        <w:t>1</w:t>
      </w:r>
      <w:r>
        <w:fldChar w:fldCharType="end"/>
      </w:r>
      <w:r w:rsidRPr="004B605D">
        <w:rPr>
          <w:lang w:val="vi-VN"/>
        </w:rPr>
        <w:noBreakHyphen/>
      </w:r>
      <w:r>
        <w:fldChar w:fldCharType="begin"/>
      </w:r>
      <w:r w:rsidRPr="004B605D">
        <w:rPr>
          <w:lang w:val="vi-VN"/>
        </w:rPr>
        <w:instrText xml:space="preserve"> SEQ Bảng \* ARABIC \s 1 </w:instrText>
      </w:r>
      <w:r>
        <w:fldChar w:fldCharType="separate"/>
      </w:r>
      <w:r>
        <w:rPr>
          <w:noProof/>
          <w:lang w:val="vi-VN"/>
        </w:rPr>
        <w:t>3</w:t>
      </w:r>
      <w:r>
        <w:fldChar w:fldCharType="end"/>
      </w:r>
      <w:r>
        <w:rPr>
          <w:lang w:val="vi-VN"/>
        </w:rPr>
        <w:t xml:space="preserve"> Hiệu ứng cho windows</w:t>
      </w:r>
    </w:p>
    <w:p w:rsidR="005D2FCF" w:rsidRDefault="005D2FCF" w:rsidP="008E34B8">
      <w:pPr>
        <w:pStyle w:val="MyHowtodo"/>
        <w:rPr>
          <w:lang w:val="vi-VN"/>
        </w:rPr>
      </w:pPr>
      <w:r>
        <w:rPr>
          <w:lang w:val="vi-VN"/>
        </w:rPr>
        <w:t>Để điều chỉnh hiệu ứng</w:t>
      </w:r>
    </w:p>
    <w:p w:rsidR="005D2FCF" w:rsidRDefault="005D2FCF" w:rsidP="008E34B8">
      <w:pPr>
        <w:numPr>
          <w:ilvl w:val="0"/>
          <w:numId w:val="13"/>
        </w:numPr>
        <w:rPr>
          <w:lang w:val="vi-VN"/>
        </w:rPr>
      </w:pPr>
      <w:r>
        <w:rPr>
          <w:lang w:val="vi-VN"/>
        </w:rPr>
        <w:t xml:space="preserve">Trong cửa sổ Display Properties, chọn tab </w:t>
      </w:r>
      <w:r>
        <w:t>App</w:t>
      </w:r>
      <w:r w:rsidRPr="00F33667">
        <w:t>ear</w:t>
      </w:r>
      <w:r>
        <w:t>ance, kick chu</w:t>
      </w:r>
      <w:r w:rsidRPr="00F33667">
        <w:t>ột</w:t>
      </w:r>
      <w:r>
        <w:t xml:space="preserve"> v</w:t>
      </w:r>
      <w:r w:rsidRPr="00F33667">
        <w:t>ào</w:t>
      </w:r>
      <w:r>
        <w:t xml:space="preserve"> n</w:t>
      </w:r>
      <w:r w:rsidRPr="00F33667">
        <w:t>út</w:t>
      </w:r>
      <w:r>
        <w:t xml:space="preserve"> </w:t>
      </w:r>
      <w:r w:rsidRPr="00F33667">
        <w:t>Ef</w:t>
      </w:r>
      <w:r>
        <w:t>fects.</w:t>
      </w:r>
      <w:r>
        <w:rPr>
          <w:lang w:val="vi-VN"/>
        </w:rPr>
        <w:br/>
      </w:r>
      <w:r>
        <w:rPr>
          <w:noProof/>
        </w:rPr>
        <w:drawing>
          <wp:inline distT="0" distB="0" distL="0" distR="0" wp14:anchorId="45848286" wp14:editId="07902D18">
            <wp:extent cx="2524760" cy="1924050"/>
            <wp:effectExtent l="0" t="0" r="889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24760" cy="1924050"/>
                    </a:xfrm>
                    <a:prstGeom prst="rect">
                      <a:avLst/>
                    </a:prstGeom>
                    <a:noFill/>
                    <a:ln>
                      <a:noFill/>
                    </a:ln>
                  </pic:spPr>
                </pic:pic>
              </a:graphicData>
            </a:graphic>
          </wp:inline>
        </w:drawing>
      </w:r>
      <w:r>
        <w:rPr>
          <w:lang w:val="vi-VN"/>
        </w:rPr>
        <w:t xml:space="preserve"> </w:t>
      </w:r>
    </w:p>
    <w:p w:rsidR="005D2FCF" w:rsidRDefault="005D2FCF" w:rsidP="008E34B8">
      <w:pPr>
        <w:numPr>
          <w:ilvl w:val="0"/>
          <w:numId w:val="13"/>
        </w:numPr>
        <w:rPr>
          <w:lang w:val="vi-VN"/>
        </w:rPr>
      </w:pPr>
      <w:r>
        <w:rPr>
          <w:lang w:val="vi-VN"/>
        </w:rPr>
        <w:t>Chọn hiệu ứng bạn muốn thiết lập, bỏ lựa chọn hiệu ứng bạn không muốn thiết lập</w:t>
      </w:r>
    </w:p>
    <w:p w:rsidR="005D2FCF" w:rsidRDefault="005D2FCF" w:rsidP="008E34B8">
      <w:pPr>
        <w:numPr>
          <w:ilvl w:val="0"/>
          <w:numId w:val="13"/>
        </w:numPr>
        <w:rPr>
          <w:lang w:val="vi-VN"/>
        </w:rPr>
      </w:pPr>
      <w:r>
        <w:rPr>
          <w:lang w:val="vi-VN"/>
        </w:rPr>
        <w:t>Chọn OK để chấp nhận và đóng cửa sổ.</w:t>
      </w:r>
    </w:p>
    <w:p w:rsidR="005D2FCF" w:rsidRDefault="005D2FCF" w:rsidP="00E871A1">
      <w:pPr>
        <w:pStyle w:val="Heading3"/>
        <w:rPr>
          <w:lang w:val="vi-VN"/>
        </w:rPr>
      </w:pPr>
      <w:bookmarkStart w:id="17" w:name="_Toc104689480"/>
      <w:r>
        <w:rPr>
          <w:lang w:val="vi-VN"/>
        </w:rPr>
        <w:t>Các thiết lập cho màn hình</w:t>
      </w:r>
      <w:bookmarkEnd w:id="17"/>
    </w:p>
    <w:p w:rsidR="005D2FCF" w:rsidRDefault="005D2FCF" w:rsidP="008E34B8">
      <w:pPr>
        <w:rPr>
          <w:lang w:val="vi-VN"/>
        </w:rPr>
      </w:pPr>
      <w:r>
        <w:rPr>
          <w:lang w:val="vi-VN"/>
        </w:rPr>
        <w:t>Màn hình của windows không phải lúc nào cũng giống như lần đầu tiên bạn nhìn thấy. Trong quá trình sử dụng, bạn có thể thấy hai màn hình tuy cùng kích cỡ nhưng màn hình thứ nhất có thể nhìn thấy được nhiều hơn màn hình thứ hai. Để ý thêm một chút, bạn có thể thấy là để hiển thị được nhiều hơn, màn hình thứ nhất có hình ảnh ở cỡ nhỏ hơn.</w:t>
      </w:r>
    </w:p>
    <w:p w:rsidR="005D2FCF" w:rsidRDefault="005D2FCF" w:rsidP="008E34B8">
      <w:pPr>
        <w:rPr>
          <w:lang w:val="vi-VN"/>
        </w:rPr>
      </w:pPr>
      <w:r>
        <w:rPr>
          <w:lang w:val="vi-VN"/>
        </w:rPr>
        <w:t>Ngoài ra, có những trường hợp bạn thấy hình ảnh của mình rất đẹp, nhưng có khi bị hiển thị màu kém đi v.v..</w:t>
      </w:r>
    </w:p>
    <w:p w:rsidR="005D2FCF" w:rsidRDefault="005D2FCF" w:rsidP="008E34B8">
      <w:pPr>
        <w:rPr>
          <w:lang w:val="vi-VN"/>
        </w:rPr>
      </w:pPr>
      <w:r>
        <w:rPr>
          <w:lang w:val="vi-VN"/>
        </w:rPr>
        <w:t>Trong các trường hợp đó, phần bài này sẽ giúp bạn điều chỉnh các thông tin hiển thị cho màn hình của bạn.</w:t>
      </w:r>
    </w:p>
    <w:p w:rsidR="005D2FCF" w:rsidRDefault="005D2FCF" w:rsidP="008E34B8">
      <w:pPr>
        <w:rPr>
          <w:lang w:val="vi-VN"/>
        </w:rPr>
      </w:pPr>
      <w:r>
        <w:rPr>
          <w:lang w:val="vi-VN"/>
        </w:rPr>
        <w:t>Để điều chỉnh tốt các thiết lập cho màn hình, bạn cần làm quen với một số vấn đề</w:t>
      </w:r>
    </w:p>
    <w:p w:rsidR="005D2FCF" w:rsidRPr="0074251F" w:rsidRDefault="005D2FCF" w:rsidP="0074251F">
      <w:pPr>
        <w:pStyle w:val="MyAdditionInfo"/>
        <w:framePr w:wrap="around"/>
        <w:jc w:val="right"/>
        <w:rPr>
          <w:iCs/>
        </w:rPr>
      </w:pPr>
      <w:r w:rsidRPr="0074251F">
        <w:rPr>
          <w:iCs/>
          <w:lang w:val="vi-VN"/>
        </w:rPr>
        <w:t xml:space="preserve">Các màn hình thường gặp là </w:t>
      </w:r>
      <w:r w:rsidRPr="004B605D">
        <w:rPr>
          <w:iCs/>
          <w:lang w:val="vi-VN"/>
        </w:rPr>
        <w:t>14</w:t>
      </w:r>
      <w:r w:rsidRPr="0074251F">
        <w:rPr>
          <w:iCs/>
          <w:lang w:val="vi-VN"/>
        </w:rPr>
        <w:t xml:space="preserve"> </w:t>
      </w:r>
      <w:r w:rsidRPr="004B605D">
        <w:rPr>
          <w:iCs/>
          <w:lang w:val="vi-VN"/>
        </w:rPr>
        <w:t>inch</w:t>
      </w:r>
      <w:r w:rsidRPr="0074251F">
        <w:rPr>
          <w:iCs/>
          <w:lang w:val="vi-VN"/>
        </w:rPr>
        <w:t xml:space="preserve">es nên dùng ở mức </w:t>
      </w:r>
      <w:r w:rsidRPr="004B605D">
        <w:rPr>
          <w:iCs/>
          <w:lang w:val="vi-VN"/>
        </w:rPr>
        <w:t>640x480 hay 800x600, 15 inch</w:t>
      </w:r>
      <w:r w:rsidRPr="0074251F">
        <w:rPr>
          <w:iCs/>
          <w:lang w:val="vi-VN"/>
        </w:rPr>
        <w:t xml:space="preserve">es nên dùng là </w:t>
      </w:r>
      <w:r w:rsidRPr="004B605D">
        <w:rPr>
          <w:iCs/>
          <w:lang w:val="vi-VN"/>
        </w:rPr>
        <w:t>800x600 hay 1024x768, 17 inch</w:t>
      </w:r>
      <w:r w:rsidRPr="0074251F">
        <w:rPr>
          <w:iCs/>
          <w:lang w:val="vi-VN"/>
        </w:rPr>
        <w:t>es</w:t>
      </w:r>
      <w:r w:rsidRPr="004B605D">
        <w:rPr>
          <w:iCs/>
          <w:lang w:val="vi-VN"/>
        </w:rPr>
        <w:t xml:space="preserve"> </w:t>
      </w:r>
      <w:r w:rsidRPr="0074251F">
        <w:rPr>
          <w:iCs/>
          <w:lang w:val="vi-VN"/>
        </w:rPr>
        <w:t xml:space="preserve">nên dùng ở mức </w:t>
      </w:r>
      <w:r w:rsidRPr="004B605D">
        <w:rPr>
          <w:iCs/>
          <w:lang w:val="vi-VN"/>
        </w:rPr>
        <w:t xml:space="preserve">1024x768 </w:t>
      </w:r>
      <w:r w:rsidRPr="0074251F">
        <w:rPr>
          <w:iCs/>
          <w:lang w:val="vi-VN"/>
        </w:rPr>
        <w:t>trở lên.</w:t>
      </w:r>
      <w:r>
        <w:rPr>
          <w:iCs/>
          <w:lang w:val="vi-VN"/>
        </w:rPr>
        <w:br/>
        <w:t xml:space="preserve">Mức độ màu tốt nhất là </w:t>
      </w:r>
      <w:r>
        <w:rPr>
          <w:iCs/>
        </w:rPr>
        <w:t>32bit</w:t>
      </w:r>
    </w:p>
    <w:tbl>
      <w:tblPr>
        <w:tblW w:w="0" w:type="auto"/>
        <w:tblLook w:val="01E0" w:firstRow="1" w:lastRow="1" w:firstColumn="1" w:lastColumn="1" w:noHBand="0" w:noVBand="0"/>
      </w:tblPr>
      <w:tblGrid>
        <w:gridCol w:w="3793"/>
        <w:gridCol w:w="3794"/>
      </w:tblGrid>
      <w:tr w:rsidR="005D2FCF" w:rsidRPr="00415385" w:rsidTr="00415385">
        <w:trPr>
          <w:cantSplit/>
          <w:tblHeader/>
        </w:trPr>
        <w:tc>
          <w:tcPr>
            <w:tcW w:w="3793" w:type="dxa"/>
            <w:tcBorders>
              <w:bottom w:val="single" w:sz="4" w:space="0" w:color="auto"/>
            </w:tcBorders>
            <w:shd w:val="clear" w:color="auto" w:fill="auto"/>
          </w:tcPr>
          <w:p w:rsidR="005D2FCF" w:rsidRPr="00415385" w:rsidRDefault="005D2FCF" w:rsidP="00415385">
            <w:pPr>
              <w:keepNext/>
              <w:rPr>
                <w:rFonts w:ascii="Arial" w:hAnsi="Arial"/>
                <w:b/>
                <w:i/>
                <w:lang w:val="vi-VN"/>
              </w:rPr>
            </w:pPr>
            <w:r w:rsidRPr="00415385">
              <w:rPr>
                <w:rFonts w:ascii="Arial" w:hAnsi="Arial"/>
                <w:b/>
                <w:i/>
                <w:lang w:val="vi-VN"/>
              </w:rPr>
              <w:t>Đối tượng</w:t>
            </w:r>
          </w:p>
        </w:tc>
        <w:tc>
          <w:tcPr>
            <w:tcW w:w="3794" w:type="dxa"/>
            <w:tcBorders>
              <w:bottom w:val="single" w:sz="4" w:space="0" w:color="auto"/>
            </w:tcBorders>
            <w:shd w:val="clear" w:color="auto" w:fill="auto"/>
          </w:tcPr>
          <w:p w:rsidR="005D2FCF" w:rsidRPr="00415385" w:rsidRDefault="005D2FCF" w:rsidP="00415385">
            <w:pPr>
              <w:keepNext/>
              <w:rPr>
                <w:rFonts w:ascii="Arial" w:hAnsi="Arial"/>
                <w:b/>
                <w:lang w:val="vi-VN"/>
              </w:rPr>
            </w:pPr>
            <w:r w:rsidRPr="00415385">
              <w:rPr>
                <w:rFonts w:ascii="Arial" w:hAnsi="Arial"/>
                <w:b/>
                <w:lang w:val="vi-VN"/>
              </w:rPr>
              <w:t>Mô tả</w:t>
            </w:r>
          </w:p>
        </w:tc>
      </w:tr>
      <w:tr w:rsidR="005D2FCF" w:rsidRPr="00415385" w:rsidTr="00415385">
        <w:trPr>
          <w:cantSplit/>
        </w:trPr>
        <w:tc>
          <w:tcPr>
            <w:tcW w:w="3793" w:type="dxa"/>
            <w:shd w:val="clear" w:color="auto" w:fill="auto"/>
          </w:tcPr>
          <w:p w:rsidR="005D2FCF" w:rsidRPr="00415385" w:rsidRDefault="005D2FCF" w:rsidP="008E34B8">
            <w:pPr>
              <w:rPr>
                <w:i/>
              </w:rPr>
            </w:pPr>
            <w:r w:rsidRPr="00415385">
              <w:rPr>
                <w:i/>
              </w:rPr>
              <w:t>Colors</w:t>
            </w:r>
          </w:p>
        </w:tc>
        <w:tc>
          <w:tcPr>
            <w:tcW w:w="3794" w:type="dxa"/>
            <w:shd w:val="clear" w:color="auto" w:fill="auto"/>
          </w:tcPr>
          <w:p w:rsidR="005D2FCF" w:rsidRPr="00415385" w:rsidRDefault="005D2FCF" w:rsidP="008E34B8">
            <w:pPr>
              <w:rPr>
                <w:lang w:val="vi-VN"/>
              </w:rPr>
            </w:pPr>
            <w:r w:rsidRPr="00415385">
              <w:rPr>
                <w:lang w:val="vi-VN"/>
              </w:rPr>
              <w:t xml:space="preserve">Thể hiện độ hiển thị màu của màn hình, thường có các cấp: </w:t>
            </w:r>
            <w:r>
              <w:t xml:space="preserve">16 </w:t>
            </w:r>
            <w:r w:rsidRPr="00415385">
              <w:rPr>
                <w:lang w:val="vi-VN"/>
              </w:rPr>
              <w:t xml:space="preserve">màu, </w:t>
            </w:r>
            <w:r>
              <w:t xml:space="preserve">256 </w:t>
            </w:r>
            <w:r w:rsidRPr="00415385">
              <w:rPr>
                <w:lang w:val="vi-VN"/>
              </w:rPr>
              <w:t xml:space="preserve">màu, </w:t>
            </w:r>
            <w:r>
              <w:t>16 bit, 24 bit, 32 bit (True Color)</w:t>
            </w:r>
          </w:p>
        </w:tc>
      </w:tr>
      <w:tr w:rsidR="005D2FCF" w:rsidRPr="00415385" w:rsidTr="00415385">
        <w:trPr>
          <w:cantSplit/>
        </w:trPr>
        <w:tc>
          <w:tcPr>
            <w:tcW w:w="3793" w:type="dxa"/>
            <w:tcBorders>
              <w:bottom w:val="single" w:sz="4" w:space="0" w:color="auto"/>
            </w:tcBorders>
            <w:shd w:val="clear" w:color="auto" w:fill="auto"/>
          </w:tcPr>
          <w:p w:rsidR="005D2FCF" w:rsidRPr="00415385" w:rsidRDefault="005D2FCF" w:rsidP="008E34B8">
            <w:pPr>
              <w:rPr>
                <w:i/>
              </w:rPr>
            </w:pPr>
            <w:r w:rsidRPr="00415385">
              <w:rPr>
                <w:i/>
              </w:rPr>
              <w:t>Screen area</w:t>
            </w:r>
          </w:p>
        </w:tc>
        <w:tc>
          <w:tcPr>
            <w:tcW w:w="3794" w:type="dxa"/>
            <w:tcBorders>
              <w:bottom w:val="single" w:sz="4" w:space="0" w:color="auto"/>
            </w:tcBorders>
            <w:shd w:val="clear" w:color="auto" w:fill="auto"/>
          </w:tcPr>
          <w:p w:rsidR="005D2FCF" w:rsidRPr="00B07CE3" w:rsidRDefault="005D2FCF" w:rsidP="00415385">
            <w:pPr>
              <w:keepNext/>
            </w:pPr>
            <w:r w:rsidRPr="00415385">
              <w:rPr>
                <w:lang w:val="vi-VN"/>
              </w:rPr>
              <w:t xml:space="preserve">Thể hiện độ phân giải của màn hình, độ phân giải càng cao hình càng nét, nhỏ, mịn. Độ phân giải thông thường thường là </w:t>
            </w:r>
            <w:r>
              <w:t>640x480, 800x600, 1024x768.</w:t>
            </w:r>
          </w:p>
        </w:tc>
      </w:tr>
    </w:tbl>
    <w:p w:rsidR="005D2FCF" w:rsidRDefault="005D2FCF" w:rsidP="00B07CE3">
      <w:pPr>
        <w:pStyle w:val="Caption"/>
        <w:rPr>
          <w:lang w:val="vi-VN"/>
        </w:rPr>
      </w:pPr>
      <w:r w:rsidRPr="004B605D">
        <w:rPr>
          <w:lang w:val="vi-VN"/>
        </w:rPr>
        <w:t xml:space="preserve">Bảng </w:t>
      </w:r>
      <w:r>
        <w:fldChar w:fldCharType="begin"/>
      </w:r>
      <w:r w:rsidRPr="004B605D">
        <w:rPr>
          <w:lang w:val="vi-VN"/>
        </w:rPr>
        <w:instrText xml:space="preserve"> STYLEREF 1 \s </w:instrText>
      </w:r>
      <w:r>
        <w:fldChar w:fldCharType="separate"/>
      </w:r>
      <w:r>
        <w:rPr>
          <w:noProof/>
          <w:lang w:val="vi-VN"/>
        </w:rPr>
        <w:t>1</w:t>
      </w:r>
      <w:r>
        <w:fldChar w:fldCharType="end"/>
      </w:r>
      <w:r w:rsidRPr="004B605D">
        <w:rPr>
          <w:lang w:val="vi-VN"/>
        </w:rPr>
        <w:noBreakHyphen/>
      </w:r>
      <w:r>
        <w:fldChar w:fldCharType="begin"/>
      </w:r>
      <w:r w:rsidRPr="004B605D">
        <w:rPr>
          <w:lang w:val="vi-VN"/>
        </w:rPr>
        <w:instrText xml:space="preserve"> SEQ Bảng \* ARABIC \s 1 </w:instrText>
      </w:r>
      <w:r>
        <w:fldChar w:fldCharType="separate"/>
      </w:r>
      <w:r>
        <w:rPr>
          <w:noProof/>
          <w:lang w:val="vi-VN"/>
        </w:rPr>
        <w:t>4</w:t>
      </w:r>
      <w:r>
        <w:fldChar w:fldCharType="end"/>
      </w:r>
      <w:r w:rsidRPr="004B605D">
        <w:rPr>
          <w:lang w:val="vi-VN"/>
        </w:rPr>
        <w:t xml:space="preserve"> </w:t>
      </w:r>
      <w:r>
        <w:rPr>
          <w:lang w:val="vi-VN"/>
        </w:rPr>
        <w:t>Thuộc tính điều chỉnh của màn hình</w:t>
      </w:r>
    </w:p>
    <w:p w:rsidR="005D2FCF" w:rsidRDefault="005D2FCF" w:rsidP="0027624F">
      <w:pPr>
        <w:pStyle w:val="MyHowtodo"/>
        <w:rPr>
          <w:lang w:val="vi-VN"/>
        </w:rPr>
      </w:pPr>
      <w:r>
        <w:rPr>
          <w:lang w:val="vi-VN"/>
        </w:rPr>
        <w:t>Để điều chỉnh độ hiển thị của màn hình</w:t>
      </w:r>
    </w:p>
    <w:p w:rsidR="005D2FCF" w:rsidRDefault="005D2FCF" w:rsidP="0027624F">
      <w:pPr>
        <w:numPr>
          <w:ilvl w:val="0"/>
          <w:numId w:val="14"/>
        </w:numPr>
        <w:rPr>
          <w:lang w:val="vi-VN"/>
        </w:rPr>
      </w:pPr>
      <w:r>
        <w:rPr>
          <w:lang w:val="vi-VN"/>
        </w:rPr>
        <w:t>Trong cửa sổ Display Properties, chọn tab Settings</w:t>
      </w:r>
      <w:r>
        <w:rPr>
          <w:lang w:val="vi-VN"/>
        </w:rPr>
        <w:br/>
      </w:r>
      <w:r>
        <w:rPr>
          <w:noProof/>
        </w:rPr>
        <w:drawing>
          <wp:inline distT="0" distB="0" distL="0" distR="0" wp14:anchorId="411EA01A" wp14:editId="4EF0C9A1">
            <wp:extent cx="2374900" cy="2661285"/>
            <wp:effectExtent l="0" t="0" r="6350" b="5715"/>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74900" cy="2661285"/>
                    </a:xfrm>
                    <a:prstGeom prst="rect">
                      <a:avLst/>
                    </a:prstGeom>
                    <a:noFill/>
                    <a:ln>
                      <a:noFill/>
                    </a:ln>
                  </pic:spPr>
                </pic:pic>
              </a:graphicData>
            </a:graphic>
          </wp:inline>
        </w:drawing>
      </w:r>
    </w:p>
    <w:p w:rsidR="005D2FCF" w:rsidRDefault="005D2FCF" w:rsidP="000F6C1C">
      <w:pPr>
        <w:numPr>
          <w:ilvl w:val="0"/>
          <w:numId w:val="14"/>
        </w:numPr>
        <w:tabs>
          <w:tab w:val="clear" w:pos="1247"/>
          <w:tab w:val="num" w:pos="1080"/>
        </w:tabs>
        <w:ind w:left="1260" w:hanging="576"/>
        <w:rPr>
          <w:lang w:val="vi-VN"/>
        </w:rPr>
      </w:pPr>
      <w:r>
        <w:rPr>
          <w:lang w:val="vi-VN"/>
        </w:rPr>
        <w:t>Trong phần Colors</w:t>
      </w:r>
      <w:r w:rsidRPr="00B87D5A">
        <w:rPr>
          <w:lang w:val="vi-VN"/>
        </w:rPr>
        <w:t xml:space="preserve"> quality</w:t>
      </w:r>
      <w:r>
        <w:rPr>
          <w:lang w:val="vi-VN"/>
        </w:rPr>
        <w:t>, chọn mức độ hiển thị màu sắc</w:t>
      </w:r>
    </w:p>
    <w:p w:rsidR="005D2FCF" w:rsidRPr="0074251F" w:rsidRDefault="005D2FCF" w:rsidP="000F6C1C">
      <w:pPr>
        <w:pStyle w:val="MyAdditionInfo"/>
        <w:framePr w:h="1795" w:hRule="exact" w:wrap="around" w:x="878" w:y="-1820"/>
        <w:rPr>
          <w:lang w:val="vi-VN"/>
        </w:rPr>
      </w:pPr>
      <w:r>
        <w:rPr>
          <w:lang w:val="vi-VN"/>
        </w:rPr>
        <w:t>Trường hợp card màn hình tốt, bạn có thể đặt độ phân giải, độ hiển thị màu cao. Tuy nhiên, trong trường hợp màn hình yếu, bạn sẽ không thể phát huy được hết toàn bộ sức mạnh của card màn hình</w:t>
      </w:r>
    </w:p>
    <w:p w:rsidR="005D2FCF" w:rsidRDefault="005D2FCF" w:rsidP="0027624F">
      <w:pPr>
        <w:numPr>
          <w:ilvl w:val="0"/>
          <w:numId w:val="14"/>
        </w:numPr>
        <w:rPr>
          <w:lang w:val="vi-VN"/>
        </w:rPr>
      </w:pPr>
      <w:r>
        <w:rPr>
          <w:lang w:val="vi-VN"/>
        </w:rPr>
        <w:t xml:space="preserve">Trong phần Screen </w:t>
      </w:r>
      <w:r>
        <w:t>r</w:t>
      </w:r>
      <w:r w:rsidRPr="004B7BC9">
        <w:t>es</w:t>
      </w:r>
      <w:r>
        <w:t>olution</w:t>
      </w:r>
      <w:r>
        <w:rPr>
          <w:lang w:val="vi-VN"/>
        </w:rPr>
        <w:t>, chọn độ phân giải của màn hình</w:t>
      </w:r>
    </w:p>
    <w:p w:rsidR="005D2FCF" w:rsidRPr="004B7BC9" w:rsidRDefault="005D2FCF" w:rsidP="004B7BC9">
      <w:pPr>
        <w:numPr>
          <w:ilvl w:val="0"/>
          <w:numId w:val="14"/>
        </w:numPr>
        <w:rPr>
          <w:lang w:val="vi-VN"/>
        </w:rPr>
      </w:pPr>
      <w:r>
        <w:rPr>
          <w:lang w:val="vi-VN"/>
        </w:rPr>
        <w:t>Chọn Apply để chấp nhận thay đổi</w:t>
      </w:r>
      <w:r w:rsidRPr="00B87D5A">
        <w:rPr>
          <w:lang w:val="vi-VN"/>
        </w:rPr>
        <w:t xml:space="preserve">. </w:t>
      </w:r>
      <w:r>
        <w:rPr>
          <w:lang w:val="vi-VN"/>
        </w:rPr>
        <w:t>Chọn OK trong cửa sổ để xác nhận sự thay đổi</w:t>
      </w:r>
      <w:r w:rsidRPr="00B87D5A">
        <w:rPr>
          <w:lang w:val="vi-VN"/>
        </w:rPr>
        <w:t>.</w:t>
      </w:r>
    </w:p>
    <w:p w:rsidR="005D2FCF" w:rsidRDefault="005D2FCF" w:rsidP="0027624F">
      <w:pPr>
        <w:numPr>
          <w:ilvl w:val="0"/>
          <w:numId w:val="14"/>
        </w:numPr>
        <w:rPr>
          <w:lang w:val="vi-VN"/>
        </w:rPr>
      </w:pPr>
      <w:r>
        <w:rPr>
          <w:lang w:val="vi-VN"/>
        </w:rPr>
        <w:t>Chọn OK để đóng cửa sổ Display Properties.</w:t>
      </w:r>
    </w:p>
    <w:p w:rsidR="005D2FCF" w:rsidRPr="00B87D5A" w:rsidRDefault="005D2FCF" w:rsidP="004B7BC9">
      <w:pPr>
        <w:pStyle w:val="Heading3"/>
        <w:rPr>
          <w:lang w:val="vi-VN"/>
        </w:rPr>
      </w:pPr>
      <w:bookmarkStart w:id="18" w:name="_Toc104689481"/>
      <w:r w:rsidRPr="00B87D5A">
        <w:rPr>
          <w:lang w:val="vi-VN"/>
        </w:rPr>
        <w:t>Thiết lập, thay đổi ngôn ngữ bàn phím</w:t>
      </w:r>
      <w:bookmarkEnd w:id="18"/>
    </w:p>
    <w:p w:rsidR="005D2FCF" w:rsidRPr="00343471" w:rsidRDefault="005D2FCF" w:rsidP="004B7BC9">
      <w:pPr>
        <w:rPr>
          <w:lang w:val="vi-VN"/>
        </w:rPr>
      </w:pPr>
      <w:r w:rsidRPr="00343471">
        <w:rPr>
          <w:lang w:val="vi-VN"/>
        </w:rPr>
        <w:t xml:space="preserve">Trong quá trình sử dụng máy tính để nhập dữ liệu từ bàn phím, bạn có thể gặp nhiều tình huống định dạng của dữ liệu (về ngày tháng, tiền tệ…) không theo ý muốn của bạn. </w:t>
      </w:r>
    </w:p>
    <w:p w:rsidR="005D2FCF" w:rsidRPr="00343471" w:rsidRDefault="005D2FCF" w:rsidP="004B7BC9">
      <w:pPr>
        <w:rPr>
          <w:lang w:val="vi-VN"/>
        </w:rPr>
      </w:pPr>
      <w:r w:rsidRPr="00343471">
        <w:rPr>
          <w:lang w:val="vi-VN"/>
        </w:rPr>
        <w:t xml:space="preserve">VD: kiểu dữ liệu ngày tháng của Viêt nam không giống như các nước Châu Âu và Mỹ. Ở Việt Nam chúng ta quen dùng kiểu định dạng ngày tháng là: Ngày/Tháng/Năm. Trong khi đó ở Mỹ lại dùng là: Tháng/Ngày/Năm. Do đó nếu chúng ta để kiểu dữ liệu của Mỹ thì có thể sẽ gây nhầm lẫn hoặc không thuận tiện cho chúng ta trong quá trình sử dụng máy tính. </w:t>
      </w:r>
    </w:p>
    <w:p w:rsidR="005D2FCF" w:rsidRPr="00343471" w:rsidRDefault="005D2FCF" w:rsidP="004B7BC9">
      <w:pPr>
        <w:rPr>
          <w:lang w:val="vi-VN"/>
        </w:rPr>
      </w:pPr>
      <w:r w:rsidRPr="00343471">
        <w:rPr>
          <w:lang w:val="vi-VN"/>
        </w:rPr>
        <w:t>Vì vậy để tạo thuận tiện cho người sử dụng máy tính chúng ta nên thiết lập kiểu ngôn ngữ bàn phím phù hợp với người Việt Nam.</w:t>
      </w:r>
    </w:p>
    <w:p w:rsidR="005D2FCF" w:rsidRPr="00343471" w:rsidRDefault="005D2FCF" w:rsidP="00366596">
      <w:pPr>
        <w:pStyle w:val="MyHowtodo"/>
        <w:rPr>
          <w:lang w:val="vi-VN"/>
        </w:rPr>
      </w:pPr>
      <w:r w:rsidRPr="00343471">
        <w:rPr>
          <w:lang w:val="vi-VN"/>
        </w:rPr>
        <w:t xml:space="preserve">Để làm được điều này chúng ta làm như sau: </w:t>
      </w:r>
    </w:p>
    <w:p w:rsidR="005D2FCF" w:rsidRDefault="005D2FCF" w:rsidP="00FF7F99">
      <w:pPr>
        <w:numPr>
          <w:ilvl w:val="0"/>
          <w:numId w:val="59"/>
        </w:numPr>
      </w:pPr>
      <w:r>
        <w:t>Trong C</w:t>
      </w:r>
      <w:r w:rsidRPr="00ED4AFE">
        <w:t>ontr</w:t>
      </w:r>
      <w:r>
        <w:t>ol Panel ch</w:t>
      </w:r>
      <w:r w:rsidRPr="00ED4AFE">
        <w:t>úng</w:t>
      </w:r>
      <w:r>
        <w:t xml:space="preserve"> ta kick </w:t>
      </w:r>
      <w:r w:rsidRPr="00ED4AFE">
        <w:t>đúp</w:t>
      </w:r>
      <w:r>
        <w:t xml:space="preserve"> chu</w:t>
      </w:r>
      <w:r w:rsidRPr="00ED4AFE">
        <w:t>ột</w:t>
      </w:r>
      <w:r>
        <w:t xml:space="preserve"> v</w:t>
      </w:r>
      <w:r w:rsidRPr="00ED4AFE">
        <w:t>ào</w:t>
      </w:r>
      <w:r>
        <w:t xml:space="preserve"> bi</w:t>
      </w:r>
      <w:r w:rsidRPr="00ED4AFE">
        <w:t>ểu</w:t>
      </w:r>
      <w:r>
        <w:t xml:space="preserve"> t</w:t>
      </w:r>
      <w:r w:rsidRPr="00ED4AFE">
        <w:t>ượng</w:t>
      </w:r>
      <w:r>
        <w:t xml:space="preserve"> Regional and Language Options. C</w:t>
      </w:r>
      <w:r w:rsidRPr="00ED4AFE">
        <w:t>ửa</w:t>
      </w:r>
      <w:r>
        <w:t xml:space="preserve"> s</w:t>
      </w:r>
      <w:r w:rsidRPr="00ED4AFE">
        <w:t>ổ</w:t>
      </w:r>
      <w:r>
        <w:t xml:space="preserve"> sau s</w:t>
      </w:r>
      <w:r w:rsidRPr="00ED4AFE">
        <w:t>ẽ</w:t>
      </w:r>
      <w:r>
        <w:t xml:space="preserve"> hi</w:t>
      </w:r>
      <w:r w:rsidRPr="00ED4AFE">
        <w:t>ện</w:t>
      </w:r>
      <w:r>
        <w:t xml:space="preserve"> ra:</w:t>
      </w:r>
    </w:p>
    <w:p w:rsidR="005D2FCF" w:rsidRDefault="005D2FCF" w:rsidP="00FF7F99">
      <w:pPr>
        <w:ind w:left="851"/>
      </w:pPr>
      <w:r>
        <w:rPr>
          <w:noProof/>
        </w:rPr>
        <w:drawing>
          <wp:inline distT="0" distB="0" distL="0" distR="0" wp14:anchorId="06740A92" wp14:editId="2CC637CA">
            <wp:extent cx="2497455" cy="2974975"/>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7455" cy="2974975"/>
                    </a:xfrm>
                    <a:prstGeom prst="rect">
                      <a:avLst/>
                    </a:prstGeom>
                    <a:noFill/>
                    <a:ln>
                      <a:noFill/>
                    </a:ln>
                  </pic:spPr>
                </pic:pic>
              </a:graphicData>
            </a:graphic>
          </wp:inline>
        </w:drawing>
      </w:r>
    </w:p>
    <w:p w:rsidR="005D2FCF" w:rsidRDefault="005D2FCF" w:rsidP="00FF7F99">
      <w:pPr>
        <w:numPr>
          <w:ilvl w:val="0"/>
          <w:numId w:val="59"/>
        </w:numPr>
      </w:pPr>
      <w:r>
        <w:t>Trong tab Regional Opti</w:t>
      </w:r>
      <w:r w:rsidRPr="00ED4AFE">
        <w:t>ons</w:t>
      </w:r>
      <w:r>
        <w:t>, ph</w:t>
      </w:r>
      <w:r w:rsidRPr="00ED4AFE">
        <w:t>ần</w:t>
      </w:r>
      <w:r>
        <w:t xml:space="preserve"> Stand</w:t>
      </w:r>
      <w:r w:rsidRPr="00ED4AFE">
        <w:t>ar</w:t>
      </w:r>
      <w:r>
        <w:t>d and f</w:t>
      </w:r>
      <w:r w:rsidRPr="00ED4AFE">
        <w:t>or</w:t>
      </w:r>
      <w:r>
        <w:t>mat ch</w:t>
      </w:r>
      <w:r w:rsidRPr="00ED4AFE">
        <w:t>úng</w:t>
      </w:r>
      <w:r>
        <w:t xml:space="preserve"> ta ch</w:t>
      </w:r>
      <w:r w:rsidRPr="00ED4AFE">
        <w:t>ọn</w:t>
      </w:r>
      <w:r>
        <w:t xml:space="preserve"> ki</w:t>
      </w:r>
      <w:r w:rsidRPr="00ED4AFE">
        <w:t>ểu</w:t>
      </w:r>
      <w:r>
        <w:t xml:space="preserve"> đ</w:t>
      </w:r>
      <w:r w:rsidRPr="00ED4AFE">
        <w:t>ịnh</w:t>
      </w:r>
      <w:r>
        <w:t xml:space="preserve"> d</w:t>
      </w:r>
      <w:r w:rsidRPr="00ED4AFE">
        <w:t>ạng</w:t>
      </w:r>
      <w:r>
        <w:t xml:space="preserve"> chung v</w:t>
      </w:r>
      <w:r w:rsidRPr="00ED4AFE">
        <w:t>ề</w:t>
      </w:r>
      <w:r>
        <w:t xml:space="preserve"> s</w:t>
      </w:r>
      <w:r w:rsidRPr="00ED4AFE">
        <w:t>ố</w:t>
      </w:r>
      <w:r>
        <w:t>, ti</w:t>
      </w:r>
      <w:r w:rsidRPr="00ED4AFE">
        <w:t>ền</w:t>
      </w:r>
      <w:r>
        <w:t xml:space="preserve"> t</w:t>
      </w:r>
      <w:r w:rsidRPr="00ED4AFE">
        <w:t>ệ</w:t>
      </w:r>
      <w:r>
        <w:t>, th</w:t>
      </w:r>
      <w:r w:rsidRPr="00ED4AFE">
        <w:t>ời</w:t>
      </w:r>
      <w:r>
        <w:t xml:space="preserve"> gian, ng</w:t>
      </w:r>
      <w:r w:rsidRPr="00ED4AFE">
        <w:t>ày</w:t>
      </w:r>
      <w:r>
        <w:t xml:space="preserve"> th</w:t>
      </w:r>
      <w:r w:rsidRPr="00ED4AFE">
        <w:t>án</w:t>
      </w:r>
      <w:r>
        <w:t>g m</w:t>
      </w:r>
      <w:r w:rsidRPr="00ED4AFE">
        <w:t>à</w:t>
      </w:r>
      <w:r>
        <w:t xml:space="preserve"> ch</w:t>
      </w:r>
      <w:r w:rsidRPr="00ED4AFE">
        <w:t>úng</w:t>
      </w:r>
      <w:r>
        <w:t xml:space="preserve"> ta mong mu</w:t>
      </w:r>
      <w:r w:rsidRPr="00FF7F99">
        <w:t>ố</w:t>
      </w:r>
      <w:r w:rsidRPr="00ED4AFE">
        <w:t>n</w:t>
      </w:r>
      <w:r>
        <w:t xml:space="preserve"> ( ch</w:t>
      </w:r>
      <w:r w:rsidRPr="00FF7F99">
        <w:t>ọn</w:t>
      </w:r>
      <w:r>
        <w:t xml:space="preserve"> trong danh s</w:t>
      </w:r>
      <w:r w:rsidRPr="00FF7F99">
        <w:t>ách</w:t>
      </w:r>
      <w:r>
        <w:t xml:space="preserve"> s</w:t>
      </w:r>
      <w:r w:rsidRPr="009248B1">
        <w:t>ổ</w:t>
      </w:r>
      <w:r>
        <w:t xml:space="preserve"> xu</w:t>
      </w:r>
      <w:r w:rsidRPr="009248B1">
        <w:t>ống</w:t>
      </w:r>
      <w:r>
        <w:t>)</w:t>
      </w:r>
    </w:p>
    <w:p w:rsidR="005D2FCF" w:rsidRDefault="005D2FCF" w:rsidP="00FF7F99">
      <w:r>
        <w:t>Trong qu</w:t>
      </w:r>
      <w:r w:rsidRPr="00FF7F99">
        <w:t>á</w:t>
      </w:r>
      <w:r>
        <w:t xml:space="preserve"> tr</w:t>
      </w:r>
      <w:r w:rsidRPr="00FF7F99">
        <w:t>ình</w:t>
      </w:r>
      <w:r>
        <w:t xml:space="preserve"> nh</w:t>
      </w:r>
      <w:r w:rsidRPr="00FF7F99">
        <w:t>ập</w:t>
      </w:r>
      <w:r>
        <w:t xml:space="preserve"> d</w:t>
      </w:r>
      <w:r w:rsidRPr="00FF7F99">
        <w:t>ữ</w:t>
      </w:r>
      <w:r>
        <w:t xml:space="preserve"> li</w:t>
      </w:r>
      <w:r w:rsidRPr="00FF7F99">
        <w:t>ệu</w:t>
      </w:r>
      <w:r>
        <w:t xml:space="preserve"> t</w:t>
      </w:r>
      <w:r w:rsidRPr="00FF7F99">
        <w:t>ừ</w:t>
      </w:r>
      <w:r>
        <w:t xml:space="preserve"> b</w:t>
      </w:r>
      <w:r w:rsidRPr="00FF7F99">
        <w:t>àn</w:t>
      </w:r>
      <w:r>
        <w:t xml:space="preserve"> ph</w:t>
      </w:r>
      <w:r w:rsidRPr="00FF7F99">
        <w:t>ím</w:t>
      </w:r>
      <w:r>
        <w:t>, c</w:t>
      </w:r>
      <w:r w:rsidRPr="00FF7F99">
        <w:t>ó</w:t>
      </w:r>
      <w:r>
        <w:t xml:space="preserve"> th</w:t>
      </w:r>
      <w:r w:rsidRPr="00FF7F99">
        <w:t>ể</w:t>
      </w:r>
      <w:r>
        <w:t xml:space="preserve"> b</w:t>
      </w:r>
      <w:r w:rsidRPr="00FF7F99">
        <w:t>ạn</w:t>
      </w:r>
      <w:r>
        <w:t xml:space="preserve"> kh</w:t>
      </w:r>
      <w:r w:rsidRPr="00FF7F99">
        <w:t>ô</w:t>
      </w:r>
      <w:r>
        <w:t xml:space="preserve">ng </w:t>
      </w:r>
      <w:r w:rsidRPr="00FF7F99">
        <w:t>đánh</w:t>
      </w:r>
      <w:r>
        <w:t xml:space="preserve"> </w:t>
      </w:r>
      <w:r w:rsidRPr="00FF7F99">
        <w:t>được</w:t>
      </w:r>
      <w:r>
        <w:t xml:space="preserve"> ti</w:t>
      </w:r>
      <w:r w:rsidRPr="00FF7F99">
        <w:t>ếng</w:t>
      </w:r>
      <w:r>
        <w:t xml:space="preserve"> Vi</w:t>
      </w:r>
      <w:r w:rsidRPr="00FF7F99">
        <w:t>ệt</w:t>
      </w:r>
      <w:r>
        <w:t>. N</w:t>
      </w:r>
      <w:r w:rsidRPr="00FF7F99">
        <w:t>ếu</w:t>
      </w:r>
      <w:r>
        <w:t xml:space="preserve"> b</w:t>
      </w:r>
      <w:r w:rsidRPr="00FF7F99">
        <w:t>ạn</w:t>
      </w:r>
      <w:r>
        <w:t xml:space="preserve"> kh</w:t>
      </w:r>
      <w:r w:rsidRPr="00FF7F99">
        <w:t>ô</w:t>
      </w:r>
      <w:r>
        <w:t>ng d</w:t>
      </w:r>
      <w:r w:rsidRPr="00FF7F99">
        <w:t>ùng</w:t>
      </w:r>
      <w:r>
        <w:t xml:space="preserve"> m</w:t>
      </w:r>
      <w:r w:rsidRPr="00FF7F99">
        <w:t>ột</w:t>
      </w:r>
      <w:r>
        <w:t xml:space="preserve"> ph</w:t>
      </w:r>
      <w:r w:rsidRPr="00FF7F99">
        <w:t>ần</w:t>
      </w:r>
      <w:r>
        <w:t xml:space="preserve"> mềm b</w:t>
      </w:r>
      <w:r w:rsidRPr="00FF7F99">
        <w:t>ổ</w:t>
      </w:r>
      <w:r>
        <w:t xml:space="preserve"> sung v</w:t>
      </w:r>
      <w:r w:rsidRPr="00FF7F99">
        <w:t>ề</w:t>
      </w:r>
      <w:r>
        <w:t xml:space="preserve"> ti</w:t>
      </w:r>
      <w:r w:rsidRPr="00FF7F99">
        <w:t>ếng</w:t>
      </w:r>
      <w:r>
        <w:t xml:space="preserve"> vi</w:t>
      </w:r>
      <w:r w:rsidRPr="00FF7F99">
        <w:t>ệt</w:t>
      </w:r>
      <w:r>
        <w:t xml:space="preserve"> nh</w:t>
      </w:r>
      <w:r w:rsidRPr="00FF7F99">
        <w:t>ư</w:t>
      </w:r>
      <w:r>
        <w:t xml:space="preserve"> Vietkey, Unikey… </w:t>
      </w:r>
      <w:r w:rsidRPr="00FF7F99">
        <w:t>W</w:t>
      </w:r>
      <w:r>
        <w:t>indows XP</w:t>
      </w:r>
      <w:r>
        <w:fldChar w:fldCharType="begin"/>
      </w:r>
      <w:r>
        <w:instrText xml:space="preserve"> XE "Windows: XP" </w:instrText>
      </w:r>
      <w:r>
        <w:fldChar w:fldCharType="end"/>
      </w:r>
      <w:r>
        <w:t xml:space="preserve"> c</w:t>
      </w:r>
      <w:r w:rsidRPr="00FF7F99">
        <w:t>ũng</w:t>
      </w:r>
      <w:r>
        <w:t xml:space="preserve"> c</w:t>
      </w:r>
      <w:r w:rsidRPr="00FF7F99">
        <w:t>ó</w:t>
      </w:r>
      <w:r>
        <w:t xml:space="preserve"> th</w:t>
      </w:r>
      <w:r w:rsidRPr="00FF7F99">
        <w:t>ể</w:t>
      </w:r>
      <w:r>
        <w:t xml:space="preserve"> gi</w:t>
      </w:r>
      <w:r w:rsidRPr="00FF7F99">
        <w:t>úp</w:t>
      </w:r>
      <w:r>
        <w:t xml:space="preserve"> b</w:t>
      </w:r>
      <w:r w:rsidRPr="00FF7F99">
        <w:t>ạn</w:t>
      </w:r>
      <w:r>
        <w:t xml:space="preserve"> </w:t>
      </w:r>
      <w:r w:rsidRPr="00FF7F99">
        <w:t>đánh</w:t>
      </w:r>
      <w:r>
        <w:t xml:space="preserve"> đ</w:t>
      </w:r>
      <w:r w:rsidRPr="00FF7F99">
        <w:t>ược</w:t>
      </w:r>
      <w:r>
        <w:t xml:space="preserve"> ti</w:t>
      </w:r>
      <w:r w:rsidRPr="00FF7F99">
        <w:t>ếng</w:t>
      </w:r>
      <w:r>
        <w:t xml:space="preserve"> vi</w:t>
      </w:r>
      <w:r w:rsidRPr="00FF7F99">
        <w:t>ệt</w:t>
      </w:r>
      <w:r>
        <w:t xml:space="preserve"> b</w:t>
      </w:r>
      <w:r w:rsidRPr="00FF7F99">
        <w:t>ằng</w:t>
      </w:r>
      <w:r>
        <w:t xml:space="preserve"> c</w:t>
      </w:r>
      <w:r w:rsidRPr="00FF7F99">
        <w:t>ách</w:t>
      </w:r>
      <w:r>
        <w:t xml:space="preserve"> thi</w:t>
      </w:r>
      <w:r w:rsidRPr="00FF7F99">
        <w:t>ết</w:t>
      </w:r>
      <w:r>
        <w:t xml:space="preserve"> l</w:t>
      </w:r>
      <w:r w:rsidRPr="00FF7F99">
        <w:t>ập</w:t>
      </w:r>
      <w:r>
        <w:t xml:space="preserve"> ki</w:t>
      </w:r>
      <w:r w:rsidRPr="00FF7F99">
        <w:t>ể</w:t>
      </w:r>
      <w:r>
        <w:t>u ng</w:t>
      </w:r>
      <w:r w:rsidRPr="00FF7F99">
        <w:t>ô</w:t>
      </w:r>
      <w:r>
        <w:t>n ng</w:t>
      </w:r>
      <w:r w:rsidRPr="00FF7F99">
        <w:t>ữ</w:t>
      </w:r>
      <w:r>
        <w:t xml:space="preserve"> b</w:t>
      </w:r>
      <w:r w:rsidRPr="00FF7F99">
        <w:t>àn</w:t>
      </w:r>
      <w:r>
        <w:t xml:space="preserve"> ph</w:t>
      </w:r>
      <w:r w:rsidRPr="00FF7F99">
        <w:t>ím</w:t>
      </w:r>
      <w:r>
        <w:t xml:space="preserve"> ki</w:t>
      </w:r>
      <w:r w:rsidRPr="00FF7F99">
        <w:t>ểu</w:t>
      </w:r>
      <w:r>
        <w:t xml:space="preserve"> ti</w:t>
      </w:r>
      <w:r w:rsidRPr="00FF7F99">
        <w:t>ếng</w:t>
      </w:r>
      <w:r>
        <w:t xml:space="preserve"> vi</w:t>
      </w:r>
      <w:r w:rsidRPr="00FF7F99">
        <w:t>ệt</w:t>
      </w:r>
      <w:r>
        <w:t>.</w:t>
      </w:r>
    </w:p>
    <w:p w:rsidR="005D2FCF" w:rsidRDefault="005D2FCF" w:rsidP="00366596">
      <w:pPr>
        <w:pStyle w:val="MyHowtodo"/>
      </w:pPr>
      <w:r w:rsidRPr="00FF7F99">
        <w:t>Để</w:t>
      </w:r>
      <w:r>
        <w:t xml:space="preserve"> thi</w:t>
      </w:r>
      <w:r w:rsidRPr="00FF7F99">
        <w:t>ết</w:t>
      </w:r>
      <w:r>
        <w:t xml:space="preserve"> l</w:t>
      </w:r>
      <w:r w:rsidRPr="00FF7F99">
        <w:t>ập</w:t>
      </w:r>
      <w:r>
        <w:t xml:space="preserve"> </w:t>
      </w:r>
      <w:r w:rsidRPr="00FF7F99">
        <w:t>được</w:t>
      </w:r>
      <w:r>
        <w:t xml:space="preserve"> ng</w:t>
      </w:r>
      <w:r w:rsidRPr="00FF7F99">
        <w:t>ô</w:t>
      </w:r>
      <w:r>
        <w:t>n ng</w:t>
      </w:r>
      <w:r w:rsidRPr="00FF7F99">
        <w:t>ữ</w:t>
      </w:r>
      <w:r>
        <w:t xml:space="preserve"> b</w:t>
      </w:r>
      <w:r w:rsidRPr="00FF7F99">
        <w:t>àn</w:t>
      </w:r>
      <w:r>
        <w:t xml:space="preserve"> ph</w:t>
      </w:r>
      <w:r w:rsidRPr="00FF7F99">
        <w:t>ím</w:t>
      </w:r>
      <w:r>
        <w:t xml:space="preserve"> ki</w:t>
      </w:r>
      <w:r w:rsidRPr="00FF7F99">
        <w:t>ể</w:t>
      </w:r>
      <w:r>
        <w:t>u ti</w:t>
      </w:r>
      <w:r w:rsidRPr="00FF7F99">
        <w:t>ếng</w:t>
      </w:r>
      <w:r>
        <w:t xml:space="preserve"> vi</w:t>
      </w:r>
      <w:r w:rsidRPr="00FF7F99">
        <w:t>ệt</w:t>
      </w:r>
      <w:r>
        <w:t xml:space="preserve"> ta l</w:t>
      </w:r>
      <w:r w:rsidRPr="00FF7F99">
        <w:t>àm</w:t>
      </w:r>
      <w:r>
        <w:t xml:space="preserve"> nh</w:t>
      </w:r>
      <w:r w:rsidRPr="00FF7F99">
        <w:t>ư</w:t>
      </w:r>
      <w:r>
        <w:t xml:space="preserve"> sau:</w:t>
      </w:r>
    </w:p>
    <w:p w:rsidR="005D2FCF" w:rsidRDefault="005D2FCF" w:rsidP="00DA2446">
      <w:pPr>
        <w:numPr>
          <w:ilvl w:val="0"/>
          <w:numId w:val="59"/>
        </w:numPr>
      </w:pPr>
      <w:r>
        <w:t>Trong tab Regional Opti</w:t>
      </w:r>
      <w:r w:rsidRPr="009248B1">
        <w:t>ons</w:t>
      </w:r>
      <w:r>
        <w:t xml:space="preserve"> ph</w:t>
      </w:r>
      <w:r w:rsidRPr="009248B1">
        <w:t>ần</w:t>
      </w:r>
      <w:r>
        <w:t xml:space="preserve"> Location c</w:t>
      </w:r>
      <w:r w:rsidRPr="009248B1">
        <w:t>ủa</w:t>
      </w:r>
      <w:r>
        <w:t xml:space="preserve"> c</w:t>
      </w:r>
      <w:r w:rsidRPr="009248B1">
        <w:t>ử</w:t>
      </w:r>
      <w:r>
        <w:t>a s</w:t>
      </w:r>
      <w:r w:rsidRPr="009248B1">
        <w:t>ổ</w:t>
      </w:r>
      <w:r>
        <w:t xml:space="preserve"> Regional and Language Option ch</w:t>
      </w:r>
      <w:r w:rsidRPr="009248B1">
        <w:t>ọn</w:t>
      </w:r>
      <w:r>
        <w:t xml:space="preserve"> Vi</w:t>
      </w:r>
      <w:r w:rsidRPr="009248B1">
        <w:t>ệt</w:t>
      </w:r>
      <w:r>
        <w:t xml:space="preserve"> </w:t>
      </w:r>
      <w:smartTag w:uri="urn:schemas-microsoft-com:office:smarttags" w:element="place">
        <w:smartTag w:uri="urn:schemas-microsoft-com:office:smarttags" w:element="country-region">
          <w:r>
            <w:t>Nam</w:t>
          </w:r>
        </w:smartTag>
      </w:smartTag>
      <w:r>
        <w:t xml:space="preserve"> trong danh s</w:t>
      </w:r>
      <w:r w:rsidRPr="009248B1">
        <w:t>ách</w:t>
      </w:r>
      <w:r>
        <w:t xml:space="preserve"> s</w:t>
      </w:r>
      <w:r w:rsidRPr="009248B1">
        <w:t>ổ</w:t>
      </w:r>
      <w:r>
        <w:t xml:space="preserve"> xu</w:t>
      </w:r>
      <w:r w:rsidRPr="009248B1">
        <w:t>ống</w:t>
      </w:r>
      <w:r>
        <w:t>.</w:t>
      </w:r>
    </w:p>
    <w:p w:rsidR="005D2FCF" w:rsidRDefault="005D2FCF" w:rsidP="00DA2446">
      <w:pPr>
        <w:numPr>
          <w:ilvl w:val="0"/>
          <w:numId w:val="59"/>
        </w:numPr>
      </w:pPr>
      <w:r>
        <w:t>Chuy</w:t>
      </w:r>
      <w:r w:rsidRPr="009248B1">
        <w:t>ển</w:t>
      </w:r>
      <w:r>
        <w:t xml:space="preserve"> sang tab Languag</w:t>
      </w:r>
      <w:r w:rsidRPr="009248B1">
        <w:t>es</w:t>
      </w:r>
      <w:r>
        <w:t>, trong ph</w:t>
      </w:r>
      <w:r w:rsidRPr="009248B1">
        <w:t>ần</w:t>
      </w:r>
      <w:r>
        <w:t xml:space="preserve"> T</w:t>
      </w:r>
      <w:r w:rsidRPr="009248B1">
        <w:t>ex</w:t>
      </w:r>
      <w:r>
        <w:t>t s</w:t>
      </w:r>
      <w:r w:rsidRPr="009248B1">
        <w:t>er</w:t>
      </w:r>
      <w:r>
        <w:t>vic</w:t>
      </w:r>
      <w:r w:rsidRPr="009248B1">
        <w:t>es</w:t>
      </w:r>
      <w:r>
        <w:t xml:space="preserve"> and input languages ch</w:t>
      </w:r>
      <w:r w:rsidRPr="009248B1">
        <w:t>ọn</w:t>
      </w:r>
      <w:r>
        <w:t xml:space="preserve"> Details </w:t>
      </w:r>
    </w:p>
    <w:p w:rsidR="005D2FCF" w:rsidRDefault="005D2FCF" w:rsidP="00DA2446">
      <w:pPr>
        <w:ind w:left="851"/>
      </w:pPr>
      <w:r>
        <w:rPr>
          <w:noProof/>
        </w:rPr>
        <w:drawing>
          <wp:inline distT="0" distB="0" distL="0" distR="0" wp14:anchorId="4B57156D" wp14:editId="66DDD6A7">
            <wp:extent cx="2306320" cy="274320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06320" cy="2743200"/>
                    </a:xfrm>
                    <a:prstGeom prst="rect">
                      <a:avLst/>
                    </a:prstGeom>
                    <a:noFill/>
                    <a:ln>
                      <a:noFill/>
                    </a:ln>
                  </pic:spPr>
                </pic:pic>
              </a:graphicData>
            </a:graphic>
          </wp:inline>
        </w:drawing>
      </w:r>
    </w:p>
    <w:p w:rsidR="005D2FCF" w:rsidRDefault="005D2FCF" w:rsidP="00DA2446">
      <w:pPr>
        <w:numPr>
          <w:ilvl w:val="0"/>
          <w:numId w:val="59"/>
        </w:numPr>
      </w:pPr>
      <w:r>
        <w:t>Trong ph</w:t>
      </w:r>
      <w:r w:rsidRPr="009248B1">
        <w:t>ần</w:t>
      </w:r>
      <w:r>
        <w:t xml:space="preserve"> </w:t>
      </w:r>
      <w:r w:rsidRPr="009248B1">
        <w:t>Ins</w:t>
      </w:r>
      <w:r>
        <w:t>talled s</w:t>
      </w:r>
      <w:r w:rsidRPr="009248B1">
        <w:t>er</w:t>
      </w:r>
      <w:r>
        <w:t>vices ch</w:t>
      </w:r>
      <w:r w:rsidRPr="009248B1">
        <w:t>úng</w:t>
      </w:r>
      <w:r>
        <w:t xml:space="preserve"> ta c</w:t>
      </w:r>
      <w:r w:rsidRPr="009248B1">
        <w:t>ó</w:t>
      </w:r>
      <w:r>
        <w:t xml:space="preserve"> th</w:t>
      </w:r>
      <w:r w:rsidRPr="009248B1">
        <w:t>ể</w:t>
      </w:r>
      <w:r>
        <w:t xml:space="preserve"> th</w:t>
      </w:r>
      <w:r w:rsidRPr="009248B1">
        <w:t>ấy</w:t>
      </w:r>
      <w:r>
        <w:t xml:space="preserve"> 2 ki</w:t>
      </w:r>
      <w:r w:rsidRPr="009248B1">
        <w:t>ể</w:t>
      </w:r>
      <w:r>
        <w:t>u ng</w:t>
      </w:r>
      <w:r w:rsidRPr="009248B1">
        <w:t>ô</w:t>
      </w:r>
      <w:r>
        <w:t>n ng</w:t>
      </w:r>
      <w:r w:rsidRPr="009248B1">
        <w:t>ữ</w:t>
      </w:r>
      <w:r>
        <w:t xml:space="preserve"> b</w:t>
      </w:r>
      <w:r w:rsidRPr="009248B1">
        <w:t>àn</w:t>
      </w:r>
      <w:r>
        <w:t xml:space="preserve"> ph</w:t>
      </w:r>
      <w:r w:rsidRPr="009248B1">
        <w:t>ím</w:t>
      </w:r>
      <w:r>
        <w:t xml:space="preserve"> l</w:t>
      </w:r>
      <w:r w:rsidRPr="009248B1">
        <w:t>à</w:t>
      </w:r>
      <w:r>
        <w:t xml:space="preserve"> </w:t>
      </w:r>
      <w:smartTag w:uri="urn:schemas-microsoft-com:office:smarttags" w:element="place">
        <w:smartTag w:uri="urn:schemas-microsoft-com:office:smarttags" w:element="country-region">
          <w:r w:rsidRPr="009248B1">
            <w:t>US</w:t>
          </w:r>
        </w:smartTag>
      </w:smartTag>
      <w:r>
        <w:t xml:space="preserve"> v</w:t>
      </w:r>
      <w:r w:rsidRPr="009248B1">
        <w:t>à</w:t>
      </w:r>
      <w:r>
        <w:t xml:space="preserve"> Vietnam</w:t>
      </w:r>
      <w:r w:rsidRPr="009248B1">
        <w:t>es</w:t>
      </w:r>
      <w:r>
        <w:t>e.. Ki</w:t>
      </w:r>
      <w:r w:rsidRPr="00DA2446">
        <w:t>ểu</w:t>
      </w:r>
      <w:r>
        <w:t xml:space="preserve"> ng</w:t>
      </w:r>
      <w:r w:rsidRPr="00DA2446">
        <w:t>ô</w:t>
      </w:r>
      <w:r>
        <w:t>n ng</w:t>
      </w:r>
      <w:r w:rsidRPr="00DA2446">
        <w:t>ữ</w:t>
      </w:r>
      <w:r>
        <w:t xml:space="preserve"> b</w:t>
      </w:r>
      <w:r w:rsidRPr="00DA2446">
        <w:t>àn</w:t>
      </w:r>
      <w:r>
        <w:t xml:space="preserve"> ph</w:t>
      </w:r>
      <w:r w:rsidRPr="00DA2446">
        <w:t>ím</w:t>
      </w:r>
      <w:r>
        <w:t xml:space="preserve"> </w:t>
      </w:r>
      <w:r w:rsidRPr="00DA2446">
        <w:t>đ</w:t>
      </w:r>
      <w:r>
        <w:t>ang s</w:t>
      </w:r>
      <w:r w:rsidRPr="00DA2446">
        <w:t>ử</w:t>
      </w:r>
      <w:r>
        <w:t xml:space="preserve"> d</w:t>
      </w:r>
      <w:r w:rsidRPr="00DA2446">
        <w:t>ụng</w:t>
      </w:r>
      <w:r>
        <w:t xml:space="preserve"> s</w:t>
      </w:r>
      <w:r w:rsidRPr="00DA2446">
        <w:t>ẽ</w:t>
      </w:r>
      <w:r>
        <w:t xml:space="preserve"> </w:t>
      </w:r>
      <w:r w:rsidRPr="00DA2446">
        <w:t>đậm</w:t>
      </w:r>
      <w:r>
        <w:t xml:space="preserve"> h</w:t>
      </w:r>
      <w:r w:rsidRPr="00DA2446">
        <w:t>ơ</w:t>
      </w:r>
      <w:r>
        <w:t>n.</w:t>
      </w:r>
    </w:p>
    <w:p w:rsidR="005D2FCF" w:rsidRDefault="005D2FCF" w:rsidP="00DA2446">
      <w:pPr>
        <w:numPr>
          <w:ilvl w:val="0"/>
          <w:numId w:val="59"/>
        </w:numPr>
      </w:pPr>
      <w:r>
        <w:t>N</w:t>
      </w:r>
      <w:r w:rsidRPr="00DA2446">
        <w:t>ếu</w:t>
      </w:r>
      <w:r>
        <w:t xml:space="preserve"> m</w:t>
      </w:r>
      <w:r w:rsidRPr="00DA2446">
        <w:t>áy</w:t>
      </w:r>
      <w:r>
        <w:t xml:space="preserve"> n</w:t>
      </w:r>
      <w:r w:rsidRPr="00DA2446">
        <w:t>ào</w:t>
      </w:r>
      <w:r>
        <w:t xml:space="preserve"> kh</w:t>
      </w:r>
      <w:r w:rsidRPr="00DA2446">
        <w:t>ô</w:t>
      </w:r>
      <w:r>
        <w:t>ng c</w:t>
      </w:r>
      <w:r w:rsidRPr="00DA2446">
        <w:t>ó</w:t>
      </w:r>
      <w:r>
        <w:t xml:space="preserve"> ki</w:t>
      </w:r>
      <w:r w:rsidRPr="00DA2446">
        <w:t>ể</w:t>
      </w:r>
      <w:r>
        <w:t>u ng</w:t>
      </w:r>
      <w:r w:rsidRPr="00DA2446">
        <w:t>ô</w:t>
      </w:r>
      <w:r>
        <w:t>n ng</w:t>
      </w:r>
      <w:r w:rsidRPr="00DA2446">
        <w:t>ữ</w:t>
      </w:r>
      <w:r>
        <w:t xml:space="preserve"> b</w:t>
      </w:r>
      <w:r w:rsidRPr="00DA2446">
        <w:t>àn</w:t>
      </w:r>
      <w:r>
        <w:t xml:space="preserve"> ph</w:t>
      </w:r>
      <w:r w:rsidRPr="00DA2446">
        <w:t>ím</w:t>
      </w:r>
      <w:r>
        <w:t xml:space="preserve"> ki</w:t>
      </w:r>
      <w:r w:rsidRPr="00DA2446">
        <w:t>ểu</w:t>
      </w:r>
      <w:r>
        <w:t xml:space="preserve"> Vietnam</w:t>
      </w:r>
      <w:r w:rsidRPr="00DA2446">
        <w:t>es</w:t>
      </w:r>
      <w:r>
        <w:t>e th</w:t>
      </w:r>
      <w:r w:rsidRPr="00DA2446">
        <w:t>ì</w:t>
      </w:r>
      <w:r>
        <w:t xml:space="preserve"> ch</w:t>
      </w:r>
      <w:r w:rsidRPr="00DA2446">
        <w:t>úng</w:t>
      </w:r>
      <w:r>
        <w:t xml:space="preserve"> ta c</w:t>
      </w:r>
      <w:r w:rsidRPr="00DA2446">
        <w:t>ó</w:t>
      </w:r>
      <w:r>
        <w:t xml:space="preserve"> th</w:t>
      </w:r>
      <w:r w:rsidRPr="00DA2446">
        <w:t>ể</w:t>
      </w:r>
      <w:r>
        <w:t xml:space="preserve"> thi</w:t>
      </w:r>
      <w:r w:rsidRPr="00DA2446">
        <w:t>ết</w:t>
      </w:r>
      <w:r>
        <w:t xml:space="preserve"> l</w:t>
      </w:r>
      <w:r w:rsidRPr="00DA2446">
        <w:t>ập</w:t>
      </w:r>
      <w:r>
        <w:t xml:space="preserve"> nh</w:t>
      </w:r>
      <w:r w:rsidRPr="00DA2446">
        <w:t>ư</w:t>
      </w:r>
      <w:r>
        <w:t xml:space="preserve"> sau: trong ph</w:t>
      </w:r>
      <w:r w:rsidRPr="00DA2446">
        <w:t>ần</w:t>
      </w:r>
      <w:r>
        <w:t xml:space="preserve"> </w:t>
      </w:r>
      <w:r w:rsidRPr="009248B1">
        <w:t>Ins</w:t>
      </w:r>
      <w:r>
        <w:t>talled s</w:t>
      </w:r>
      <w:r w:rsidRPr="009248B1">
        <w:t>er</w:t>
      </w:r>
      <w:r>
        <w:t>vices ch</w:t>
      </w:r>
      <w:r w:rsidRPr="00DA2446">
        <w:t>úng</w:t>
      </w:r>
      <w:r>
        <w:t xml:space="preserve"> ta ch</w:t>
      </w:r>
      <w:r w:rsidRPr="00DA2446">
        <w:t>ọn</w:t>
      </w:r>
      <w:r>
        <w:t xml:space="preserve"> A</w:t>
      </w:r>
      <w:r w:rsidRPr="00DA2446">
        <w:t>dd</w:t>
      </w:r>
    </w:p>
    <w:p w:rsidR="005D2FCF" w:rsidRDefault="005D2FCF" w:rsidP="00DA2446">
      <w:pPr>
        <w:ind w:left="851"/>
      </w:pPr>
      <w:r>
        <w:rPr>
          <w:noProof/>
        </w:rPr>
        <w:drawing>
          <wp:inline distT="0" distB="0" distL="0" distR="0" wp14:anchorId="6780BFA0" wp14:editId="514439BC">
            <wp:extent cx="2852420" cy="1433195"/>
            <wp:effectExtent l="0" t="0" r="508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2420" cy="1433195"/>
                    </a:xfrm>
                    <a:prstGeom prst="rect">
                      <a:avLst/>
                    </a:prstGeom>
                    <a:noFill/>
                    <a:ln>
                      <a:noFill/>
                    </a:ln>
                  </pic:spPr>
                </pic:pic>
              </a:graphicData>
            </a:graphic>
          </wp:inline>
        </w:drawing>
      </w:r>
    </w:p>
    <w:p w:rsidR="005D2FCF" w:rsidRDefault="005D2FCF" w:rsidP="00DA2446">
      <w:pPr>
        <w:numPr>
          <w:ilvl w:val="0"/>
          <w:numId w:val="59"/>
        </w:numPr>
      </w:pPr>
      <w:r>
        <w:t>Trong ph</w:t>
      </w:r>
      <w:r w:rsidRPr="00DA2446">
        <w:t>ần</w:t>
      </w:r>
      <w:r>
        <w:t xml:space="preserve"> Keybo</w:t>
      </w:r>
      <w:r w:rsidRPr="00DA2446">
        <w:t>ar</w:t>
      </w:r>
      <w:r>
        <w:t>d layout/IME ch</w:t>
      </w:r>
      <w:r w:rsidRPr="00DA2446">
        <w:t>úng</w:t>
      </w:r>
      <w:r>
        <w:t xml:space="preserve"> ta ch</w:t>
      </w:r>
      <w:r w:rsidRPr="00DA2446">
        <w:t>ọn</w:t>
      </w:r>
      <w:r>
        <w:t xml:space="preserve"> Vietnam</w:t>
      </w:r>
      <w:r w:rsidRPr="00DA2446">
        <w:t>es</w:t>
      </w:r>
      <w:r>
        <w:t>e.</w:t>
      </w:r>
    </w:p>
    <w:p w:rsidR="005D2FCF" w:rsidRDefault="005D2FCF" w:rsidP="00DA2446">
      <w:pPr>
        <w:numPr>
          <w:ilvl w:val="0"/>
          <w:numId w:val="59"/>
        </w:numPr>
      </w:pPr>
      <w:r>
        <w:t>Sau đ</w:t>
      </w:r>
      <w:r w:rsidRPr="00DA2446">
        <w:t>ó</w:t>
      </w:r>
      <w:r>
        <w:t xml:space="preserve"> ch</w:t>
      </w:r>
      <w:r w:rsidRPr="00DA2446">
        <w:t>ọn</w:t>
      </w:r>
      <w:r>
        <w:t xml:space="preserve"> OK</w:t>
      </w:r>
    </w:p>
    <w:p w:rsidR="005D2FCF" w:rsidRDefault="005D2FCF" w:rsidP="00DA2446">
      <w:pPr>
        <w:numPr>
          <w:ilvl w:val="0"/>
          <w:numId w:val="59"/>
        </w:numPr>
      </w:pPr>
      <w:r>
        <w:t>Trong c</w:t>
      </w:r>
      <w:r w:rsidRPr="00DA2446">
        <w:t>ửa</w:t>
      </w:r>
      <w:r>
        <w:t xml:space="preserve"> s</w:t>
      </w:r>
      <w:r w:rsidRPr="00DA2446">
        <w:t>ổ</w:t>
      </w:r>
      <w:r>
        <w:t xml:space="preserve"> T</w:t>
      </w:r>
      <w:r w:rsidRPr="00DA2446">
        <w:t>ex</w:t>
      </w:r>
      <w:r>
        <w:t>t S</w:t>
      </w:r>
      <w:r w:rsidRPr="00DA2446">
        <w:t>er</w:t>
      </w:r>
      <w:r>
        <w:t>vic</w:t>
      </w:r>
      <w:r w:rsidRPr="00DA2446">
        <w:t>es</w:t>
      </w:r>
      <w:r>
        <w:t xml:space="preserve"> and Input Languages ch</w:t>
      </w:r>
      <w:r w:rsidRPr="00DA2446">
        <w:t>ọn</w:t>
      </w:r>
      <w:r>
        <w:t xml:space="preserve"> Apply v</w:t>
      </w:r>
      <w:r w:rsidRPr="00DA2446">
        <w:t>à</w:t>
      </w:r>
      <w:r>
        <w:t xml:space="preserve"> Ok </w:t>
      </w:r>
      <w:r w:rsidRPr="00DA2446">
        <w:t>để</w:t>
      </w:r>
      <w:r>
        <w:t xml:space="preserve"> </w:t>
      </w:r>
      <w:r w:rsidRPr="00DA2446">
        <w:t>đóng</w:t>
      </w:r>
      <w:r>
        <w:t xml:space="preserve"> c</w:t>
      </w:r>
      <w:r w:rsidRPr="00DA2446">
        <w:t>ửa</w:t>
      </w:r>
      <w:r>
        <w:t xml:space="preserve"> sổ l</w:t>
      </w:r>
      <w:r w:rsidRPr="00DA2446">
        <w:t>ại</w:t>
      </w:r>
      <w:r>
        <w:t>.</w:t>
      </w:r>
    </w:p>
    <w:p w:rsidR="005D2FCF" w:rsidRDefault="005D2FCF" w:rsidP="00DA2446">
      <w:pPr>
        <w:ind w:left="851"/>
      </w:pPr>
      <w:r w:rsidRPr="00DA2446">
        <w:t>Để</w:t>
      </w:r>
      <w:r>
        <w:t xml:space="preserve"> thay </w:t>
      </w:r>
      <w:r w:rsidRPr="00DA2446">
        <w:t>đổi</w:t>
      </w:r>
      <w:r>
        <w:t xml:space="preserve"> ki</w:t>
      </w:r>
      <w:r w:rsidRPr="00DA2446">
        <w:t>ểu</w:t>
      </w:r>
      <w:r>
        <w:t xml:space="preserve"> ng</w:t>
      </w:r>
      <w:r w:rsidRPr="00DE5A16">
        <w:t>ô</w:t>
      </w:r>
      <w:r>
        <w:t>n ng</w:t>
      </w:r>
      <w:r w:rsidRPr="00DE5A16">
        <w:t>ữ</w:t>
      </w:r>
      <w:r>
        <w:t xml:space="preserve"> b</w:t>
      </w:r>
      <w:r w:rsidRPr="00DE5A16">
        <w:t>àn</w:t>
      </w:r>
      <w:r>
        <w:t xml:space="preserve"> ph</w:t>
      </w:r>
      <w:r w:rsidRPr="00DE5A16">
        <w:t>ím</w:t>
      </w:r>
      <w:r>
        <w:t xml:space="preserve"> ch</w:t>
      </w:r>
      <w:r w:rsidRPr="00DE5A16">
        <w:t>úng</w:t>
      </w:r>
      <w:r>
        <w:t xml:space="preserve"> ta kick chu</w:t>
      </w:r>
      <w:r w:rsidRPr="00DE5A16">
        <w:t>ột</w:t>
      </w:r>
      <w:r>
        <w:t xml:space="preserve"> tr</w:t>
      </w:r>
      <w:r w:rsidRPr="00DE5A16">
        <w:t>ái</w:t>
      </w:r>
      <w:r>
        <w:t xml:space="preserve"> v</w:t>
      </w:r>
      <w:r w:rsidRPr="00DE5A16">
        <w:t>ào</w:t>
      </w:r>
      <w:r>
        <w:t xml:space="preserve"> n</w:t>
      </w:r>
      <w:r w:rsidRPr="00DE5A16">
        <w:t>út</w:t>
      </w:r>
      <w:r>
        <w:t xml:space="preserve"> Language B</w:t>
      </w:r>
      <w:r w:rsidRPr="00DE5A16">
        <w:t>ar</w:t>
      </w:r>
      <w:r>
        <w:t>, ch</w:t>
      </w:r>
      <w:r w:rsidRPr="00DE5A16">
        <w:t>ọn</w:t>
      </w:r>
      <w:r>
        <w:t xml:space="preserve"> ki</w:t>
      </w:r>
      <w:r w:rsidRPr="00DE5A16">
        <w:t>ểu</w:t>
      </w:r>
      <w:r>
        <w:t xml:space="preserve"> ng</w:t>
      </w:r>
      <w:r w:rsidRPr="00DE5A16">
        <w:t>ôn</w:t>
      </w:r>
      <w:r>
        <w:t xml:space="preserve"> ng</w:t>
      </w:r>
      <w:r w:rsidRPr="00DE5A16">
        <w:t>ữ</w:t>
      </w:r>
      <w:r>
        <w:t xml:space="preserve"> b</w:t>
      </w:r>
      <w:r w:rsidRPr="00DE5A16">
        <w:t>àn</w:t>
      </w:r>
      <w:r>
        <w:t xml:space="preserve"> ph</w:t>
      </w:r>
      <w:r w:rsidRPr="00DE5A16">
        <w:t>ím</w:t>
      </w:r>
      <w:r>
        <w:t xml:space="preserve"> m</w:t>
      </w:r>
      <w:r w:rsidRPr="00DE5A16">
        <w:t>à</w:t>
      </w:r>
      <w:r>
        <w:t xml:space="preserve"> ch</w:t>
      </w:r>
      <w:r w:rsidRPr="00DE5A16">
        <w:t>úng</w:t>
      </w:r>
      <w:r>
        <w:t xml:space="preserve"> ta mu</w:t>
      </w:r>
      <w:r w:rsidRPr="00DE5A16">
        <w:t>ốn</w:t>
      </w:r>
      <w:r>
        <w:t xml:space="preserve"> s</w:t>
      </w:r>
      <w:r w:rsidRPr="00DE5A16">
        <w:t>ử</w:t>
      </w:r>
      <w:r>
        <w:t xml:space="preserve"> d</w:t>
      </w:r>
      <w:r w:rsidRPr="00DE5A16">
        <w:t>ụng</w:t>
      </w:r>
      <w:r>
        <w:t>.</w:t>
      </w:r>
    </w:p>
    <w:p w:rsidR="005D2FCF" w:rsidRPr="00DE5A16" w:rsidRDefault="005D2FCF" w:rsidP="00DA2446">
      <w:pPr>
        <w:ind w:left="851"/>
      </w:pPr>
      <w:r>
        <w:rPr>
          <w:noProof/>
        </w:rPr>
        <w:drawing>
          <wp:inline distT="0" distB="0" distL="0" distR="0" wp14:anchorId="4167CE9E" wp14:editId="466E5DC3">
            <wp:extent cx="2087880" cy="1146175"/>
            <wp:effectExtent l="0" t="0" r="762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87880" cy="1146175"/>
                    </a:xfrm>
                    <a:prstGeom prst="rect">
                      <a:avLst/>
                    </a:prstGeom>
                    <a:noFill/>
                    <a:ln>
                      <a:noFill/>
                    </a:ln>
                  </pic:spPr>
                </pic:pic>
              </a:graphicData>
            </a:graphic>
          </wp:inline>
        </w:drawing>
      </w:r>
    </w:p>
    <w:p w:rsidR="005D2FCF" w:rsidRPr="00F56B0C" w:rsidRDefault="005D2FCF" w:rsidP="00F56B0C">
      <w:pPr>
        <w:pStyle w:val="Heading3"/>
      </w:pPr>
      <w:bookmarkStart w:id="19" w:name="_Toc104689482"/>
      <w:r>
        <w:rPr>
          <w:lang w:val="vi-VN"/>
        </w:rPr>
        <w:t>Định dạng đĩa</w:t>
      </w:r>
      <w:bookmarkEnd w:id="19"/>
    </w:p>
    <w:p w:rsidR="005D2FCF" w:rsidRDefault="005D2FCF" w:rsidP="008E34B8">
      <w:pPr>
        <w:rPr>
          <w:lang w:val="vi-VN"/>
        </w:rPr>
      </w:pPr>
      <w:r>
        <w:rPr>
          <w:noProof/>
        </w:rPr>
        <mc:AlternateContent>
          <mc:Choice Requires="wps">
            <w:drawing>
              <wp:anchor distT="0" distB="0" distL="114300" distR="114300" simplePos="0" relativeHeight="251666432" behindDoc="0" locked="0" layoutInCell="1" allowOverlap="1" wp14:anchorId="130FDDEE" wp14:editId="62C1B000">
                <wp:simplePos x="0" y="0"/>
                <wp:positionH relativeFrom="column">
                  <wp:posOffset>-1668780</wp:posOffset>
                </wp:positionH>
                <wp:positionV relativeFrom="paragraph">
                  <wp:posOffset>250825</wp:posOffset>
                </wp:positionV>
                <wp:extent cx="1143000" cy="1143000"/>
                <wp:effectExtent l="7620" t="12700" r="11430" b="6350"/>
                <wp:wrapNone/>
                <wp:docPr id="33" name="Text Box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143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D2FCF" w:rsidRPr="00EA25E0" w:rsidRDefault="005D2FCF" w:rsidP="00EA25E0">
                            <w:pPr>
                              <w:pStyle w:val="MyAdditionInfo"/>
                            </w:pPr>
                            <w:r w:rsidRPr="00E363AF">
                              <w:t>Đĩa</w:t>
                            </w:r>
                            <w:r>
                              <w:t xml:space="preserve"> ZIP l</w:t>
                            </w:r>
                            <w:r w:rsidRPr="00E363AF">
                              <w:t>à</w:t>
                            </w:r>
                            <w:r>
                              <w:t xml:space="preserve"> m</w:t>
                            </w:r>
                            <w:r w:rsidRPr="00E363AF">
                              <w:t>ột</w:t>
                            </w:r>
                            <w:r>
                              <w:t xml:space="preserve"> thi</w:t>
                            </w:r>
                            <w:r w:rsidRPr="00E363AF">
                              <w:t>ết</w:t>
                            </w:r>
                            <w:r>
                              <w:t xml:space="preserve"> b</w:t>
                            </w:r>
                            <w:r w:rsidRPr="00E363AF">
                              <w:t>ị</w:t>
                            </w:r>
                            <w:r>
                              <w:t xml:space="preserve"> l</w:t>
                            </w:r>
                            <w:r w:rsidRPr="00E363AF">
                              <w:t>ư</w:t>
                            </w:r>
                            <w:r>
                              <w:t>u tr</w:t>
                            </w:r>
                            <w:r w:rsidRPr="00E363AF">
                              <w:t>ữ</w:t>
                            </w:r>
                            <w:r>
                              <w:t xml:space="preserve"> d</w:t>
                            </w:r>
                            <w:r w:rsidRPr="00E363AF">
                              <w:t>ữ</w:t>
                            </w:r>
                            <w:r>
                              <w:t xml:space="preserve"> li</w:t>
                            </w:r>
                            <w:r w:rsidRPr="00E363AF">
                              <w:t>ệu</w:t>
                            </w:r>
                            <w:r>
                              <w:t xml:space="preserve"> nh</w:t>
                            </w:r>
                            <w:r w:rsidRPr="00E363AF">
                              <w:t>ư</w:t>
                            </w:r>
                            <w:r>
                              <w:t xml:space="preserve"> </w:t>
                            </w:r>
                            <w:r w:rsidRPr="00E363AF">
                              <w:t>ổ</w:t>
                            </w:r>
                            <w:r>
                              <w:t xml:space="preserve"> </w:t>
                            </w:r>
                            <w:r w:rsidRPr="00E363AF">
                              <w:t>đĩa</w:t>
                            </w:r>
                            <w:r>
                              <w:t xml:space="preserve"> m</w:t>
                            </w:r>
                            <w:r w:rsidRPr="00E363AF">
                              <w:t>ềm</w:t>
                            </w:r>
                            <w:r>
                              <w:t>. Tuy nhi</w:t>
                            </w:r>
                            <w:r w:rsidRPr="00E363AF">
                              <w:t>ê</w:t>
                            </w:r>
                            <w:r>
                              <w:t>n n</w:t>
                            </w:r>
                            <w:r w:rsidRPr="00E363AF">
                              <w:t>ó</w:t>
                            </w:r>
                            <w:r>
                              <w:t xml:space="preserve"> c</w:t>
                            </w:r>
                            <w:r w:rsidRPr="00E363AF">
                              <w:t>ó</w:t>
                            </w:r>
                            <w:r>
                              <w:t xml:space="preserve"> dung l</w:t>
                            </w:r>
                            <w:r w:rsidRPr="00E363AF">
                              <w:t>ươ</w:t>
                            </w:r>
                            <w:r>
                              <w:t>ng l</w:t>
                            </w:r>
                            <w:r w:rsidRPr="00E363AF">
                              <w:t>ư</w:t>
                            </w:r>
                            <w:r>
                              <w:t>u tr</w:t>
                            </w:r>
                            <w:r w:rsidRPr="00E363AF">
                              <w:t>ữ</w:t>
                            </w:r>
                            <w:r>
                              <w:t xml:space="preserve"> l</w:t>
                            </w:r>
                            <w:r w:rsidRPr="00E363AF">
                              <w:t>ớn</w:t>
                            </w:r>
                            <w:r>
                              <w:t xml:space="preserve"> h</w:t>
                            </w:r>
                            <w:r w:rsidRPr="00E363AF">
                              <w:t>ơn</w:t>
                            </w:r>
                            <w:r>
                              <w:t xml:space="preserve"> r</w:t>
                            </w:r>
                            <w:r w:rsidRPr="00E363AF">
                              <w:t>ất</w:t>
                            </w:r>
                            <w:r>
                              <w:t xml:space="preserve"> nhi</w:t>
                            </w:r>
                            <w:r w:rsidRPr="00E363AF">
                              <w:t>ều</w:t>
                            </w:r>
                            <w:r>
                              <w:t xml:space="preserve"> v</w:t>
                            </w:r>
                            <w:r w:rsidRPr="00EA25E0">
                              <w:t>à</w:t>
                            </w:r>
                            <w:r>
                              <w:t xml:space="preserve"> c</w:t>
                            </w:r>
                            <w:r w:rsidRPr="00EA25E0">
                              <w:t>òn</w:t>
                            </w:r>
                            <w:r>
                              <w:t xml:space="preserve"> </w:t>
                            </w:r>
                            <w:r w:rsidRPr="00EA25E0">
                              <w:t>được</w:t>
                            </w:r>
                            <w:r>
                              <w:t xml:space="preserve"> g</w:t>
                            </w:r>
                            <w:r w:rsidRPr="00EA25E0">
                              <w:t>ọi</w:t>
                            </w:r>
                            <w:r>
                              <w:t xml:space="preserve"> l</w:t>
                            </w:r>
                            <w:r w:rsidRPr="00EA25E0">
                              <w:t>à</w:t>
                            </w:r>
                            <w:r>
                              <w:t xml:space="preserve"> si</w:t>
                            </w:r>
                            <w:r w:rsidRPr="00EA25E0">
                              <w:t>ê</w:t>
                            </w:r>
                            <w:r>
                              <w:t>u đ</w:t>
                            </w:r>
                            <w:r w:rsidRPr="00EA25E0">
                              <w:t>ĩa</w:t>
                            </w:r>
                            <w:r>
                              <w:t xml:space="preserve"> m</w:t>
                            </w:r>
                            <w:r w:rsidRPr="00EA25E0">
                              <w:t>ềm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9" o:spid="_x0000_s1034" type="#_x0000_t202" style="position:absolute;margin-left:-131.4pt;margin-top:19.75pt;width:90pt;height:9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">
                <v:textbox>
                  <w:txbxContent>
                    <w:p w:rsidR="005D2FCF" w:rsidRPr="00EA25E0" w:rsidRDefault="005D2FCF" w:rsidP="00EA25E0">
                      <w:pPr>
                        <w:pStyle w:val="MyAdditionInfo"/>
                      </w:pPr>
                      <w:r w:rsidRPr="00E363AF">
                        <w:t>Đĩa</w:t>
                      </w:r>
                      <w:r>
                        <w:t xml:space="preserve"> ZIP l</w:t>
                      </w:r>
                      <w:r w:rsidRPr="00E363AF">
                        <w:t>à</w:t>
                      </w:r>
                      <w:r>
                        <w:t xml:space="preserve"> m</w:t>
                      </w:r>
                      <w:r w:rsidRPr="00E363AF">
                        <w:t>ột</w:t>
                      </w:r>
                      <w:r>
                        <w:t xml:space="preserve"> thi</w:t>
                      </w:r>
                      <w:r w:rsidRPr="00E363AF">
                        <w:t>ết</w:t>
                      </w:r>
                      <w:r>
                        <w:t xml:space="preserve"> b</w:t>
                      </w:r>
                      <w:r w:rsidRPr="00E363AF">
                        <w:t>ị</w:t>
                      </w:r>
                      <w:r>
                        <w:t xml:space="preserve"> l</w:t>
                      </w:r>
                      <w:r w:rsidRPr="00E363AF">
                        <w:t>ư</w:t>
                      </w:r>
                      <w:r>
                        <w:t>u tr</w:t>
                      </w:r>
                      <w:r w:rsidRPr="00E363AF">
                        <w:t>ữ</w:t>
                      </w:r>
                      <w:r>
                        <w:t xml:space="preserve"> d</w:t>
                      </w:r>
                      <w:r w:rsidRPr="00E363AF">
                        <w:t>ữ</w:t>
                      </w:r>
                      <w:r>
                        <w:t xml:space="preserve"> li</w:t>
                      </w:r>
                      <w:r w:rsidRPr="00E363AF">
                        <w:t>ệu</w:t>
                      </w:r>
                      <w:r>
                        <w:t xml:space="preserve"> nh</w:t>
                      </w:r>
                      <w:r w:rsidRPr="00E363AF">
                        <w:t>ư</w:t>
                      </w:r>
                      <w:r>
                        <w:t xml:space="preserve"> </w:t>
                      </w:r>
                      <w:r w:rsidRPr="00E363AF">
                        <w:t>ổ</w:t>
                      </w:r>
                      <w:r>
                        <w:t xml:space="preserve"> </w:t>
                      </w:r>
                      <w:r w:rsidRPr="00E363AF">
                        <w:t>đĩa</w:t>
                      </w:r>
                      <w:r>
                        <w:t xml:space="preserve"> m</w:t>
                      </w:r>
                      <w:r w:rsidRPr="00E363AF">
                        <w:t>ềm</w:t>
                      </w:r>
                      <w:r>
                        <w:t>. Tuy nhi</w:t>
                      </w:r>
                      <w:r w:rsidRPr="00E363AF">
                        <w:t>ê</w:t>
                      </w:r>
                      <w:r>
                        <w:t>n n</w:t>
                      </w:r>
                      <w:r w:rsidRPr="00E363AF">
                        <w:t>ó</w:t>
                      </w:r>
                      <w:r>
                        <w:t xml:space="preserve"> c</w:t>
                      </w:r>
                      <w:r w:rsidRPr="00E363AF">
                        <w:t>ó</w:t>
                      </w:r>
                      <w:r>
                        <w:t xml:space="preserve"> dung l</w:t>
                      </w:r>
                      <w:r w:rsidRPr="00E363AF">
                        <w:t>ươ</w:t>
                      </w:r>
                      <w:r>
                        <w:t>ng l</w:t>
                      </w:r>
                      <w:r w:rsidRPr="00E363AF">
                        <w:t>ư</w:t>
                      </w:r>
                      <w:r>
                        <w:t>u tr</w:t>
                      </w:r>
                      <w:r w:rsidRPr="00E363AF">
                        <w:t>ữ</w:t>
                      </w:r>
                      <w:r>
                        <w:t xml:space="preserve"> l</w:t>
                      </w:r>
                      <w:r w:rsidRPr="00E363AF">
                        <w:t>ớn</w:t>
                      </w:r>
                      <w:r>
                        <w:t xml:space="preserve"> h</w:t>
                      </w:r>
                      <w:r w:rsidRPr="00E363AF">
                        <w:t>ơn</w:t>
                      </w:r>
                      <w:r>
                        <w:t xml:space="preserve"> r</w:t>
                      </w:r>
                      <w:r w:rsidRPr="00E363AF">
                        <w:t>ất</w:t>
                      </w:r>
                      <w:r>
                        <w:t xml:space="preserve"> nhi</w:t>
                      </w:r>
                      <w:r w:rsidRPr="00E363AF">
                        <w:t>ều</w:t>
                      </w:r>
                      <w:r>
                        <w:t xml:space="preserve"> v</w:t>
                      </w:r>
                      <w:r w:rsidRPr="00EA25E0">
                        <w:t>à</w:t>
                      </w:r>
                      <w:r>
                        <w:t xml:space="preserve"> c</w:t>
                      </w:r>
                      <w:r w:rsidRPr="00EA25E0">
                        <w:t>òn</w:t>
                      </w:r>
                      <w:r>
                        <w:t xml:space="preserve"> </w:t>
                      </w:r>
                      <w:r w:rsidRPr="00EA25E0">
                        <w:t>được</w:t>
                      </w:r>
                      <w:r>
                        <w:t xml:space="preserve"> g</w:t>
                      </w:r>
                      <w:r w:rsidRPr="00EA25E0">
                        <w:t>ọi</w:t>
                      </w:r>
                      <w:r>
                        <w:t xml:space="preserve"> l</w:t>
                      </w:r>
                      <w:r w:rsidRPr="00EA25E0">
                        <w:t>à</w:t>
                      </w:r>
                      <w:r>
                        <w:t xml:space="preserve"> si</w:t>
                      </w:r>
                      <w:r w:rsidRPr="00EA25E0">
                        <w:t>ê</w:t>
                      </w:r>
                      <w:r>
                        <w:t>u đ</w:t>
                      </w:r>
                      <w:r w:rsidRPr="00EA25E0">
                        <w:t>ĩa</w:t>
                      </w:r>
                      <w:r>
                        <w:t xml:space="preserve"> m</w:t>
                      </w:r>
                      <w:r w:rsidRPr="00EA25E0">
                        <w:t>ềm</w:t>
                      </w:r>
                    </w:p>
                  </w:txbxContent>
                </v:textbox>
              </v:shape>
            </w:pict>
          </mc:Fallback>
        </mc:AlternateContent>
      </w:r>
      <w:r>
        <w:rPr>
          <w:lang w:val="vi-VN"/>
        </w:rPr>
        <w:t xml:space="preserve">Đôi lúc bạn có thể nghe ai đó nói về việc định dạng đĩa </w:t>
      </w:r>
      <w:r w:rsidRPr="004B605D">
        <w:rPr>
          <w:lang w:val="vi-VN"/>
        </w:rPr>
        <w:t xml:space="preserve">– format. </w:t>
      </w:r>
      <w:r>
        <w:rPr>
          <w:lang w:val="vi-VN"/>
        </w:rPr>
        <w:t>Vậy format là gì, và tại sao lại phải format?</w:t>
      </w:r>
    </w:p>
    <w:p w:rsidR="005D2FCF" w:rsidRDefault="005D2FCF" w:rsidP="008E34B8">
      <w:pPr>
        <w:rPr>
          <w:lang w:val="vi-VN"/>
        </w:rPr>
      </w:pPr>
      <w:r>
        <w:rPr>
          <w:lang w:val="vi-VN"/>
        </w:rPr>
        <w:t>Thông thường mỗi một đĩa máy tính</w:t>
      </w:r>
      <w:r w:rsidRPr="004B605D">
        <w:rPr>
          <w:lang w:val="vi-VN"/>
        </w:rPr>
        <w:t xml:space="preserve"> (</w:t>
      </w:r>
      <w:r>
        <w:rPr>
          <w:lang w:val="vi-VN"/>
        </w:rPr>
        <w:t>cứng, mềm</w:t>
      </w:r>
      <w:r w:rsidRPr="00B87D5A">
        <w:rPr>
          <w:lang w:val="vi-VN"/>
        </w:rPr>
        <w:t>, ZIP</w:t>
      </w:r>
      <w:r w:rsidRPr="004B605D">
        <w:rPr>
          <w:lang w:val="vi-VN"/>
        </w:rPr>
        <w:t>)</w:t>
      </w:r>
      <w:r>
        <w:rPr>
          <w:lang w:val="vi-VN"/>
        </w:rPr>
        <w:t xml:space="preserve"> đều phải được thực hiện một thao tác gọi là định dạng trước khi được đưa ra sử dụng. Thao tác đó gần giống như bạn quét dọn làm sạch một vật vừa mới mua về để đưa ra sử dụng. Đối với ổ mềm, khi mua về sử dụng bạn có hai loại để lựa chọn: định dạng rồi hoặc chưa được định dạng. Ổ cứng thì khi bạn mua mới thường là không định dạng.</w:t>
      </w:r>
    </w:p>
    <w:p w:rsidR="005D2FCF" w:rsidRDefault="005D2FCF" w:rsidP="008E34B8">
      <w:pPr>
        <w:rPr>
          <w:lang w:val="vi-VN"/>
        </w:rPr>
      </w:pPr>
      <w:r w:rsidRPr="004B605D">
        <w:rPr>
          <w:lang w:val="vi-VN"/>
        </w:rPr>
        <w:t>T</w:t>
      </w:r>
      <w:r>
        <w:rPr>
          <w:lang w:val="vi-VN"/>
        </w:rPr>
        <w:t xml:space="preserve">rong quá trình sử dụng, với đĩa cứng thì ít phải định dạng lại, còn với các thiết bị di động như đĩa mềm thì khá thường xuyên. Việc định dạng lại đĩa trong quá trình sử dụng thường nhằm mục đích khôi phục lại các phần đĩa bị hỏng nhẹ, loại trừ virus </w:t>
      </w:r>
      <w:r w:rsidRPr="004B605D">
        <w:rPr>
          <w:lang w:val="vi-VN"/>
        </w:rPr>
        <w:t>v.v.</w:t>
      </w:r>
      <w:r>
        <w:rPr>
          <w:lang w:val="vi-VN"/>
        </w:rPr>
        <w:t>. Quá trình định dạng đĩa thường xoá đi tất cả các file trên đĩa đưa ra định dạng, do đó bạn cần chú ý khi định dạng để không bị mất đi những phần dữ liệu quan trọng.</w:t>
      </w:r>
    </w:p>
    <w:p w:rsidR="005D2FCF" w:rsidRDefault="005D2FCF" w:rsidP="008E34B8">
      <w:pPr>
        <w:rPr>
          <w:lang w:val="vi-VN"/>
        </w:rPr>
      </w:pPr>
      <w:r>
        <w:rPr>
          <w:lang w:val="vi-VN"/>
        </w:rPr>
        <w:t>Cần lưu ý rằng các vấn đề về định dạng sẽ không thể thực hiện được trong trường hợp thiết bị bạn muốn định dạng là đĩa CD, các thiết bị không có khả năng ghi thêm.</w:t>
      </w:r>
    </w:p>
    <w:p w:rsidR="005D2FCF" w:rsidRDefault="005D2FCF" w:rsidP="008E34B8">
      <w:pPr>
        <w:rPr>
          <w:lang w:val="vi-VN"/>
        </w:rPr>
      </w:pPr>
      <w:r>
        <w:rPr>
          <w:lang w:val="vi-VN"/>
        </w:rPr>
        <w:t>Quá trình định dạng cũng đòi hỏi người sử dụng có một số kiến thức nhất định để việc định dạng hợp lý đối với nhu cầu của người sử dụng. Một số vấn đề trong quá trình sử dụng có thể tham khảo trong bảng sau:</w:t>
      </w:r>
    </w:p>
    <w:tbl>
      <w:tblPr>
        <w:tblW w:w="0" w:type="auto"/>
        <w:tblLook w:val="01E0" w:firstRow="1" w:lastRow="1" w:firstColumn="1" w:lastColumn="1" w:noHBand="0" w:noVBand="0"/>
      </w:tblPr>
      <w:tblGrid>
        <w:gridCol w:w="3793"/>
        <w:gridCol w:w="3794"/>
      </w:tblGrid>
      <w:tr w:rsidR="005D2FCF" w:rsidRPr="00415385" w:rsidTr="00415385">
        <w:trPr>
          <w:cantSplit/>
          <w:tblHeader/>
        </w:trPr>
        <w:tc>
          <w:tcPr>
            <w:tcW w:w="3793" w:type="dxa"/>
            <w:tcBorders>
              <w:bottom w:val="single" w:sz="4" w:space="0" w:color="auto"/>
            </w:tcBorders>
            <w:shd w:val="clear" w:color="auto" w:fill="auto"/>
          </w:tcPr>
          <w:p w:rsidR="005D2FCF" w:rsidRPr="00415385" w:rsidRDefault="005D2FCF" w:rsidP="00415385">
            <w:pPr>
              <w:keepNext/>
              <w:rPr>
                <w:rFonts w:ascii="Arial" w:hAnsi="Arial"/>
                <w:b/>
                <w:i/>
                <w:lang w:val="vi-VN"/>
              </w:rPr>
            </w:pPr>
            <w:r w:rsidRPr="00415385">
              <w:rPr>
                <w:rFonts w:ascii="Arial" w:hAnsi="Arial"/>
                <w:b/>
                <w:i/>
                <w:lang w:val="vi-VN"/>
              </w:rPr>
              <w:t>Thông số</w:t>
            </w:r>
          </w:p>
        </w:tc>
        <w:tc>
          <w:tcPr>
            <w:tcW w:w="3794" w:type="dxa"/>
            <w:tcBorders>
              <w:bottom w:val="single" w:sz="4" w:space="0" w:color="auto"/>
            </w:tcBorders>
            <w:shd w:val="clear" w:color="auto" w:fill="auto"/>
          </w:tcPr>
          <w:p w:rsidR="005D2FCF" w:rsidRPr="00415385" w:rsidRDefault="005D2FCF" w:rsidP="00415385">
            <w:pPr>
              <w:keepNext/>
              <w:rPr>
                <w:rFonts w:ascii="Arial" w:hAnsi="Arial"/>
                <w:b/>
                <w:lang w:val="vi-VN"/>
              </w:rPr>
            </w:pPr>
            <w:r w:rsidRPr="00415385">
              <w:rPr>
                <w:rFonts w:ascii="Arial" w:hAnsi="Arial"/>
                <w:b/>
                <w:lang w:val="vi-VN"/>
              </w:rPr>
              <w:t>Ý nghĩa</w:t>
            </w:r>
          </w:p>
        </w:tc>
      </w:tr>
      <w:tr w:rsidR="005D2FCF" w:rsidRPr="00415385" w:rsidTr="00415385">
        <w:trPr>
          <w:cantSplit/>
        </w:trPr>
        <w:tc>
          <w:tcPr>
            <w:tcW w:w="3793" w:type="dxa"/>
            <w:shd w:val="clear" w:color="auto" w:fill="auto"/>
          </w:tcPr>
          <w:p w:rsidR="005D2FCF" w:rsidRPr="00415385" w:rsidRDefault="005D2FCF" w:rsidP="008E34B8">
            <w:pPr>
              <w:rPr>
                <w:i/>
                <w:lang w:val="vi-VN"/>
              </w:rPr>
            </w:pPr>
            <w:r w:rsidRPr="00415385">
              <w:rPr>
                <w:i/>
                <w:lang w:val="vi-VN"/>
              </w:rPr>
              <w:t>File system</w:t>
            </w:r>
          </w:p>
        </w:tc>
        <w:tc>
          <w:tcPr>
            <w:tcW w:w="3794" w:type="dxa"/>
            <w:shd w:val="clear" w:color="auto" w:fill="auto"/>
          </w:tcPr>
          <w:p w:rsidR="005D2FCF" w:rsidRPr="00415385" w:rsidRDefault="005D2FCF" w:rsidP="008E34B8">
            <w:pPr>
              <w:rPr>
                <w:lang w:val="vi-VN"/>
              </w:rPr>
            </w:pPr>
            <w:r w:rsidRPr="00415385">
              <w:rPr>
                <w:lang w:val="vi-VN"/>
              </w:rPr>
              <w:t xml:space="preserve">Hệ thống tập tin, có hai lựa chọn  FAT32 và NTFS. </w:t>
            </w:r>
          </w:p>
        </w:tc>
      </w:tr>
      <w:tr w:rsidR="005D2FCF" w:rsidRPr="00415385" w:rsidTr="00415385">
        <w:trPr>
          <w:cantSplit/>
        </w:trPr>
        <w:tc>
          <w:tcPr>
            <w:tcW w:w="3793" w:type="dxa"/>
            <w:shd w:val="clear" w:color="auto" w:fill="auto"/>
          </w:tcPr>
          <w:p w:rsidR="005D2FCF" w:rsidRPr="00415385" w:rsidRDefault="005D2FCF" w:rsidP="008E34B8">
            <w:pPr>
              <w:rPr>
                <w:i/>
                <w:lang w:val="vi-VN"/>
              </w:rPr>
            </w:pPr>
            <w:r w:rsidRPr="00415385">
              <w:rPr>
                <w:i/>
                <w:lang w:val="vi-VN"/>
              </w:rPr>
              <w:t>Volume label</w:t>
            </w:r>
          </w:p>
        </w:tc>
        <w:tc>
          <w:tcPr>
            <w:tcW w:w="3794" w:type="dxa"/>
            <w:shd w:val="clear" w:color="auto" w:fill="auto"/>
          </w:tcPr>
          <w:p w:rsidR="005D2FCF" w:rsidRPr="00415385" w:rsidRDefault="005D2FCF" w:rsidP="008E34B8">
            <w:pPr>
              <w:rPr>
                <w:lang w:val="vi-VN"/>
              </w:rPr>
            </w:pPr>
            <w:r w:rsidRPr="00415385">
              <w:rPr>
                <w:lang w:val="vi-VN"/>
              </w:rPr>
              <w:t>Tên của ổ đĩa, được đặt ngay sau khi định dạng và có thể thay đổi được</w:t>
            </w:r>
          </w:p>
        </w:tc>
      </w:tr>
      <w:tr w:rsidR="005D2FCF" w:rsidRPr="00415385" w:rsidTr="00415385">
        <w:trPr>
          <w:cantSplit/>
        </w:trPr>
        <w:tc>
          <w:tcPr>
            <w:tcW w:w="3793" w:type="dxa"/>
            <w:shd w:val="clear" w:color="auto" w:fill="auto"/>
          </w:tcPr>
          <w:p w:rsidR="005D2FCF" w:rsidRPr="00415385" w:rsidRDefault="005D2FCF" w:rsidP="008E34B8">
            <w:pPr>
              <w:rPr>
                <w:i/>
                <w:lang w:val="vi-VN"/>
              </w:rPr>
            </w:pPr>
            <w:r w:rsidRPr="00415385">
              <w:rPr>
                <w:i/>
                <w:lang w:val="vi-VN"/>
              </w:rPr>
              <w:t>Quick Format</w:t>
            </w:r>
          </w:p>
        </w:tc>
        <w:tc>
          <w:tcPr>
            <w:tcW w:w="3794" w:type="dxa"/>
            <w:shd w:val="clear" w:color="auto" w:fill="auto"/>
          </w:tcPr>
          <w:p w:rsidR="005D2FCF" w:rsidRPr="00415385" w:rsidRDefault="005D2FCF" w:rsidP="008E34B8">
            <w:pPr>
              <w:rPr>
                <w:lang w:val="vi-VN"/>
              </w:rPr>
            </w:pPr>
            <w:r w:rsidRPr="00415385">
              <w:rPr>
                <w:lang w:val="vi-VN"/>
              </w:rPr>
              <w:t>Cho phép định dạng nhanh, bỏ đi lựa chọn này, ổ đĩa được định dạng kỹ hơn</w:t>
            </w:r>
          </w:p>
        </w:tc>
      </w:tr>
      <w:tr w:rsidR="005D2FCF" w:rsidRPr="00415385" w:rsidTr="00415385">
        <w:trPr>
          <w:cantSplit/>
        </w:trPr>
        <w:tc>
          <w:tcPr>
            <w:tcW w:w="3793" w:type="dxa"/>
            <w:tcBorders>
              <w:bottom w:val="single" w:sz="4" w:space="0" w:color="auto"/>
            </w:tcBorders>
            <w:shd w:val="clear" w:color="auto" w:fill="auto"/>
          </w:tcPr>
          <w:p w:rsidR="005D2FCF" w:rsidRPr="00415385" w:rsidRDefault="005D2FCF" w:rsidP="008E34B8">
            <w:pPr>
              <w:rPr>
                <w:i/>
                <w:lang w:val="vi-VN"/>
              </w:rPr>
            </w:pPr>
            <w:r w:rsidRPr="00415385">
              <w:rPr>
                <w:i/>
                <w:lang w:val="vi-VN"/>
              </w:rPr>
              <w:t>Enable Compression</w:t>
            </w:r>
          </w:p>
        </w:tc>
        <w:tc>
          <w:tcPr>
            <w:tcW w:w="3794" w:type="dxa"/>
            <w:tcBorders>
              <w:bottom w:val="single" w:sz="4" w:space="0" w:color="auto"/>
            </w:tcBorders>
            <w:shd w:val="clear" w:color="auto" w:fill="auto"/>
          </w:tcPr>
          <w:p w:rsidR="005D2FCF" w:rsidRPr="00415385" w:rsidRDefault="005D2FCF" w:rsidP="00415385">
            <w:pPr>
              <w:keepNext/>
              <w:rPr>
                <w:lang w:val="vi-VN"/>
              </w:rPr>
            </w:pPr>
            <w:r w:rsidRPr="00415385">
              <w:rPr>
                <w:lang w:val="vi-VN"/>
              </w:rPr>
              <w:t>Cho phép thực hiện nén ổ để tiết kiệm không gian đĩa</w:t>
            </w:r>
          </w:p>
        </w:tc>
      </w:tr>
    </w:tbl>
    <w:p w:rsidR="005D2FCF" w:rsidRPr="004B605D" w:rsidRDefault="005D2FCF">
      <w:pPr>
        <w:pStyle w:val="Caption"/>
        <w:rPr>
          <w:lang w:val="vi-VN"/>
        </w:rPr>
      </w:pPr>
      <w:r w:rsidRPr="004B605D">
        <w:rPr>
          <w:lang w:val="vi-VN"/>
        </w:rPr>
        <w:t xml:space="preserve">Bảng </w:t>
      </w:r>
      <w:r>
        <w:fldChar w:fldCharType="begin"/>
      </w:r>
      <w:r w:rsidRPr="004B605D">
        <w:rPr>
          <w:lang w:val="vi-VN"/>
        </w:rPr>
        <w:instrText xml:space="preserve"> STYLEREF 1 \s </w:instrText>
      </w:r>
      <w:r>
        <w:fldChar w:fldCharType="separate"/>
      </w:r>
      <w:r>
        <w:rPr>
          <w:noProof/>
          <w:lang w:val="vi-VN"/>
        </w:rPr>
        <w:t>1</w:t>
      </w:r>
      <w:r>
        <w:fldChar w:fldCharType="end"/>
      </w:r>
      <w:r w:rsidRPr="004B605D">
        <w:rPr>
          <w:lang w:val="vi-VN"/>
        </w:rPr>
        <w:noBreakHyphen/>
      </w:r>
      <w:r>
        <w:fldChar w:fldCharType="begin"/>
      </w:r>
      <w:r w:rsidRPr="004B605D">
        <w:rPr>
          <w:lang w:val="vi-VN"/>
        </w:rPr>
        <w:instrText xml:space="preserve"> SEQ Bảng \* ARABIC \s 1 </w:instrText>
      </w:r>
      <w:r>
        <w:fldChar w:fldCharType="separate"/>
      </w:r>
      <w:r>
        <w:rPr>
          <w:noProof/>
          <w:lang w:val="vi-VN"/>
        </w:rPr>
        <w:t>5</w:t>
      </w:r>
      <w:r>
        <w:fldChar w:fldCharType="end"/>
      </w:r>
      <w:r>
        <w:rPr>
          <w:lang w:val="vi-VN"/>
        </w:rPr>
        <w:t xml:space="preserve"> Thông số định dạng đĩa</w:t>
      </w:r>
    </w:p>
    <w:p w:rsidR="005D2FCF" w:rsidRDefault="005D2FCF" w:rsidP="00C469D9">
      <w:pPr>
        <w:pStyle w:val="MyHowtodo"/>
        <w:rPr>
          <w:lang w:val="vi-VN"/>
        </w:rPr>
      </w:pPr>
      <w:r>
        <w:rPr>
          <w:lang w:val="vi-VN"/>
        </w:rPr>
        <w:t xml:space="preserve">Để </w:t>
      </w:r>
      <w:r w:rsidRPr="00C469D9">
        <w:t>định</w:t>
      </w:r>
      <w:r>
        <w:rPr>
          <w:lang w:val="vi-VN"/>
        </w:rPr>
        <w:t xml:space="preserve"> dạng đĩa</w:t>
      </w:r>
    </w:p>
    <w:p w:rsidR="005D2FCF" w:rsidRDefault="005D2FCF" w:rsidP="00C469D9">
      <w:pPr>
        <w:numPr>
          <w:ilvl w:val="0"/>
          <w:numId w:val="15"/>
        </w:numPr>
        <w:rPr>
          <w:lang w:val="vi-VN"/>
        </w:rPr>
      </w:pPr>
      <w:r>
        <w:rPr>
          <w:lang w:val="vi-VN"/>
        </w:rPr>
        <w:t xml:space="preserve">Trên màn hình </w:t>
      </w:r>
      <w:r w:rsidRPr="004B605D">
        <w:rPr>
          <w:lang w:val="vi-VN"/>
        </w:rPr>
        <w:t xml:space="preserve">desktop, </w:t>
      </w:r>
      <w:r>
        <w:rPr>
          <w:lang w:val="vi-VN"/>
        </w:rPr>
        <w:t>nhấn kép chuột vào My Computer để mở cửa sổ My Computer</w:t>
      </w:r>
    </w:p>
    <w:p w:rsidR="005D2FCF" w:rsidRDefault="005D2FCF" w:rsidP="00440C3C">
      <w:pPr>
        <w:numPr>
          <w:ilvl w:val="1"/>
          <w:numId w:val="15"/>
        </w:numPr>
        <w:rPr>
          <w:lang w:val="vi-VN"/>
        </w:rPr>
      </w:pPr>
      <w:r>
        <w:rPr>
          <w:lang w:val="vi-VN"/>
        </w:rPr>
        <w:t>My Computer sẽ được mở ra trong cửa sổ của Windows Explorer, bạn có thể có cách làm khác để mở cửa sổ này trong phần tiếp theo</w:t>
      </w:r>
    </w:p>
    <w:p w:rsidR="005D2FCF" w:rsidRDefault="005D2FCF" w:rsidP="00C469D9">
      <w:pPr>
        <w:numPr>
          <w:ilvl w:val="0"/>
          <w:numId w:val="15"/>
        </w:numPr>
        <w:rPr>
          <w:lang w:val="vi-VN"/>
        </w:rPr>
      </w:pPr>
      <w:r>
        <w:rPr>
          <w:lang w:val="vi-VN"/>
        </w:rPr>
        <w:t>Chọn ổ đĩa bạn muốn định dạng</w:t>
      </w:r>
    </w:p>
    <w:p w:rsidR="005D2FCF" w:rsidRPr="00C469D9" w:rsidRDefault="005D2FCF" w:rsidP="00C469D9">
      <w:pPr>
        <w:pStyle w:val="MyAdditionInfo"/>
        <w:framePr w:wrap="around"/>
        <w:jc w:val="right"/>
        <w:rPr>
          <w:iCs/>
          <w:lang w:val="vi-VN"/>
        </w:rPr>
      </w:pPr>
      <w:r w:rsidRPr="00C469D9">
        <w:rPr>
          <w:iCs/>
          <w:lang w:val="vi-VN"/>
        </w:rPr>
        <w:t>Nhấn phải chuột lên ổ</w:t>
      </w:r>
      <w:r>
        <w:rPr>
          <w:iCs/>
          <w:lang w:val="vi-VN"/>
        </w:rPr>
        <w:t xml:space="preserve"> đĩa cần định dạng, chọn format.</w:t>
      </w:r>
    </w:p>
    <w:p w:rsidR="005D2FCF" w:rsidRDefault="005D2FCF" w:rsidP="00C469D9">
      <w:pPr>
        <w:numPr>
          <w:ilvl w:val="0"/>
          <w:numId w:val="15"/>
        </w:numPr>
        <w:rPr>
          <w:lang w:val="vi-VN"/>
        </w:rPr>
      </w:pPr>
      <w:r>
        <w:rPr>
          <w:lang w:val="vi-VN"/>
        </w:rPr>
        <w:t>Trên thanh menu, chọn File → Format</w:t>
      </w:r>
    </w:p>
    <w:p w:rsidR="005D2FCF" w:rsidRDefault="005D2FCF" w:rsidP="00C469D9">
      <w:pPr>
        <w:numPr>
          <w:ilvl w:val="0"/>
          <w:numId w:val="15"/>
        </w:numPr>
        <w:rPr>
          <w:lang w:val="vi-VN"/>
        </w:rPr>
      </w:pPr>
      <w:r>
        <w:rPr>
          <w:lang w:val="vi-VN"/>
        </w:rPr>
        <w:t>Chọn thiết lập định dạng bạn muốn</w:t>
      </w:r>
    </w:p>
    <w:p w:rsidR="005D2FCF" w:rsidRDefault="005D2FCF" w:rsidP="00C469D9">
      <w:pPr>
        <w:numPr>
          <w:ilvl w:val="0"/>
          <w:numId w:val="15"/>
        </w:numPr>
        <w:rPr>
          <w:lang w:val="vi-VN"/>
        </w:rPr>
      </w:pPr>
      <w:r>
        <w:rPr>
          <w:lang w:val="vi-VN"/>
        </w:rPr>
        <w:t>Chọn Start để định dạng</w:t>
      </w:r>
    </w:p>
    <w:p w:rsidR="005D2FCF" w:rsidRPr="00A83451" w:rsidRDefault="005D2FCF" w:rsidP="00C469D9">
      <w:pPr>
        <w:numPr>
          <w:ilvl w:val="0"/>
          <w:numId w:val="15"/>
        </w:numPr>
        <w:rPr>
          <w:lang w:val="vi-VN"/>
        </w:rPr>
      </w:pPr>
      <w:r>
        <w:rPr>
          <w:lang w:val="vi-VN"/>
        </w:rPr>
        <w:t>Chọn OK, chọn Close để đóng cửa sổ</w:t>
      </w:r>
    </w:p>
    <w:p w:rsidR="005D2FCF" w:rsidRPr="00B87D5A" w:rsidRDefault="005D2FCF" w:rsidP="00A83451">
      <w:pPr>
        <w:pStyle w:val="Heading3"/>
        <w:rPr>
          <w:lang w:val="vi-VN"/>
        </w:rPr>
      </w:pPr>
      <w:bookmarkStart w:id="20" w:name="_Toc104689483"/>
      <w:r w:rsidRPr="00B87D5A">
        <w:rPr>
          <w:lang w:val="vi-VN"/>
        </w:rPr>
        <w:t>Cài đặt, tháo gỡ một chương trình ứng dụng</w:t>
      </w:r>
      <w:bookmarkEnd w:id="20"/>
    </w:p>
    <w:p w:rsidR="005D2FCF" w:rsidRPr="00343471" w:rsidRDefault="005D2FCF" w:rsidP="00A83451">
      <w:pPr>
        <w:rPr>
          <w:lang w:val="vi-VN"/>
        </w:rPr>
      </w:pPr>
      <w:r w:rsidRPr="00343471">
        <w:rPr>
          <w:lang w:val="vi-VN"/>
        </w:rPr>
        <w:t>Chúng ta đã biết chiếc máy tính là một công cụ đa năng có rất nhiều tiện ích giúp chúng ta trong công việc và giải trí. Tuy nhiên không phải lúc nào các chương trình ứng dụng trên chiếc máy tính của bạn có thể đáp ứng được đầy đủ các yêu cầu của bạn, khi đó bạn sẽ phài cài đặt thêm các chương trình mà bạn cần sử dụng.</w:t>
      </w:r>
    </w:p>
    <w:p w:rsidR="005D2FCF" w:rsidRPr="00343471" w:rsidRDefault="005D2FCF" w:rsidP="00A83451">
      <w:pPr>
        <w:rPr>
          <w:lang w:val="vi-VN"/>
        </w:rPr>
      </w:pPr>
      <w:r w:rsidRPr="00343471">
        <w:rPr>
          <w:lang w:val="vi-VN"/>
        </w:rPr>
        <w:t>Để cài đặt được một chương trình trước hết là bạn phải có đĩa phần mềm đó. Cho đĩa phần mềm cần cài đặt vào ổ CD- Rom</w:t>
      </w:r>
    </w:p>
    <w:p w:rsidR="005D2FCF" w:rsidRPr="00343471" w:rsidRDefault="005D2FCF" w:rsidP="00366596">
      <w:pPr>
        <w:pStyle w:val="MyHowtodo"/>
        <w:rPr>
          <w:lang w:val="vi-VN"/>
        </w:rPr>
      </w:pPr>
      <w:r w:rsidRPr="00343471">
        <w:rPr>
          <w:lang w:val="vi-VN"/>
        </w:rPr>
        <w:t>Các thao tác cài đặt một chương trình vào máy của bạn</w:t>
      </w:r>
    </w:p>
    <w:p w:rsidR="005D2FCF" w:rsidRDefault="005D2FCF" w:rsidP="0055680E">
      <w:pPr>
        <w:numPr>
          <w:ilvl w:val="0"/>
          <w:numId w:val="60"/>
        </w:numPr>
      </w:pPr>
      <w:r>
        <w:t>B</w:t>
      </w:r>
      <w:r w:rsidRPr="002B59BE">
        <w:t>ậ</w:t>
      </w:r>
      <w:r>
        <w:t>t c</w:t>
      </w:r>
      <w:r w:rsidRPr="002B59BE">
        <w:t>ử</w:t>
      </w:r>
      <w:r>
        <w:t>a s</w:t>
      </w:r>
      <w:r w:rsidRPr="002B59BE">
        <w:t>ổ</w:t>
      </w:r>
      <w:r>
        <w:t xml:space="preserve"> C</w:t>
      </w:r>
      <w:r w:rsidRPr="002B59BE">
        <w:t>ontr</w:t>
      </w:r>
      <w:r>
        <w:t>ol Panel, ch</w:t>
      </w:r>
      <w:r w:rsidRPr="002B59BE">
        <w:t>ọn</w:t>
      </w:r>
      <w:r>
        <w:t xml:space="preserve"> A</w:t>
      </w:r>
      <w:r w:rsidRPr="002B59BE">
        <w:t>dd</w:t>
      </w:r>
      <w:r>
        <w:t xml:space="preserve"> Ne</w:t>
      </w:r>
      <w:r w:rsidRPr="002B59BE">
        <w:t>w</w:t>
      </w:r>
      <w:r>
        <w:t xml:space="preserve"> Pr</w:t>
      </w:r>
      <w:r w:rsidRPr="002B59BE">
        <w:t>ogr</w:t>
      </w:r>
      <w:r>
        <w:t>ams</w:t>
      </w:r>
    </w:p>
    <w:p w:rsidR="005D2FCF" w:rsidRDefault="005D2FCF" w:rsidP="0055680E">
      <w:pPr>
        <w:ind w:left="851"/>
      </w:pPr>
      <w:r>
        <w:rPr>
          <w:noProof/>
        </w:rPr>
        <w:drawing>
          <wp:inline distT="0" distB="0" distL="0" distR="0" wp14:anchorId="3B89E736" wp14:editId="3477DC15">
            <wp:extent cx="3302635" cy="1746885"/>
            <wp:effectExtent l="0" t="0" r="0" b="5715"/>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02635" cy="1746885"/>
                    </a:xfrm>
                    <a:prstGeom prst="rect">
                      <a:avLst/>
                    </a:prstGeom>
                    <a:noFill/>
                    <a:ln>
                      <a:noFill/>
                    </a:ln>
                  </pic:spPr>
                </pic:pic>
              </a:graphicData>
            </a:graphic>
          </wp:inline>
        </w:drawing>
      </w:r>
    </w:p>
    <w:p w:rsidR="005D2FCF" w:rsidRDefault="005D2FCF" w:rsidP="0055680E">
      <w:pPr>
        <w:numPr>
          <w:ilvl w:val="0"/>
          <w:numId w:val="60"/>
        </w:numPr>
      </w:pPr>
      <w:r>
        <w:t>N</w:t>
      </w:r>
      <w:r w:rsidRPr="002B59BE">
        <w:t>ếu</w:t>
      </w:r>
      <w:r>
        <w:t xml:space="preserve"> b</w:t>
      </w:r>
      <w:r w:rsidRPr="002B59BE">
        <w:t>ạn</w:t>
      </w:r>
      <w:r>
        <w:t xml:space="preserve"> c</w:t>
      </w:r>
      <w:r w:rsidRPr="002B59BE">
        <w:t>ài</w:t>
      </w:r>
      <w:r>
        <w:t xml:space="preserve"> </w:t>
      </w:r>
      <w:r w:rsidRPr="002B59BE">
        <w:t>đặ</w:t>
      </w:r>
      <w:r>
        <w:t>t m</w:t>
      </w:r>
      <w:r w:rsidRPr="002B59BE">
        <w:t>ột</w:t>
      </w:r>
      <w:r>
        <w:t xml:space="preserve"> ch</w:t>
      </w:r>
      <w:r w:rsidRPr="002B59BE">
        <w:t>ươ</w:t>
      </w:r>
      <w:r>
        <w:t>ng tr</w:t>
      </w:r>
      <w:r w:rsidRPr="002B59BE">
        <w:t>ình</w:t>
      </w:r>
      <w:r>
        <w:t xml:space="preserve"> t</w:t>
      </w:r>
      <w:r w:rsidRPr="002B59BE">
        <w:t>ừ</w:t>
      </w:r>
      <w:r>
        <w:t xml:space="preserve"> </w:t>
      </w:r>
      <w:r w:rsidRPr="002B59BE">
        <w:t>đĩa</w:t>
      </w:r>
      <w:r>
        <w:t xml:space="preserve"> CD hay </w:t>
      </w:r>
      <w:r w:rsidRPr="002B59BE">
        <w:t>ổ</w:t>
      </w:r>
      <w:r>
        <w:t xml:space="preserve"> </w:t>
      </w:r>
      <w:r w:rsidRPr="002B59BE">
        <w:t>đĩa</w:t>
      </w:r>
      <w:r>
        <w:t xml:space="preserve"> m</w:t>
      </w:r>
      <w:r w:rsidRPr="002B59BE">
        <w:t>ềm</w:t>
      </w:r>
      <w:r>
        <w:t xml:space="preserve"> th</w:t>
      </w:r>
      <w:r w:rsidRPr="002B59BE">
        <w:t>ì</w:t>
      </w:r>
      <w:r>
        <w:t xml:space="preserve"> ch</w:t>
      </w:r>
      <w:r w:rsidRPr="002B59BE">
        <w:t>ọn</w:t>
      </w:r>
      <w:r>
        <w:t xml:space="preserve"> n</w:t>
      </w:r>
      <w:r w:rsidRPr="0055680E">
        <w:t>út</w:t>
      </w:r>
      <w:r>
        <w:t xml:space="preserve"> CD </w:t>
      </w:r>
      <w:r w:rsidRPr="0055680E">
        <w:t>or</w:t>
      </w:r>
      <w:r>
        <w:t xml:space="preserve"> Floppy.</w:t>
      </w:r>
    </w:p>
    <w:p w:rsidR="005D2FCF" w:rsidRDefault="005D2FCF" w:rsidP="0055680E">
      <w:pPr>
        <w:ind w:left="851"/>
      </w:pPr>
      <w:r>
        <w:rPr>
          <w:noProof/>
        </w:rPr>
        <w:drawing>
          <wp:inline distT="0" distB="0" distL="0" distR="0" wp14:anchorId="7542E6D2" wp14:editId="229DF449">
            <wp:extent cx="2620645" cy="1938020"/>
            <wp:effectExtent l="0" t="0" r="8255" b="508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20645" cy="1938020"/>
                    </a:xfrm>
                    <a:prstGeom prst="rect">
                      <a:avLst/>
                    </a:prstGeom>
                    <a:noFill/>
                    <a:ln>
                      <a:noFill/>
                    </a:ln>
                  </pic:spPr>
                </pic:pic>
              </a:graphicData>
            </a:graphic>
          </wp:inline>
        </w:drawing>
      </w:r>
    </w:p>
    <w:p w:rsidR="005D2FCF" w:rsidRDefault="005D2FCF" w:rsidP="0055680E">
      <w:pPr>
        <w:numPr>
          <w:ilvl w:val="0"/>
          <w:numId w:val="60"/>
        </w:numPr>
      </w:pPr>
      <w:r>
        <w:t>Ch</w:t>
      </w:r>
      <w:r w:rsidRPr="0055680E">
        <w:t>ọn</w:t>
      </w:r>
      <w:r>
        <w:t xml:space="preserve"> N</w:t>
      </w:r>
      <w:r w:rsidRPr="0055680E">
        <w:t>ex</w:t>
      </w:r>
      <w:r>
        <w:t xml:space="preserve">t </w:t>
      </w:r>
      <w:r w:rsidRPr="0055680E">
        <w:t>để</w:t>
      </w:r>
      <w:r>
        <w:t xml:space="preserve"> th</w:t>
      </w:r>
      <w:r w:rsidRPr="0055680E">
        <w:t>ực</w:t>
      </w:r>
      <w:r>
        <w:t xml:space="preserve"> hi</w:t>
      </w:r>
      <w:r w:rsidRPr="0055680E">
        <w:t>ện</w:t>
      </w:r>
      <w:r>
        <w:t xml:space="preserve"> qu</w:t>
      </w:r>
      <w:r w:rsidRPr="0055680E">
        <w:t>á</w:t>
      </w:r>
      <w:r>
        <w:t xml:space="preserve"> tr</w:t>
      </w:r>
      <w:r w:rsidRPr="0055680E">
        <w:t>ình</w:t>
      </w:r>
      <w:r>
        <w:t xml:space="preserve"> c</w:t>
      </w:r>
      <w:r w:rsidRPr="0055680E">
        <w:t>ài</w:t>
      </w:r>
      <w:r>
        <w:t xml:space="preserve"> </w:t>
      </w:r>
      <w:r w:rsidRPr="0055680E">
        <w:t>đặt</w:t>
      </w:r>
    </w:p>
    <w:p w:rsidR="005D2FCF" w:rsidRDefault="005D2FCF" w:rsidP="007050AF">
      <w:r>
        <w:t>N</w:t>
      </w:r>
      <w:r w:rsidRPr="007050AF">
        <w:t>ếu</w:t>
      </w:r>
      <w:r>
        <w:t xml:space="preserve"> m</w:t>
      </w:r>
      <w:r w:rsidRPr="007050AF">
        <w:t>áy</w:t>
      </w:r>
      <w:r>
        <w:t xml:space="preserve"> t</w:t>
      </w:r>
      <w:r w:rsidRPr="007050AF">
        <w:t>ính</w:t>
      </w:r>
      <w:r>
        <w:t xml:space="preserve"> c</w:t>
      </w:r>
      <w:r w:rsidRPr="007050AF">
        <w:t>ủa</w:t>
      </w:r>
      <w:r>
        <w:t xml:space="preserve"> b</w:t>
      </w:r>
      <w:r w:rsidRPr="007050AF">
        <w:t>ạn</w:t>
      </w:r>
      <w:r>
        <w:t xml:space="preserve"> </w:t>
      </w:r>
      <w:r w:rsidRPr="007050AF">
        <w:t>đã</w:t>
      </w:r>
      <w:r>
        <w:t xml:space="preserve"> c</w:t>
      </w:r>
      <w:r w:rsidRPr="007050AF">
        <w:t>ài</w:t>
      </w:r>
      <w:r>
        <w:t xml:space="preserve"> </w:t>
      </w:r>
      <w:r w:rsidRPr="007050AF">
        <w:t>đặt</w:t>
      </w:r>
      <w:r>
        <w:t xml:space="preserve"> nhi</w:t>
      </w:r>
      <w:r w:rsidRPr="007050AF">
        <w:t>ều</w:t>
      </w:r>
      <w:r>
        <w:t xml:space="preserve"> ch</w:t>
      </w:r>
      <w:r w:rsidRPr="007050AF">
        <w:t>ươ</w:t>
      </w:r>
      <w:r>
        <w:t>ng tr</w:t>
      </w:r>
      <w:r w:rsidRPr="007050AF">
        <w:t>ình</w:t>
      </w:r>
      <w:r>
        <w:t xml:space="preserve"> m</w:t>
      </w:r>
      <w:r w:rsidRPr="007050AF">
        <w:t>à</w:t>
      </w:r>
      <w:r>
        <w:t xml:space="preserve"> trong </w:t>
      </w:r>
      <w:r w:rsidRPr="007050AF">
        <w:t>đó</w:t>
      </w:r>
      <w:r>
        <w:t xml:space="preserve"> c</w:t>
      </w:r>
      <w:r w:rsidRPr="007050AF">
        <w:t>ó</w:t>
      </w:r>
      <w:r>
        <w:t xml:space="preserve"> ch</w:t>
      </w:r>
      <w:r w:rsidRPr="007050AF">
        <w:t>ươ</w:t>
      </w:r>
      <w:r>
        <w:t>ng tr</w:t>
      </w:r>
      <w:r w:rsidRPr="007050AF">
        <w:t>ình</w:t>
      </w:r>
      <w:r>
        <w:t xml:space="preserve"> m</w:t>
      </w:r>
      <w:r w:rsidRPr="007050AF">
        <w:t>à</w:t>
      </w:r>
      <w:r>
        <w:t xml:space="preserve"> b</w:t>
      </w:r>
      <w:r w:rsidRPr="007050AF">
        <w:t>ạn</w:t>
      </w:r>
      <w:r>
        <w:t xml:space="preserve"> kh</w:t>
      </w:r>
      <w:r w:rsidRPr="007050AF">
        <w:t>ông</w:t>
      </w:r>
      <w:r>
        <w:t xml:space="preserve"> mu</w:t>
      </w:r>
      <w:r w:rsidRPr="007050AF">
        <w:t>ốn</w:t>
      </w:r>
      <w:r>
        <w:t xml:space="preserve"> s</w:t>
      </w:r>
      <w:r w:rsidRPr="007050AF">
        <w:t>ử</w:t>
      </w:r>
      <w:r>
        <w:t xml:space="preserve"> d</w:t>
      </w:r>
      <w:r w:rsidRPr="007050AF">
        <w:t>ụng</w:t>
      </w:r>
      <w:r>
        <w:t xml:space="preserve"> n</w:t>
      </w:r>
      <w:r w:rsidRPr="007050AF">
        <w:t>ữa</w:t>
      </w:r>
      <w:r>
        <w:t>, b</w:t>
      </w:r>
      <w:r w:rsidRPr="007050AF">
        <w:t>ạn</w:t>
      </w:r>
      <w:r>
        <w:t xml:space="preserve"> c</w:t>
      </w:r>
      <w:r w:rsidRPr="007050AF">
        <w:t>ó</w:t>
      </w:r>
      <w:r>
        <w:t xml:space="preserve"> th</w:t>
      </w:r>
      <w:r w:rsidRPr="007050AF">
        <w:t>ể</w:t>
      </w:r>
      <w:r>
        <w:t xml:space="preserve"> g</w:t>
      </w:r>
      <w:r w:rsidRPr="007050AF">
        <w:t>ỡ</w:t>
      </w:r>
      <w:r>
        <w:t xml:space="preserve"> b</w:t>
      </w:r>
      <w:r w:rsidRPr="007050AF">
        <w:t>ỏ</w:t>
      </w:r>
      <w:r>
        <w:t xml:space="preserve"> ch</w:t>
      </w:r>
      <w:r w:rsidRPr="007050AF">
        <w:t>ươ</w:t>
      </w:r>
      <w:r>
        <w:t>ng tr</w:t>
      </w:r>
      <w:r w:rsidRPr="007050AF">
        <w:t>ình</w:t>
      </w:r>
      <w:r>
        <w:t xml:space="preserve"> m</w:t>
      </w:r>
      <w:r w:rsidRPr="007050AF">
        <w:t>à</w:t>
      </w:r>
      <w:r>
        <w:t xml:space="preserve"> b</w:t>
      </w:r>
      <w:r w:rsidRPr="007050AF">
        <w:t>ạn</w:t>
      </w:r>
      <w:r>
        <w:t xml:space="preserve"> th</w:t>
      </w:r>
      <w:r w:rsidRPr="007050AF">
        <w:t>ấy</w:t>
      </w:r>
      <w:r>
        <w:t xml:space="preserve"> kh</w:t>
      </w:r>
      <w:r w:rsidRPr="007050AF">
        <w:t>ô</w:t>
      </w:r>
      <w:r>
        <w:t>ng c</w:t>
      </w:r>
      <w:r w:rsidRPr="007050AF">
        <w:t>ần</w:t>
      </w:r>
      <w:r>
        <w:t xml:space="preserve"> thi</w:t>
      </w:r>
      <w:r w:rsidRPr="007050AF">
        <w:t>ết</w:t>
      </w:r>
      <w:r>
        <w:t xml:space="preserve"> </w:t>
      </w:r>
      <w:r w:rsidRPr="007050AF">
        <w:t>để</w:t>
      </w:r>
      <w:r>
        <w:t xml:space="preserve"> t</w:t>
      </w:r>
      <w:r w:rsidRPr="007050AF">
        <w:t>ăn</w:t>
      </w:r>
      <w:r>
        <w:t>g kh</w:t>
      </w:r>
      <w:r w:rsidRPr="007050AF">
        <w:t>ô</w:t>
      </w:r>
      <w:r>
        <w:t xml:space="preserve">ng gian </w:t>
      </w:r>
      <w:r w:rsidRPr="007050AF">
        <w:t>ổ</w:t>
      </w:r>
      <w:r>
        <w:t xml:space="preserve"> đ</w:t>
      </w:r>
      <w:r w:rsidRPr="007050AF">
        <w:t>ĩa</w:t>
      </w:r>
      <w:r>
        <w:t xml:space="preserve"> l</w:t>
      </w:r>
      <w:r w:rsidRPr="007050AF">
        <w:t>ư</w:t>
      </w:r>
      <w:r>
        <w:t>u tr</w:t>
      </w:r>
      <w:r w:rsidRPr="007050AF">
        <w:t>ữ</w:t>
      </w:r>
      <w:r>
        <w:t xml:space="preserve"> c</w:t>
      </w:r>
      <w:r w:rsidRPr="007050AF">
        <w:t>ủa</w:t>
      </w:r>
      <w:r>
        <w:t xml:space="preserve"> b</w:t>
      </w:r>
      <w:r w:rsidRPr="007050AF">
        <w:t>ạn</w:t>
      </w:r>
      <w:r>
        <w:t>.</w:t>
      </w:r>
    </w:p>
    <w:p w:rsidR="005D2FCF" w:rsidRDefault="005D2FCF" w:rsidP="00366596">
      <w:pPr>
        <w:pStyle w:val="MyHowtodo"/>
      </w:pPr>
      <w:r>
        <w:t>C</w:t>
      </w:r>
      <w:r w:rsidRPr="007050AF">
        <w:t>ác</w:t>
      </w:r>
      <w:r>
        <w:t xml:space="preserve"> b</w:t>
      </w:r>
      <w:r w:rsidRPr="007050AF">
        <w:t>ước</w:t>
      </w:r>
      <w:r>
        <w:t xml:space="preserve"> </w:t>
      </w:r>
      <w:r w:rsidRPr="007050AF">
        <w:t>để</w:t>
      </w:r>
      <w:r>
        <w:t xml:space="preserve"> g</w:t>
      </w:r>
      <w:r w:rsidRPr="007050AF">
        <w:t>ỡ</w:t>
      </w:r>
      <w:r>
        <w:t xml:space="preserve"> m</w:t>
      </w:r>
      <w:r w:rsidRPr="007050AF">
        <w:t>ột</w:t>
      </w:r>
      <w:r>
        <w:t xml:space="preserve"> ch</w:t>
      </w:r>
      <w:r w:rsidRPr="007050AF">
        <w:t>ươ</w:t>
      </w:r>
      <w:r>
        <w:t>ng tr</w:t>
      </w:r>
      <w:r w:rsidRPr="007050AF">
        <w:t>ình</w:t>
      </w:r>
      <w:r>
        <w:t xml:space="preserve"> ra kh</w:t>
      </w:r>
      <w:r w:rsidRPr="007050AF">
        <w:t>ỏi</w:t>
      </w:r>
      <w:r>
        <w:t xml:space="preserve"> m</w:t>
      </w:r>
      <w:r w:rsidRPr="007050AF">
        <w:t>áy</w:t>
      </w:r>
      <w:r>
        <w:t xml:space="preserve"> t</w:t>
      </w:r>
      <w:r w:rsidRPr="007050AF">
        <w:t>ính</w:t>
      </w:r>
      <w:r>
        <w:t xml:space="preserve"> c</w:t>
      </w:r>
      <w:r w:rsidRPr="007050AF">
        <w:t>ủa</w:t>
      </w:r>
      <w:r>
        <w:t xml:space="preserve"> b</w:t>
      </w:r>
      <w:r w:rsidRPr="007050AF">
        <w:t>ạn</w:t>
      </w:r>
      <w:r>
        <w:t>:</w:t>
      </w:r>
    </w:p>
    <w:p w:rsidR="005D2FCF" w:rsidRDefault="005D2FCF" w:rsidP="00E72DDA">
      <w:pPr>
        <w:numPr>
          <w:ilvl w:val="0"/>
          <w:numId w:val="61"/>
        </w:numPr>
      </w:pPr>
      <w:r>
        <w:t>Trong c</w:t>
      </w:r>
      <w:r w:rsidRPr="007050AF">
        <w:t>ửa</w:t>
      </w:r>
      <w:r>
        <w:t xml:space="preserve"> s</w:t>
      </w:r>
      <w:r w:rsidRPr="007050AF">
        <w:t>ổ</w:t>
      </w:r>
      <w:r>
        <w:t xml:space="preserve"> C</w:t>
      </w:r>
      <w:r w:rsidRPr="007050AF">
        <w:t>ontr</w:t>
      </w:r>
      <w:r>
        <w:t>ol Panel ch</w:t>
      </w:r>
      <w:r w:rsidRPr="007050AF">
        <w:t>ọn</w:t>
      </w:r>
      <w:r>
        <w:t xml:space="preserve"> A</w:t>
      </w:r>
      <w:r w:rsidRPr="007050AF">
        <w:t>dd</w:t>
      </w:r>
      <w:r>
        <w:t xml:space="preserve"> </w:t>
      </w:r>
      <w:r w:rsidRPr="007050AF">
        <w:t>or</w:t>
      </w:r>
      <w:r>
        <w:t xml:space="preserve"> Remove Pr</w:t>
      </w:r>
      <w:r w:rsidRPr="007050AF">
        <w:t>ogr</w:t>
      </w:r>
      <w:r>
        <w:t>am</w:t>
      </w:r>
    </w:p>
    <w:p w:rsidR="005D2FCF" w:rsidRDefault="005D2FCF" w:rsidP="00E72DDA">
      <w:pPr>
        <w:ind w:left="851"/>
      </w:pPr>
      <w:r>
        <w:rPr>
          <w:noProof/>
        </w:rPr>
        <w:drawing>
          <wp:inline distT="0" distB="0" distL="0" distR="0" wp14:anchorId="20B160E0" wp14:editId="4FDE285F">
            <wp:extent cx="3766820" cy="2456815"/>
            <wp:effectExtent l="0" t="0" r="5080" b="635"/>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66820" cy="2456815"/>
                    </a:xfrm>
                    <a:prstGeom prst="rect">
                      <a:avLst/>
                    </a:prstGeom>
                    <a:noFill/>
                    <a:ln>
                      <a:noFill/>
                    </a:ln>
                  </pic:spPr>
                </pic:pic>
              </a:graphicData>
            </a:graphic>
          </wp:inline>
        </w:drawing>
      </w:r>
    </w:p>
    <w:p w:rsidR="005D2FCF" w:rsidRDefault="005D2FCF" w:rsidP="00E72DDA">
      <w:pPr>
        <w:numPr>
          <w:ilvl w:val="0"/>
          <w:numId w:val="61"/>
        </w:numPr>
      </w:pPr>
      <w:r>
        <w:t>S</w:t>
      </w:r>
      <w:r w:rsidRPr="00E72DDA">
        <w:t>ẽ</w:t>
      </w:r>
      <w:r>
        <w:t xml:space="preserve"> xu</w:t>
      </w:r>
      <w:r w:rsidRPr="00E72DDA">
        <w:t>ất</w:t>
      </w:r>
      <w:r>
        <w:t xml:space="preserve"> hi</w:t>
      </w:r>
      <w:r w:rsidRPr="00E72DDA">
        <w:t>ệ</w:t>
      </w:r>
      <w:r>
        <w:t>n m</w:t>
      </w:r>
      <w:r w:rsidRPr="00E72DDA">
        <w:t>ột</w:t>
      </w:r>
      <w:r>
        <w:t xml:space="preserve"> c</w:t>
      </w:r>
      <w:r w:rsidRPr="00E72DDA">
        <w:t>ửa</w:t>
      </w:r>
      <w:r>
        <w:t xml:space="preserve"> s</w:t>
      </w:r>
      <w:r w:rsidRPr="00E72DDA">
        <w:t>ổ</w:t>
      </w:r>
      <w:r>
        <w:t xml:space="preserve"> hi</w:t>
      </w:r>
      <w:r w:rsidRPr="00E72DDA">
        <w:t>ện</w:t>
      </w:r>
      <w:r>
        <w:t xml:space="preserve"> th</w:t>
      </w:r>
      <w:r w:rsidRPr="00E72DDA">
        <w:t>ị</w:t>
      </w:r>
      <w:r>
        <w:t xml:space="preserve"> c</w:t>
      </w:r>
      <w:r w:rsidRPr="00E72DDA">
        <w:t>ác</w:t>
      </w:r>
      <w:r>
        <w:t xml:space="preserve"> ch</w:t>
      </w:r>
      <w:r w:rsidRPr="00E72DDA">
        <w:t>ươn</w:t>
      </w:r>
      <w:r>
        <w:t>g tr</w:t>
      </w:r>
      <w:r w:rsidRPr="00E72DDA">
        <w:t>ình</w:t>
      </w:r>
      <w:r>
        <w:t xml:space="preserve"> </w:t>
      </w:r>
      <w:r w:rsidRPr="00E72DDA">
        <w:t>đan</w:t>
      </w:r>
      <w:r>
        <w:t xml:space="preserve">g </w:t>
      </w:r>
      <w:r w:rsidRPr="00E72DDA">
        <w:t>được</w:t>
      </w:r>
      <w:r>
        <w:t xml:space="preserve"> c</w:t>
      </w:r>
      <w:r w:rsidRPr="00E72DDA">
        <w:t>ài</w:t>
      </w:r>
      <w:r>
        <w:t xml:space="preserve"> đ</w:t>
      </w:r>
      <w:r w:rsidRPr="00E72DDA">
        <w:t>ặt</w:t>
      </w:r>
      <w:r>
        <w:t xml:space="preserve"> trong m</w:t>
      </w:r>
      <w:r w:rsidRPr="00E72DDA">
        <w:t>áy</w:t>
      </w:r>
      <w:r>
        <w:t xml:space="preserve"> t</w:t>
      </w:r>
      <w:r w:rsidRPr="00E72DDA">
        <w:t>ính</w:t>
      </w:r>
      <w:r>
        <w:t xml:space="preserve"> c</w:t>
      </w:r>
      <w:r w:rsidRPr="00E72DDA">
        <w:t>ủa</w:t>
      </w:r>
      <w:r>
        <w:t xml:space="preserve"> b</w:t>
      </w:r>
      <w:r w:rsidRPr="00E72DDA">
        <w:t>ạn</w:t>
      </w:r>
      <w:r>
        <w:t>. Ch</w:t>
      </w:r>
      <w:r w:rsidRPr="00E72DDA">
        <w:t>ọn</w:t>
      </w:r>
      <w:r>
        <w:t xml:space="preserve"> ch</w:t>
      </w:r>
      <w:r w:rsidRPr="00E72DDA">
        <w:t>ươ</w:t>
      </w:r>
      <w:r>
        <w:t>ng tr</w:t>
      </w:r>
      <w:r w:rsidRPr="00E72DDA">
        <w:t>ình</w:t>
      </w:r>
      <w:r>
        <w:t xml:space="preserve"> m</w:t>
      </w:r>
      <w:r w:rsidRPr="00E72DDA">
        <w:t>à</w:t>
      </w:r>
      <w:r>
        <w:t xml:space="preserve"> b</w:t>
      </w:r>
      <w:r w:rsidRPr="00E72DDA">
        <w:t>ạn</w:t>
      </w:r>
      <w:r>
        <w:t xml:space="preserve"> mu</w:t>
      </w:r>
      <w:r w:rsidRPr="00E72DDA">
        <w:t>ốn</w:t>
      </w:r>
      <w:r>
        <w:t xml:space="preserve"> th</w:t>
      </w:r>
      <w:r w:rsidRPr="00E72DDA">
        <w:t>ảo</w:t>
      </w:r>
      <w:r>
        <w:t xml:space="preserve"> b</w:t>
      </w:r>
      <w:r w:rsidRPr="00E72DDA">
        <w:t>ỏ</w:t>
      </w:r>
      <w:r>
        <w:t xml:space="preserve"> kh</w:t>
      </w:r>
      <w:r w:rsidRPr="00E72DDA">
        <w:t>ỏi</w:t>
      </w:r>
      <w:r>
        <w:t xml:space="preserve"> m</w:t>
      </w:r>
      <w:r w:rsidRPr="00E72DDA">
        <w:t>á</w:t>
      </w:r>
      <w:r>
        <w:t>y t</w:t>
      </w:r>
      <w:r w:rsidRPr="00E72DDA">
        <w:t>ính</w:t>
      </w:r>
      <w:r>
        <w:t xml:space="preserve"> c</w:t>
      </w:r>
      <w:r w:rsidRPr="00E72DDA">
        <w:t>ủa</w:t>
      </w:r>
      <w:r>
        <w:t xml:space="preserve"> m</w:t>
      </w:r>
      <w:r w:rsidRPr="00E72DDA">
        <w:t>ình</w:t>
      </w:r>
      <w:r>
        <w:t>.</w:t>
      </w:r>
    </w:p>
    <w:p w:rsidR="005D2FCF" w:rsidRDefault="005D2FCF" w:rsidP="00E72DDA">
      <w:pPr>
        <w:numPr>
          <w:ilvl w:val="0"/>
          <w:numId w:val="61"/>
        </w:numPr>
      </w:pPr>
      <w:r>
        <w:t>Ch</w:t>
      </w:r>
      <w:r w:rsidRPr="00E72DDA">
        <w:t>ọn</w:t>
      </w:r>
      <w:r>
        <w:t xml:space="preserve"> Remove</w:t>
      </w:r>
    </w:p>
    <w:p w:rsidR="005D2FCF" w:rsidRDefault="005D2FCF" w:rsidP="00E72DDA">
      <w:pPr>
        <w:pStyle w:val="Heading3"/>
      </w:pPr>
      <w:bookmarkStart w:id="21" w:name="_Toc104689484"/>
      <w:r>
        <w:t>Ti</w:t>
      </w:r>
      <w:r w:rsidRPr="00E72DDA">
        <w:t>ện</w:t>
      </w:r>
      <w:r>
        <w:t xml:space="preserve"> </w:t>
      </w:r>
      <w:r w:rsidRPr="00E72DDA">
        <w:t>ích</w:t>
      </w:r>
      <w:r>
        <w:t xml:space="preserve"> Print Scr</w:t>
      </w:r>
      <w:r w:rsidRPr="00E72DDA">
        <w:t>ee</w:t>
      </w:r>
      <w:r>
        <w:t>n</w:t>
      </w:r>
      <w:bookmarkEnd w:id="21"/>
    </w:p>
    <w:p w:rsidR="005D2FCF" w:rsidRDefault="005D2FCF" w:rsidP="00E72DDA">
      <w:r>
        <w:t xml:space="preserve">Trong </w:t>
      </w:r>
      <w:r w:rsidRPr="00E72DDA">
        <w:t>W</w:t>
      </w:r>
      <w:r>
        <w:t>indows XP</w:t>
      </w:r>
      <w:r>
        <w:fldChar w:fldCharType="begin"/>
      </w:r>
      <w:r>
        <w:instrText xml:space="preserve"> XE "Windows: XP" </w:instrText>
      </w:r>
      <w:r>
        <w:fldChar w:fldCharType="end"/>
      </w:r>
      <w:r>
        <w:t xml:space="preserve"> c</w:t>
      </w:r>
      <w:r w:rsidRPr="00E72DDA">
        <w:t>ó</w:t>
      </w:r>
      <w:r>
        <w:t xml:space="preserve"> m</w:t>
      </w:r>
      <w:r w:rsidRPr="00E72DDA">
        <w:t>ột</w:t>
      </w:r>
      <w:r>
        <w:t xml:space="preserve"> </w:t>
      </w:r>
      <w:r w:rsidRPr="00E72DDA">
        <w:t>ích</w:t>
      </w:r>
      <w:r>
        <w:t xml:space="preserve"> c</w:t>
      </w:r>
      <w:r w:rsidRPr="00E72DDA">
        <w:t>ũng</w:t>
      </w:r>
      <w:r>
        <w:t xml:space="preserve"> r</w:t>
      </w:r>
      <w:r w:rsidRPr="00E72DDA">
        <w:t>ất</w:t>
      </w:r>
      <w:r>
        <w:t xml:space="preserve"> ti</w:t>
      </w:r>
      <w:r w:rsidRPr="00E72DDA">
        <w:t>ện</w:t>
      </w:r>
      <w:r>
        <w:t xml:space="preserve"> l</w:t>
      </w:r>
      <w:r w:rsidRPr="00E72DDA">
        <w:t>ợi</w:t>
      </w:r>
      <w:r>
        <w:t xml:space="preserve"> cho ng</w:t>
      </w:r>
      <w:r w:rsidRPr="00E72DDA">
        <w:t>ười</w:t>
      </w:r>
      <w:r>
        <w:t xml:space="preserve"> s</w:t>
      </w:r>
      <w:r w:rsidRPr="00E72DDA">
        <w:t>ử</w:t>
      </w:r>
      <w:r>
        <w:t xml:space="preserve"> d</w:t>
      </w:r>
      <w:r w:rsidRPr="00E72DDA">
        <w:t>ụng</w:t>
      </w:r>
      <w:r>
        <w:t>. Đ</w:t>
      </w:r>
      <w:r w:rsidRPr="00E72DDA">
        <w:t>ó</w:t>
      </w:r>
      <w:r>
        <w:t xml:space="preserve"> l</w:t>
      </w:r>
      <w:r w:rsidRPr="00E72DDA">
        <w:t>à</w:t>
      </w:r>
      <w:r>
        <w:t xml:space="preserve"> ch</w:t>
      </w:r>
      <w:r w:rsidRPr="00E72DDA">
        <w:t>ức</w:t>
      </w:r>
      <w:r>
        <w:t xml:space="preserve"> n</w:t>
      </w:r>
      <w:r w:rsidRPr="00E72DDA">
        <w:t>ă</w:t>
      </w:r>
      <w:r>
        <w:t>ng Print Scr</w:t>
      </w:r>
      <w:r w:rsidRPr="00E72DDA">
        <w:t>ee</w:t>
      </w:r>
      <w:r>
        <w:t>n, ti</w:t>
      </w:r>
      <w:r w:rsidRPr="00E72DDA">
        <w:t>ện</w:t>
      </w:r>
      <w:r>
        <w:t xml:space="preserve"> </w:t>
      </w:r>
      <w:r w:rsidRPr="00E72DDA">
        <w:t>ích</w:t>
      </w:r>
      <w:r>
        <w:t xml:space="preserve"> n</w:t>
      </w:r>
      <w:r w:rsidRPr="00E72DDA">
        <w:t>ày</w:t>
      </w:r>
      <w:r>
        <w:t xml:space="preserve"> gi</w:t>
      </w:r>
      <w:r w:rsidRPr="00E72DDA">
        <w:t>úp</w:t>
      </w:r>
      <w:r>
        <w:t xml:space="preserve"> ng</w:t>
      </w:r>
      <w:r w:rsidRPr="00E72DDA">
        <w:t>ười</w:t>
      </w:r>
      <w:r>
        <w:t xml:space="preserve"> s</w:t>
      </w:r>
      <w:r w:rsidRPr="00E72DDA">
        <w:t>ử</w:t>
      </w:r>
      <w:r>
        <w:t xml:space="preserve"> d</w:t>
      </w:r>
      <w:r w:rsidRPr="00E72DDA">
        <w:t>ụng</w:t>
      </w:r>
      <w:r>
        <w:t xml:space="preserve"> m</w:t>
      </w:r>
      <w:r w:rsidRPr="00E72DDA">
        <w:t>áy</w:t>
      </w:r>
      <w:r>
        <w:t xml:space="preserve"> t</w:t>
      </w:r>
      <w:r w:rsidRPr="00E72DDA">
        <w:t>ính</w:t>
      </w:r>
      <w:r>
        <w:t xml:space="preserve"> c</w:t>
      </w:r>
      <w:r w:rsidRPr="00E72DDA">
        <w:t>ó</w:t>
      </w:r>
      <w:r>
        <w:t xml:space="preserve"> th</w:t>
      </w:r>
      <w:r w:rsidRPr="00E72DDA">
        <w:t>ể</w:t>
      </w:r>
      <w:r>
        <w:t xml:space="preserve"> ghi l</w:t>
      </w:r>
      <w:r w:rsidRPr="00E72DDA">
        <w:t>ại</w:t>
      </w:r>
      <w:r>
        <w:t xml:space="preserve"> </w:t>
      </w:r>
      <w:r w:rsidRPr="00E72DDA">
        <w:t>được</w:t>
      </w:r>
      <w:r>
        <w:t xml:space="preserve"> c</w:t>
      </w:r>
      <w:r w:rsidRPr="00E72DDA">
        <w:t>ác</w:t>
      </w:r>
      <w:r>
        <w:t xml:space="preserve"> c</w:t>
      </w:r>
      <w:r w:rsidRPr="00E72DDA">
        <w:t>ử</w:t>
      </w:r>
      <w:r>
        <w:t>a s</w:t>
      </w:r>
      <w:r w:rsidRPr="00E72DDA">
        <w:t>ổ</w:t>
      </w:r>
      <w:r>
        <w:t xml:space="preserve"> </w:t>
      </w:r>
      <w:r w:rsidRPr="00E72DDA">
        <w:t>úng</w:t>
      </w:r>
      <w:r>
        <w:t xml:space="preserve"> d</w:t>
      </w:r>
      <w:r w:rsidRPr="00E72DDA">
        <w:t>ụng</w:t>
      </w:r>
      <w:r>
        <w:t xml:space="preserve"> </w:t>
      </w:r>
      <w:r w:rsidRPr="00E72DDA">
        <w:t>đang</w:t>
      </w:r>
      <w:r>
        <w:t xml:space="preserve"> m</w:t>
      </w:r>
      <w:r w:rsidRPr="00E72DDA">
        <w:t>ở</w:t>
      </w:r>
      <w:r>
        <w:t xml:space="preserve"> d</w:t>
      </w:r>
      <w:r w:rsidRPr="00E72DDA">
        <w:t>ưới</w:t>
      </w:r>
      <w:r>
        <w:t xml:space="preserve"> d</w:t>
      </w:r>
      <w:r w:rsidRPr="00E72DDA">
        <w:t>ạng</w:t>
      </w:r>
      <w:r>
        <w:t xml:space="preserve"> h</w:t>
      </w:r>
      <w:r w:rsidRPr="00E72DDA">
        <w:t>ình</w:t>
      </w:r>
      <w:r>
        <w:t xml:space="preserve"> </w:t>
      </w:r>
      <w:r w:rsidRPr="00E72DDA">
        <w:t>ảnh</w:t>
      </w:r>
      <w:r>
        <w:t xml:space="preserve">. </w:t>
      </w:r>
      <w:r w:rsidRPr="00E72DDA">
        <w:t>Để</w:t>
      </w:r>
      <w:r>
        <w:t xml:space="preserve"> s</w:t>
      </w:r>
      <w:r w:rsidRPr="00E72DDA">
        <w:t>ử</w:t>
      </w:r>
      <w:r>
        <w:t xml:space="preserve"> d</w:t>
      </w:r>
      <w:r w:rsidRPr="00E72DDA">
        <w:t>ụng</w:t>
      </w:r>
      <w:r>
        <w:t xml:space="preserve"> t</w:t>
      </w:r>
      <w:r w:rsidRPr="00E72DDA">
        <w:t>ính</w:t>
      </w:r>
      <w:r>
        <w:t xml:space="preserve"> n</w:t>
      </w:r>
      <w:r w:rsidRPr="00E72DDA">
        <w:t>ă</w:t>
      </w:r>
      <w:r>
        <w:t>ng n</w:t>
      </w:r>
      <w:r w:rsidRPr="00E72DDA">
        <w:t>ày</w:t>
      </w:r>
      <w:r>
        <w:t xml:space="preserve"> b</w:t>
      </w:r>
      <w:r w:rsidRPr="00E72DDA">
        <w:t>ạn</w:t>
      </w:r>
      <w:r>
        <w:t xml:space="preserve"> d</w:t>
      </w:r>
      <w:r w:rsidRPr="00E72DDA">
        <w:t>ùng</w:t>
      </w:r>
      <w:r>
        <w:t xml:space="preserve"> ph</w:t>
      </w:r>
      <w:r w:rsidRPr="00E72DDA">
        <w:t>ím</w:t>
      </w:r>
      <w:r>
        <w:t xml:space="preserve"> Print Scr</w:t>
      </w:r>
      <w:r w:rsidRPr="00E72DDA">
        <w:t>ee</w:t>
      </w:r>
      <w:r>
        <w:t>n trong b</w:t>
      </w:r>
      <w:r w:rsidRPr="00E72DDA">
        <w:t>àn</w:t>
      </w:r>
      <w:r>
        <w:t xml:space="preserve"> ph</w:t>
      </w:r>
      <w:r w:rsidRPr="00E72DDA">
        <w:t>ím</w:t>
      </w:r>
      <w:r>
        <w:t>.</w:t>
      </w:r>
    </w:p>
    <w:p w:rsidR="005D2FCF" w:rsidRDefault="005D2FCF" w:rsidP="007E21A6">
      <w:pPr>
        <w:numPr>
          <w:ilvl w:val="0"/>
          <w:numId w:val="62"/>
        </w:numPr>
      </w:pPr>
      <w:r>
        <w:t>B</w:t>
      </w:r>
      <w:r w:rsidRPr="00E72DDA">
        <w:t>ật</w:t>
      </w:r>
      <w:r>
        <w:t xml:space="preserve"> c</w:t>
      </w:r>
      <w:r w:rsidRPr="00E72DDA">
        <w:t>ửa</w:t>
      </w:r>
      <w:r>
        <w:t xml:space="preserve"> s</w:t>
      </w:r>
      <w:r w:rsidRPr="00E72DDA">
        <w:t>ổ</w:t>
      </w:r>
      <w:r>
        <w:t xml:space="preserve"> b</w:t>
      </w:r>
      <w:r w:rsidRPr="00E72DDA">
        <w:t>ạn</w:t>
      </w:r>
      <w:r>
        <w:t xml:space="preserve"> mu</w:t>
      </w:r>
      <w:r w:rsidRPr="00E72DDA">
        <w:t>ốn</w:t>
      </w:r>
      <w:r>
        <w:t xml:space="preserve"> ghi l</w:t>
      </w:r>
      <w:r w:rsidRPr="00E72DDA">
        <w:t>ại</w:t>
      </w:r>
    </w:p>
    <w:p w:rsidR="005D2FCF" w:rsidRDefault="005D2FCF" w:rsidP="007E21A6">
      <w:pPr>
        <w:numPr>
          <w:ilvl w:val="0"/>
          <w:numId w:val="62"/>
        </w:numPr>
      </w:pPr>
      <w:r>
        <w:t>B</w:t>
      </w:r>
      <w:r w:rsidRPr="00E72DDA">
        <w:t>ấm</w:t>
      </w:r>
      <w:r>
        <w:t xml:space="preserve"> ph</w:t>
      </w:r>
      <w:r w:rsidRPr="00E72DDA">
        <w:t>ím</w:t>
      </w:r>
      <w:r>
        <w:t xml:space="preserve"> Print Scr</w:t>
      </w:r>
      <w:r w:rsidRPr="00E72DDA">
        <w:t>ee</w:t>
      </w:r>
      <w:r>
        <w:t>n</w:t>
      </w:r>
    </w:p>
    <w:p w:rsidR="005D2FCF" w:rsidRDefault="005D2FCF" w:rsidP="007E21A6">
      <w:pPr>
        <w:numPr>
          <w:ilvl w:val="0"/>
          <w:numId w:val="62"/>
        </w:numPr>
      </w:pPr>
      <w:r>
        <w:t>Chọn Ctrl + C</w:t>
      </w:r>
    </w:p>
    <w:p w:rsidR="005D2FCF" w:rsidRPr="007E21A6" w:rsidRDefault="005D2FCF" w:rsidP="007E21A6">
      <w:pPr>
        <w:numPr>
          <w:ilvl w:val="0"/>
          <w:numId w:val="62"/>
        </w:numPr>
      </w:pPr>
      <w:r>
        <w:t>M</w:t>
      </w:r>
      <w:r w:rsidRPr="00DC616A">
        <w:t>ở</w:t>
      </w:r>
      <w:r>
        <w:t xml:space="preserve"> ch</w:t>
      </w:r>
      <w:r w:rsidRPr="00DC616A">
        <w:t>ươ</w:t>
      </w:r>
      <w:r>
        <w:t>ng tr</w:t>
      </w:r>
      <w:r w:rsidRPr="00DC616A">
        <w:t>ình</w:t>
      </w:r>
      <w:r>
        <w:t xml:space="preserve"> m</w:t>
      </w:r>
      <w:r w:rsidRPr="00DC616A">
        <w:t>à</w:t>
      </w:r>
      <w:r>
        <w:t xml:space="preserve"> b</w:t>
      </w:r>
      <w:r w:rsidRPr="00DC616A">
        <w:t>ạn</w:t>
      </w:r>
      <w:r>
        <w:t xml:space="preserve"> mu</w:t>
      </w:r>
      <w:r w:rsidRPr="00DC616A">
        <w:t>ốn</w:t>
      </w:r>
      <w:r>
        <w:t xml:space="preserve"> </w:t>
      </w:r>
      <w:r w:rsidRPr="007E21A6">
        <w:t>đặ</w:t>
      </w:r>
      <w:r>
        <w:t>t h</w:t>
      </w:r>
      <w:r w:rsidRPr="007E21A6">
        <w:t>ình</w:t>
      </w:r>
      <w:r>
        <w:t xml:space="preserve"> </w:t>
      </w:r>
      <w:r w:rsidRPr="007E21A6">
        <w:t>ảnh</w:t>
      </w:r>
      <w:r>
        <w:t xml:space="preserve"> v</w:t>
      </w:r>
      <w:r w:rsidRPr="00DC616A">
        <w:t>ừa</w:t>
      </w:r>
      <w:r>
        <w:t xml:space="preserve"> copy ( Paint, </w:t>
      </w:r>
      <w:r w:rsidRPr="00DC616A">
        <w:t>W</w:t>
      </w:r>
      <w:r>
        <w:t>ord…) v</w:t>
      </w:r>
      <w:r w:rsidRPr="007E21A6">
        <w:t>à</w:t>
      </w:r>
      <w:r>
        <w:t xml:space="preserve"> ch</w:t>
      </w:r>
      <w:r w:rsidRPr="007E21A6">
        <w:t>ọn</w:t>
      </w:r>
      <w:r>
        <w:t xml:space="preserve"> </w:t>
      </w:r>
      <w:r w:rsidRPr="007E21A6">
        <w:t>đồng</w:t>
      </w:r>
      <w:r>
        <w:t xml:space="preserve"> th</w:t>
      </w:r>
      <w:r w:rsidRPr="007E21A6">
        <w:t>ời</w:t>
      </w:r>
      <w:r>
        <w:t xml:space="preserve"> Ctrl + V</w:t>
      </w:r>
    </w:p>
    <w:p w:rsidR="005D2FCF" w:rsidRDefault="005D2FCF" w:rsidP="00C469D9">
      <w:pPr>
        <w:pStyle w:val="Heading3"/>
        <w:rPr>
          <w:lang w:val="vi-VN"/>
        </w:rPr>
      </w:pPr>
      <w:bookmarkStart w:id="22" w:name="_Toc104689485"/>
      <w:r>
        <w:rPr>
          <w:lang w:val="vi-VN"/>
        </w:rPr>
        <w:t>Sử dụng chức năng trợ giúp – help</w:t>
      </w:r>
      <w:bookmarkEnd w:id="22"/>
    </w:p>
    <w:p w:rsidR="005D2FCF" w:rsidRPr="00B87D5A" w:rsidRDefault="005D2FCF" w:rsidP="00C469D9">
      <w:pPr>
        <w:rPr>
          <w:lang w:val="vi-VN"/>
        </w:rPr>
      </w:pPr>
      <w:r>
        <w:rPr>
          <w:lang w:val="vi-VN"/>
        </w:rPr>
        <w:t>Help là chức năng rất mạnh giúp người sử dụng window tìm kiếm cách thức thực hiện một thao tác, chức năng nhất định của windows</w:t>
      </w:r>
      <w:r w:rsidRPr="00B87D5A">
        <w:rPr>
          <w:lang w:val="vi-VN"/>
        </w:rPr>
        <w:t xml:space="preserve"> khi không biết cách thực hiện một chức năng nào đó hoặc chưa rõ về chức năng đó mà muốn tìm hiểu thêm. </w:t>
      </w:r>
      <w:r>
        <w:rPr>
          <w:lang w:val="vi-VN"/>
        </w:rPr>
        <w:t xml:space="preserve">Ngoài ra, phần lớn các lỗi nảy sinh trong quá trình sử dụng windows, người sử dụng có thể tra cứu phần </w:t>
      </w:r>
      <w:r w:rsidRPr="00B87D5A">
        <w:rPr>
          <w:lang w:val="vi-VN"/>
        </w:rPr>
        <w:t>trong</w:t>
      </w:r>
      <w:r>
        <w:rPr>
          <w:lang w:val="vi-VN"/>
        </w:rPr>
        <w:t xml:space="preserve"> Help để có các</w:t>
      </w:r>
      <w:r w:rsidRPr="00B87D5A">
        <w:rPr>
          <w:lang w:val="vi-VN"/>
        </w:rPr>
        <w:t>h</w:t>
      </w:r>
      <w:r>
        <w:rPr>
          <w:lang w:val="vi-VN"/>
        </w:rPr>
        <w:t xml:space="preserve"> giải quyết vấn đề.</w:t>
      </w:r>
    </w:p>
    <w:p w:rsidR="005D2FCF" w:rsidRDefault="005D2FCF" w:rsidP="00EF6E1C">
      <w:pPr>
        <w:pStyle w:val="MyHowtodo"/>
      </w:pPr>
      <w:r>
        <w:t xml:space="preserve">Thanh </w:t>
      </w:r>
      <w:r w:rsidRPr="00EF6E1C">
        <w:t>định</w:t>
      </w:r>
      <w:r>
        <w:t xml:space="preserve"> h</w:t>
      </w:r>
      <w:r w:rsidRPr="00EF6E1C">
        <w:t>ướng</w:t>
      </w:r>
      <w:r>
        <w:t xml:space="preserve"> trong Help and </w:t>
      </w:r>
      <w:smartTag w:uri="urn:schemas-microsoft-com:office:smarttags" w:element="place">
        <w:smartTag w:uri="urn:schemas-microsoft-com:office:smarttags" w:element="PlaceName">
          <w:r>
            <w:t>Supp</w:t>
          </w:r>
          <w:r w:rsidRPr="00EF6E1C">
            <w:t>or</w:t>
          </w:r>
          <w:r>
            <w:t>t</w:t>
          </w:r>
        </w:smartTag>
        <w:r>
          <w:t xml:space="preserve"> </w:t>
        </w:r>
        <w:smartTag w:uri="urn:schemas-microsoft-com:office:smarttags" w:element="PlaceType">
          <w:r>
            <w:t>C</w:t>
          </w:r>
          <w:r w:rsidRPr="00EF6E1C">
            <w:t>ente</w:t>
          </w:r>
          <w:r>
            <w:t>r</w:t>
          </w:r>
        </w:smartTag>
      </w:smartTag>
    </w:p>
    <w:p w:rsidR="005D2FCF" w:rsidRDefault="005D2FCF" w:rsidP="00EF6E1C">
      <w:r>
        <w:rPr>
          <w:noProof/>
        </w:rPr>
        <w:drawing>
          <wp:inline distT="0" distB="0" distL="0" distR="0" wp14:anchorId="18BFAACB" wp14:editId="0C07DEE7">
            <wp:extent cx="4667250" cy="805180"/>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7250" cy="805180"/>
                    </a:xfrm>
                    <a:prstGeom prst="rect">
                      <a:avLst/>
                    </a:prstGeom>
                    <a:noFill/>
                    <a:ln>
                      <a:noFill/>
                    </a:ln>
                  </pic:spPr>
                </pic:pic>
              </a:graphicData>
            </a:graphic>
          </wp:inline>
        </w:drawing>
      </w:r>
    </w:p>
    <w:p w:rsidR="005D2FCF" w:rsidRDefault="005D2FCF" w:rsidP="00EF6E1C">
      <w:r>
        <w:t xml:space="preserve">Thanh </w:t>
      </w:r>
      <w:r w:rsidRPr="00EF6E1C">
        <w:t>định</w:t>
      </w:r>
      <w:r>
        <w:t xml:space="preserve"> h</w:t>
      </w:r>
      <w:r w:rsidRPr="00EF6E1C">
        <w:t>ướng</w:t>
      </w:r>
      <w:r>
        <w:t xml:space="preserve"> s</w:t>
      </w:r>
      <w:r w:rsidRPr="00EF6E1C">
        <w:t>ẽ</w:t>
      </w:r>
      <w:r>
        <w:t xml:space="preserve"> gi</w:t>
      </w:r>
      <w:r w:rsidRPr="00EF6E1C">
        <w:t>úp</w:t>
      </w:r>
      <w:r>
        <w:t xml:space="preserve"> b</w:t>
      </w:r>
      <w:r w:rsidRPr="00EF6E1C">
        <w:t>ạn</w:t>
      </w:r>
      <w:r>
        <w:t xml:space="preserve"> thu</w:t>
      </w:r>
      <w:r w:rsidRPr="00EF6E1C">
        <w:t>ận</w:t>
      </w:r>
      <w:r>
        <w:t xml:space="preserve"> l</w:t>
      </w:r>
      <w:r w:rsidRPr="00EF6E1C">
        <w:t>ợi</w:t>
      </w:r>
      <w:r>
        <w:t xml:space="preserve"> h</w:t>
      </w:r>
      <w:r w:rsidRPr="00EF6E1C">
        <w:t>ơ</w:t>
      </w:r>
      <w:r>
        <w:t>n trong vi</w:t>
      </w:r>
      <w:r w:rsidRPr="00EF6E1C">
        <w:t>ệc</w:t>
      </w:r>
      <w:r>
        <w:t xml:space="preserve"> t</w:t>
      </w:r>
      <w:r w:rsidRPr="00EF6E1C">
        <w:t>ìm</w:t>
      </w:r>
      <w:r>
        <w:t xml:space="preserve"> ki</w:t>
      </w:r>
      <w:r w:rsidRPr="00EF6E1C">
        <w:t>ếm</w:t>
      </w:r>
      <w:r>
        <w:t xml:space="preserve"> v</w:t>
      </w:r>
      <w:r w:rsidRPr="0039678E">
        <w:t>à</w:t>
      </w:r>
      <w:r>
        <w:t xml:space="preserve"> l</w:t>
      </w:r>
      <w:r w:rsidRPr="0039678E">
        <w:t>àm</w:t>
      </w:r>
      <w:r>
        <w:t xml:space="preserve"> vi</w:t>
      </w:r>
      <w:r w:rsidRPr="0039678E">
        <w:t>ệc</w:t>
      </w:r>
      <w:r>
        <w:t xml:space="preserve"> trong Help and Supp</w:t>
      </w:r>
      <w:r w:rsidRPr="00EF6E1C">
        <w:t>or</w:t>
      </w:r>
      <w:r>
        <w:t>t C</w:t>
      </w:r>
      <w:r w:rsidRPr="00EF6E1C">
        <w:t>ente</w:t>
      </w:r>
      <w:r>
        <w:t>r. M</w:t>
      </w:r>
      <w:r w:rsidRPr="0039678E">
        <w:t>ột</w:t>
      </w:r>
      <w:r>
        <w:t xml:space="preserve"> s</w:t>
      </w:r>
      <w:r w:rsidRPr="0039678E">
        <w:t>ố</w:t>
      </w:r>
      <w:r>
        <w:t xml:space="preserve"> t</w:t>
      </w:r>
      <w:r w:rsidRPr="0039678E">
        <w:t>ính</w:t>
      </w:r>
      <w:r>
        <w:t xml:space="preserve"> n</w:t>
      </w:r>
      <w:r w:rsidRPr="0039678E">
        <w:t>ă</w:t>
      </w:r>
      <w:r>
        <w:t>ng c</w:t>
      </w:r>
      <w:r w:rsidRPr="0039678E">
        <w:t>ủa</w:t>
      </w:r>
      <w:r>
        <w:t xml:space="preserve"> thanh </w:t>
      </w:r>
      <w:r w:rsidRPr="0039678E">
        <w:t>định</w:t>
      </w:r>
      <w:r>
        <w:t xml:space="preserve"> h</w:t>
      </w:r>
      <w:r w:rsidRPr="0039678E">
        <w:t>ướng</w:t>
      </w:r>
      <w:r>
        <w:t>:</w:t>
      </w:r>
    </w:p>
    <w:p w:rsidR="005D2FCF" w:rsidRDefault="005D2FCF" w:rsidP="00EF6E1C">
      <w:r>
        <w:t>N</w:t>
      </w:r>
      <w:r w:rsidRPr="0039678E">
        <w:t>út</w:t>
      </w:r>
      <w:r>
        <w:t xml:space="preserve"> Back v</w:t>
      </w:r>
      <w:r w:rsidRPr="0039678E">
        <w:t>à</w:t>
      </w:r>
      <w:r>
        <w:t xml:space="preserve"> Forward </w:t>
      </w:r>
      <w:r>
        <w:rPr>
          <w:noProof/>
        </w:rPr>
        <w:drawing>
          <wp:inline distT="0" distB="0" distL="0" distR="0" wp14:anchorId="24FEFD64" wp14:editId="654BA504">
            <wp:extent cx="1064260" cy="286385"/>
            <wp:effectExtent l="0" t="0" r="254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64260" cy="286385"/>
                    </a:xfrm>
                    <a:prstGeom prst="rect">
                      <a:avLst/>
                    </a:prstGeom>
                    <a:noFill/>
                    <a:ln>
                      <a:noFill/>
                    </a:ln>
                  </pic:spPr>
                </pic:pic>
              </a:graphicData>
            </a:graphic>
          </wp:inline>
        </w:drawing>
      </w:r>
      <w:r>
        <w:t xml:space="preserve"> gi</w:t>
      </w:r>
      <w:r w:rsidRPr="0039678E">
        <w:t>úp</w:t>
      </w:r>
      <w:r>
        <w:t xml:space="preserve"> b</w:t>
      </w:r>
      <w:r w:rsidRPr="0039678E">
        <w:t>ạn</w:t>
      </w:r>
      <w:r>
        <w:t xml:space="preserve"> d</w:t>
      </w:r>
      <w:r w:rsidRPr="0039678E">
        <w:t>ịch</w:t>
      </w:r>
      <w:r>
        <w:t xml:space="preserve"> chuy</w:t>
      </w:r>
      <w:r w:rsidRPr="0039678E">
        <w:t>ển</w:t>
      </w:r>
      <w:r>
        <w:t xml:space="preserve"> gi</w:t>
      </w:r>
      <w:r w:rsidRPr="0039678E">
        <w:t>ữa</w:t>
      </w:r>
      <w:r>
        <w:t xml:space="preserve"> c</w:t>
      </w:r>
      <w:r w:rsidRPr="0039678E">
        <w:t>ác</w:t>
      </w:r>
      <w:r>
        <w:t xml:space="preserve"> trang Help </w:t>
      </w:r>
      <w:r w:rsidRPr="0039678E">
        <w:t>đ</w:t>
      </w:r>
      <w:r>
        <w:t>ang l</w:t>
      </w:r>
      <w:r w:rsidRPr="0039678E">
        <w:t>àm</w:t>
      </w:r>
      <w:r>
        <w:t xml:space="preserve"> vi</w:t>
      </w:r>
      <w:r w:rsidRPr="0039678E">
        <w:t>ệc</w:t>
      </w:r>
      <w:r>
        <w:t>.</w:t>
      </w:r>
    </w:p>
    <w:p w:rsidR="005D2FCF" w:rsidRDefault="005D2FCF" w:rsidP="00EF6E1C">
      <w:r>
        <w:t>N</w:t>
      </w:r>
      <w:r w:rsidRPr="0039678E">
        <w:t>út</w:t>
      </w:r>
      <w:r>
        <w:t xml:space="preserve"> </w:t>
      </w:r>
      <w:r>
        <w:rPr>
          <w:noProof/>
        </w:rPr>
        <w:drawing>
          <wp:inline distT="0" distB="0" distL="0" distR="0" wp14:anchorId="2206736E" wp14:editId="6C8708CB">
            <wp:extent cx="286385" cy="286385"/>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r>
        <w:t xml:space="preserve"> có t</w:t>
      </w:r>
      <w:r w:rsidRPr="0039678E">
        <w:t>ác</w:t>
      </w:r>
      <w:r>
        <w:t xml:space="preserve"> d</w:t>
      </w:r>
      <w:r w:rsidRPr="0039678E">
        <w:t>ụng</w:t>
      </w:r>
      <w:r>
        <w:t xml:space="preserve"> gi</w:t>
      </w:r>
      <w:r w:rsidRPr="0039678E">
        <w:t>úp</w:t>
      </w:r>
      <w:r>
        <w:t xml:space="preserve"> b</w:t>
      </w:r>
      <w:r w:rsidRPr="0039678E">
        <w:t>ạn</w:t>
      </w:r>
      <w:r>
        <w:t xml:space="preserve"> quay tr</w:t>
      </w:r>
      <w:r w:rsidRPr="0039678E">
        <w:t>ở</w:t>
      </w:r>
      <w:r>
        <w:t xml:space="preserve"> l</w:t>
      </w:r>
      <w:r w:rsidRPr="0039678E">
        <w:t>ại</w:t>
      </w:r>
      <w:r>
        <w:t xml:space="preserve"> trang ch</w:t>
      </w:r>
      <w:r w:rsidRPr="0039678E">
        <w:t>ủ</w:t>
      </w:r>
      <w:r>
        <w:t xml:space="preserve"> Help and Supp</w:t>
      </w:r>
      <w:r w:rsidRPr="0039678E">
        <w:t>or</w:t>
      </w:r>
      <w:r>
        <w:t>t C</w:t>
      </w:r>
      <w:r w:rsidRPr="0039678E">
        <w:t>ente</w:t>
      </w:r>
      <w:r>
        <w:t>r.</w:t>
      </w:r>
    </w:p>
    <w:p w:rsidR="005D2FCF" w:rsidRDefault="005D2FCF" w:rsidP="00EF6E1C">
      <w:r>
        <w:t>N</w:t>
      </w:r>
      <w:r w:rsidRPr="00A30743">
        <w:t>út</w:t>
      </w:r>
      <w:r>
        <w:t xml:space="preserve"> Ind</w:t>
      </w:r>
      <w:r w:rsidRPr="00A30743">
        <w:t>ex</w:t>
      </w:r>
      <w:r>
        <w:t xml:space="preserve"> cho ph</w:t>
      </w:r>
      <w:r w:rsidRPr="00A30743">
        <w:t>ép</w:t>
      </w:r>
      <w:r>
        <w:t xml:space="preserve"> b</w:t>
      </w:r>
      <w:r w:rsidRPr="00A30743">
        <w:t>ạn</w:t>
      </w:r>
      <w:r>
        <w:t xml:space="preserve"> t</w:t>
      </w:r>
      <w:r w:rsidRPr="00A30743">
        <w:t>ìm</w:t>
      </w:r>
      <w:r>
        <w:t xml:space="preserve"> ki</w:t>
      </w:r>
      <w:r w:rsidRPr="00A30743">
        <w:t>ế</w:t>
      </w:r>
      <w:r>
        <w:t>m th</w:t>
      </w:r>
      <w:r w:rsidRPr="00A30743">
        <w:t>ô</w:t>
      </w:r>
      <w:r>
        <w:t>ng tin theo t</w:t>
      </w:r>
      <w:r w:rsidRPr="00A30743">
        <w:t>ừ</w:t>
      </w:r>
      <w:r>
        <w:t xml:space="preserve"> ho</w:t>
      </w:r>
      <w:r w:rsidRPr="00A30743">
        <w:t>ặc</w:t>
      </w:r>
      <w:r>
        <w:t xml:space="preserve"> ch</w:t>
      </w:r>
      <w:r w:rsidRPr="00A30743">
        <w:t>ủ</w:t>
      </w:r>
      <w:r>
        <w:t xml:space="preserve"> </w:t>
      </w:r>
      <w:r w:rsidRPr="00A30743">
        <w:t>đề</w:t>
      </w:r>
      <w:r>
        <w:t xml:space="preserve">. </w:t>
      </w:r>
      <w:r w:rsidRPr="00A30743">
        <w:t>Đánh</w:t>
      </w:r>
      <w:r>
        <w:t xml:space="preserve"> m</w:t>
      </w:r>
      <w:r w:rsidRPr="00A30743">
        <w:t>ột</w:t>
      </w:r>
      <w:r>
        <w:t xml:space="preserve"> t</w:t>
      </w:r>
      <w:r w:rsidRPr="00A30743">
        <w:t>ừ</w:t>
      </w:r>
      <w:r>
        <w:t xml:space="preserve"> kho</w:t>
      </w:r>
      <w:r w:rsidRPr="00A30743">
        <w:t>á</w:t>
      </w:r>
      <w:r>
        <w:t xml:space="preserve"> c</w:t>
      </w:r>
      <w:r w:rsidRPr="00A30743">
        <w:t>ần</w:t>
      </w:r>
      <w:r>
        <w:t xml:space="preserve"> t</w:t>
      </w:r>
      <w:r w:rsidRPr="00A30743">
        <w:t>ìm</w:t>
      </w:r>
      <w:r>
        <w:t xml:space="preserve"> v</w:t>
      </w:r>
      <w:r w:rsidRPr="00A30743">
        <w:t>ào</w:t>
      </w:r>
      <w:r>
        <w:t xml:space="preserve"> h</w:t>
      </w:r>
      <w:r w:rsidRPr="00A30743">
        <w:t>ộp</w:t>
      </w:r>
      <w:r>
        <w:t xml:space="preserve"> tho</w:t>
      </w:r>
      <w:r w:rsidRPr="00A30743">
        <w:t>ại</w:t>
      </w:r>
      <w:r>
        <w:t xml:space="preserve"> , l</w:t>
      </w:r>
      <w:r w:rsidRPr="00A30743">
        <w:t>ựa</w:t>
      </w:r>
      <w:r>
        <w:t xml:space="preserve"> ch</w:t>
      </w:r>
      <w:r w:rsidRPr="00A30743">
        <w:t>ọn</w:t>
      </w:r>
      <w:r>
        <w:t xml:space="preserve"> m</w:t>
      </w:r>
      <w:r w:rsidRPr="00A30743">
        <w:t>ột</w:t>
      </w:r>
      <w:r>
        <w:t xml:space="preserve"> ch</w:t>
      </w:r>
      <w:r w:rsidRPr="00A30743">
        <w:t>ủ</w:t>
      </w:r>
      <w:r>
        <w:t xml:space="preserve"> </w:t>
      </w:r>
      <w:r w:rsidRPr="00A30743">
        <w:t>đề</w:t>
      </w:r>
      <w:r>
        <w:t xml:space="preserve"> th</w:t>
      </w:r>
      <w:r w:rsidRPr="0015019C">
        <w:t>ích</w:t>
      </w:r>
      <w:r>
        <w:t xml:space="preserve"> h</w:t>
      </w:r>
      <w:r w:rsidRPr="0015019C">
        <w:t>ợp</w:t>
      </w:r>
      <w:r>
        <w:t xml:space="preserve"> t</w:t>
      </w:r>
      <w:r w:rsidRPr="00A30743">
        <w:t>ừ</w:t>
      </w:r>
      <w:r>
        <w:t xml:space="preserve"> danh s</w:t>
      </w:r>
      <w:r w:rsidRPr="00A30743">
        <w:t>ách</w:t>
      </w:r>
      <w:r>
        <w:t xml:space="preserve"> k</w:t>
      </w:r>
      <w:r w:rsidRPr="00A30743">
        <w:t>ết</w:t>
      </w:r>
      <w:r>
        <w:t xml:space="preserve"> qu</w:t>
      </w:r>
      <w:r w:rsidRPr="00A30743">
        <w:t>ả</w:t>
      </w:r>
      <w:r>
        <w:t xml:space="preserve"> v</w:t>
      </w:r>
      <w:r w:rsidRPr="00A30743">
        <w:t>à</w:t>
      </w:r>
      <w:r>
        <w:t xml:space="preserve"> ch</w:t>
      </w:r>
      <w:r w:rsidRPr="00A30743">
        <w:t>ọn</w:t>
      </w:r>
      <w:r>
        <w:t xml:space="preserve"> D</w:t>
      </w:r>
      <w:r w:rsidRPr="00A30743">
        <w:t>is</w:t>
      </w:r>
      <w:r>
        <w:t xml:space="preserve">play </w:t>
      </w:r>
      <w:r w:rsidRPr="00A30743">
        <w:t>để</w:t>
      </w:r>
      <w:r>
        <w:t xml:space="preserve"> đ</w:t>
      </w:r>
      <w:r w:rsidRPr="00A30743">
        <w:t>ọc</w:t>
      </w:r>
      <w:r>
        <w:t xml:space="preserve"> th</w:t>
      </w:r>
      <w:r w:rsidRPr="00A30743">
        <w:t>ô</w:t>
      </w:r>
      <w:r>
        <w:t>ng tin b</w:t>
      </w:r>
      <w:r w:rsidRPr="0015019C">
        <w:t>ạn</w:t>
      </w:r>
      <w:r>
        <w:t xml:space="preserve"> quan tâm.</w:t>
      </w:r>
    </w:p>
    <w:p w:rsidR="005D2FCF" w:rsidRDefault="005D2FCF" w:rsidP="00EF6E1C">
      <w:r>
        <w:t>M</w:t>
      </w:r>
      <w:r w:rsidRPr="0015019C">
        <w:t>ỗi</w:t>
      </w:r>
      <w:r>
        <w:t xml:space="preserve"> l</w:t>
      </w:r>
      <w:r w:rsidRPr="0015019C">
        <w:t>ần</w:t>
      </w:r>
      <w:r>
        <w:t xml:space="preserve"> t</w:t>
      </w:r>
      <w:r w:rsidRPr="0015019C">
        <w:t>ìm</w:t>
      </w:r>
      <w:r>
        <w:t xml:space="preserve"> th</w:t>
      </w:r>
      <w:r w:rsidRPr="0015019C">
        <w:t>ấy</w:t>
      </w:r>
      <w:r>
        <w:t xml:space="preserve"> m</w:t>
      </w:r>
      <w:r w:rsidRPr="0015019C">
        <w:t>ột</w:t>
      </w:r>
      <w:r>
        <w:t xml:space="preserve"> c</w:t>
      </w:r>
      <w:r w:rsidRPr="0015019C">
        <w:t>â</w:t>
      </w:r>
      <w:r>
        <w:t>u tr</w:t>
      </w:r>
      <w:r w:rsidRPr="0015019C">
        <w:t>ả</w:t>
      </w:r>
      <w:r>
        <w:t xml:space="preserve"> l</w:t>
      </w:r>
      <w:r w:rsidRPr="0015019C">
        <w:t>ời</w:t>
      </w:r>
      <w:r>
        <w:t xml:space="preserve"> cho c</w:t>
      </w:r>
      <w:r w:rsidRPr="0015019C">
        <w:t>â</w:t>
      </w:r>
      <w:r>
        <w:t>u h</w:t>
      </w:r>
      <w:r w:rsidRPr="0015019C">
        <w:t>ỏi</w:t>
      </w:r>
      <w:r>
        <w:t xml:space="preserve"> c</w:t>
      </w:r>
      <w:r w:rsidRPr="0015019C">
        <w:t>ủa</w:t>
      </w:r>
      <w:r>
        <w:t xml:space="preserve"> b</w:t>
      </w:r>
      <w:r w:rsidRPr="0015019C">
        <w:t>ạn</w:t>
      </w:r>
      <w:r>
        <w:t>, b</w:t>
      </w:r>
      <w:r w:rsidRPr="0015019C">
        <w:t>ạn</w:t>
      </w:r>
      <w:r>
        <w:t xml:space="preserve"> c</w:t>
      </w:r>
      <w:r w:rsidRPr="0015019C">
        <w:t>ó</w:t>
      </w:r>
      <w:r>
        <w:t xml:space="preserve"> th</w:t>
      </w:r>
      <w:r w:rsidRPr="0015019C">
        <w:t>ể</w:t>
      </w:r>
      <w:r>
        <w:t xml:space="preserve"> ch</w:t>
      </w:r>
      <w:r w:rsidRPr="0015019C">
        <w:t>ọn</w:t>
      </w:r>
      <w:r>
        <w:t xml:space="preserve"> n</w:t>
      </w:r>
      <w:r w:rsidRPr="0015019C">
        <w:t>út</w:t>
      </w:r>
      <w:r>
        <w:t xml:space="preserve"> Fav</w:t>
      </w:r>
      <w:r w:rsidRPr="0015019C">
        <w:t>or</w:t>
      </w:r>
      <w:r>
        <w:t>it</w:t>
      </w:r>
      <w:r w:rsidRPr="0015019C">
        <w:t>es</w:t>
      </w:r>
      <w:r>
        <w:t xml:space="preserve">. </w:t>
      </w:r>
      <w:r w:rsidRPr="0015019C">
        <w:t>Đ</w:t>
      </w:r>
      <w:r>
        <w:t>i</w:t>
      </w:r>
      <w:r w:rsidRPr="0015019C">
        <w:t>ều</w:t>
      </w:r>
      <w:r>
        <w:t xml:space="preserve"> n</w:t>
      </w:r>
      <w:r w:rsidRPr="0015019C">
        <w:t>ày</w:t>
      </w:r>
      <w:r>
        <w:t xml:space="preserve"> s</w:t>
      </w:r>
      <w:r w:rsidRPr="0015019C">
        <w:t>ẽ</w:t>
      </w:r>
      <w:r>
        <w:t xml:space="preserve"> gi</w:t>
      </w:r>
      <w:r w:rsidRPr="0015019C">
        <w:t>úp</w:t>
      </w:r>
      <w:r>
        <w:t xml:space="preserve"> b</w:t>
      </w:r>
      <w:r w:rsidRPr="0015019C">
        <w:t>ạn</w:t>
      </w:r>
      <w:r>
        <w:t xml:space="preserve"> truy c</w:t>
      </w:r>
      <w:r w:rsidRPr="0015019C">
        <w:t>ập</w:t>
      </w:r>
      <w:r>
        <w:t xml:space="preserve"> nhanh h</w:t>
      </w:r>
      <w:r w:rsidRPr="0015019C">
        <w:t>ơ</w:t>
      </w:r>
      <w:r>
        <w:t>n n</w:t>
      </w:r>
      <w:r w:rsidRPr="0015019C">
        <w:t>ếu</w:t>
      </w:r>
      <w:r>
        <w:t xml:space="preserve"> l</w:t>
      </w:r>
      <w:r w:rsidRPr="0015019C">
        <w:t>ần</w:t>
      </w:r>
      <w:r>
        <w:t xml:space="preserve"> sau b</w:t>
      </w:r>
      <w:r w:rsidRPr="0015019C">
        <w:t>ạn</w:t>
      </w:r>
      <w:r>
        <w:t xml:space="preserve"> mu</w:t>
      </w:r>
      <w:r w:rsidRPr="0015019C">
        <w:t>ốn</w:t>
      </w:r>
      <w:r>
        <w:t xml:space="preserve"> đ</w:t>
      </w:r>
      <w:r w:rsidRPr="0015019C">
        <w:t>ọc</w:t>
      </w:r>
      <w:r>
        <w:t xml:space="preserve"> l</w:t>
      </w:r>
      <w:r w:rsidRPr="0015019C">
        <w:t>ại</w:t>
      </w:r>
      <w:r>
        <w:t xml:space="preserve"> v</w:t>
      </w:r>
      <w:r w:rsidRPr="0015019C">
        <w:t>ề</w:t>
      </w:r>
      <w:r>
        <w:t xml:space="preserve"> v</w:t>
      </w:r>
      <w:r w:rsidRPr="0015019C">
        <w:t>ấn</w:t>
      </w:r>
      <w:r>
        <w:t xml:space="preserve"> </w:t>
      </w:r>
      <w:r w:rsidRPr="0015019C">
        <w:t>đề</w:t>
      </w:r>
      <w:r>
        <w:t xml:space="preserve"> n</w:t>
      </w:r>
      <w:r w:rsidRPr="0015019C">
        <w:t>ày</w:t>
      </w:r>
      <w:r>
        <w:t>.</w:t>
      </w:r>
    </w:p>
    <w:p w:rsidR="005D2FCF" w:rsidRDefault="005D2FCF" w:rsidP="00EF6E1C">
      <w:r>
        <w:t>N</w:t>
      </w:r>
      <w:r w:rsidRPr="00DB5F67">
        <w:t>út</w:t>
      </w:r>
      <w:r>
        <w:t xml:space="preserve"> H</w:t>
      </w:r>
      <w:r w:rsidRPr="00DB5F67">
        <w:t>is</w:t>
      </w:r>
      <w:r>
        <w:t>tory cho b</w:t>
      </w:r>
      <w:r w:rsidRPr="00DB5F67">
        <w:t>ạn</w:t>
      </w:r>
      <w:r>
        <w:t xml:space="preserve"> bi</w:t>
      </w:r>
      <w:r w:rsidRPr="00DB5F67">
        <w:t>ết</w:t>
      </w:r>
      <w:r>
        <w:t xml:space="preserve"> danh s</w:t>
      </w:r>
      <w:r w:rsidRPr="00DB5F67">
        <w:t>ách</w:t>
      </w:r>
      <w:r>
        <w:t xml:space="preserve"> c</w:t>
      </w:r>
      <w:r w:rsidRPr="00DB5F67">
        <w:t>ác</w:t>
      </w:r>
      <w:r>
        <w:t xml:space="preserve"> ch</w:t>
      </w:r>
      <w:r w:rsidRPr="00DB5F67">
        <w:t>ủ</w:t>
      </w:r>
      <w:r>
        <w:t xml:space="preserve"> </w:t>
      </w:r>
      <w:r w:rsidRPr="00DB5F67">
        <w:t>đề</w:t>
      </w:r>
      <w:r>
        <w:t xml:space="preserve"> Help m</w:t>
      </w:r>
      <w:r w:rsidRPr="00DB5F67">
        <w:t>à</w:t>
      </w:r>
      <w:r>
        <w:t xml:space="preserve"> b</w:t>
      </w:r>
      <w:r w:rsidRPr="00DB5F67">
        <w:t>ạn</w:t>
      </w:r>
      <w:r>
        <w:t xml:space="preserve"> t</w:t>
      </w:r>
      <w:r w:rsidRPr="00DB5F67">
        <w:t>ìm</w:t>
      </w:r>
      <w:r>
        <w:t xml:space="preserve"> ki</w:t>
      </w:r>
      <w:r w:rsidRPr="00DB5F67">
        <w:t>ếm</w:t>
      </w:r>
      <w:r>
        <w:t xml:space="preserve"> g</w:t>
      </w:r>
      <w:r w:rsidRPr="00DB5F67">
        <w:t>ần</w:t>
      </w:r>
      <w:r>
        <w:t xml:space="preserve"> </w:t>
      </w:r>
      <w:r w:rsidRPr="00DB5F67">
        <w:t>đâ</w:t>
      </w:r>
      <w:r>
        <w:t>y.</w:t>
      </w:r>
    </w:p>
    <w:p w:rsidR="005D2FCF" w:rsidRPr="00EF6E1C" w:rsidRDefault="005D2FCF" w:rsidP="00EF6E1C">
      <w:r>
        <w:t>N</w:t>
      </w:r>
      <w:r w:rsidRPr="00DB5F67">
        <w:t>út</w:t>
      </w:r>
      <w:r>
        <w:t xml:space="preserve"> Supp</w:t>
      </w:r>
      <w:r w:rsidRPr="00DB5F67">
        <w:t>or</w:t>
      </w:r>
      <w:r>
        <w:t>t cho ph</w:t>
      </w:r>
      <w:r w:rsidRPr="00DB5F67">
        <w:t>ép</w:t>
      </w:r>
      <w:r>
        <w:t xml:space="preserve"> b</w:t>
      </w:r>
      <w:r w:rsidRPr="00DB5F67">
        <w:t>ạn</w:t>
      </w:r>
      <w:r>
        <w:t xml:space="preserve"> c</w:t>
      </w:r>
      <w:r w:rsidRPr="00DB5F67">
        <w:t>ó</w:t>
      </w:r>
      <w:r>
        <w:t xml:space="preserve"> </w:t>
      </w:r>
      <w:r w:rsidRPr="00DB5F67">
        <w:t>được</w:t>
      </w:r>
      <w:r>
        <w:t xml:space="preserve"> s</w:t>
      </w:r>
      <w:r w:rsidRPr="00DB5F67">
        <w:t>ự</w:t>
      </w:r>
      <w:r>
        <w:t xml:space="preserve"> tr</w:t>
      </w:r>
      <w:r w:rsidRPr="00DB5F67">
        <w:t>ợ</w:t>
      </w:r>
      <w:r>
        <w:t xml:space="preserve"> gi</w:t>
      </w:r>
      <w:r w:rsidRPr="00DB5F67">
        <w:t>úp</w:t>
      </w:r>
      <w:r>
        <w:t xml:space="preserve"> t</w:t>
      </w:r>
      <w:r w:rsidRPr="00DB5F67">
        <w:t>ừ</w:t>
      </w:r>
      <w:r>
        <w:t xml:space="preserve"> m</w:t>
      </w:r>
      <w:r w:rsidRPr="00DB5F67">
        <w:t>ột</w:t>
      </w:r>
      <w:r>
        <w:t xml:space="preserve"> ng</w:t>
      </w:r>
      <w:r w:rsidRPr="00DB5F67">
        <w:t>ười</w:t>
      </w:r>
      <w:r>
        <w:t xml:space="preserve"> b</w:t>
      </w:r>
      <w:r w:rsidRPr="00DB5F67">
        <w:t>ạn</w:t>
      </w:r>
      <w:r>
        <w:t>, t</w:t>
      </w:r>
      <w:r w:rsidRPr="00DB5F67">
        <w:t>ừ</w:t>
      </w:r>
      <w:r>
        <w:t xml:space="preserve"> s</w:t>
      </w:r>
      <w:r w:rsidRPr="00DB5F67">
        <w:t>ự</w:t>
      </w:r>
      <w:r>
        <w:t xml:space="preserve"> tr</w:t>
      </w:r>
      <w:r w:rsidRPr="00DB5F67">
        <w:t>ợ</w:t>
      </w:r>
      <w:r>
        <w:t xml:space="preserve"> gi</w:t>
      </w:r>
      <w:r w:rsidRPr="00DB5F67">
        <w:t>úp</w:t>
      </w:r>
      <w:r>
        <w:t xml:space="preserve"> chuy</w:t>
      </w:r>
      <w:r w:rsidRPr="00DB5F67">
        <w:t>ê</w:t>
      </w:r>
      <w:r>
        <w:t>n nghi</w:t>
      </w:r>
      <w:r w:rsidRPr="00DB5F67">
        <w:t>ệp</w:t>
      </w:r>
      <w:r>
        <w:t xml:space="preserve"> c</w:t>
      </w:r>
      <w:r w:rsidRPr="00DB5F67">
        <w:t>ủa</w:t>
      </w:r>
      <w:r>
        <w:t xml:space="preserve"> M</w:t>
      </w:r>
      <w:r w:rsidRPr="00DB5F67">
        <w:t>icros</w:t>
      </w:r>
      <w:r>
        <w:t>oft ho</w:t>
      </w:r>
      <w:r w:rsidRPr="00DB5F67">
        <w:t>ặ</w:t>
      </w:r>
      <w:r>
        <w:t>c s</w:t>
      </w:r>
      <w:r w:rsidRPr="00DB5F67">
        <w:t>ử</w:t>
      </w:r>
      <w:r>
        <w:t xml:space="preserve"> d</w:t>
      </w:r>
      <w:r w:rsidRPr="00DB5F67">
        <w:t>ụng</w:t>
      </w:r>
      <w:r>
        <w:t xml:space="preserve"> di</w:t>
      </w:r>
      <w:r w:rsidRPr="00DB5F67">
        <w:t>ễn</w:t>
      </w:r>
      <w:r>
        <w:t xml:space="preserve"> </w:t>
      </w:r>
      <w:r w:rsidRPr="00DB5F67">
        <w:t>đàn</w:t>
      </w:r>
      <w:r>
        <w:t xml:space="preserve"> tr</w:t>
      </w:r>
      <w:r w:rsidRPr="00DB5F67">
        <w:t>ê</w:t>
      </w:r>
      <w:r>
        <w:t xml:space="preserve">n trang </w:t>
      </w:r>
      <w:r w:rsidRPr="00DB5F67">
        <w:t>w</w:t>
      </w:r>
      <w:r>
        <w:t>eb.</w:t>
      </w:r>
    </w:p>
    <w:p w:rsidR="005D2FCF" w:rsidRDefault="005D2FCF" w:rsidP="00440C3C">
      <w:pPr>
        <w:pStyle w:val="MyHowtodo"/>
        <w:rPr>
          <w:lang w:val="vi-VN"/>
        </w:rPr>
      </w:pPr>
      <w:r>
        <w:rPr>
          <w:lang w:val="vi-VN"/>
        </w:rPr>
        <w:t>Để sử dụng chức năng Help</w:t>
      </w:r>
    </w:p>
    <w:p w:rsidR="005D2FCF" w:rsidRDefault="005D2FCF" w:rsidP="00A574BB">
      <w:pPr>
        <w:numPr>
          <w:ilvl w:val="0"/>
          <w:numId w:val="16"/>
        </w:numPr>
        <w:rPr>
          <w:lang w:val="vi-VN"/>
        </w:rPr>
      </w:pPr>
      <w:r>
        <w:rPr>
          <w:lang w:val="vi-VN"/>
        </w:rPr>
        <w:t>Chọn Start → Help</w:t>
      </w:r>
      <w:r>
        <w:t xml:space="preserve"> and supp</w:t>
      </w:r>
      <w:r w:rsidRPr="00A574BB">
        <w:t>or</w:t>
      </w:r>
      <w:r>
        <w:t>t ( ho</w:t>
      </w:r>
      <w:r w:rsidRPr="00A574BB">
        <w:t>ặc</w:t>
      </w:r>
      <w:r>
        <w:t xml:space="preserve"> b</w:t>
      </w:r>
      <w:r w:rsidRPr="00A574BB">
        <w:t>ạn</w:t>
      </w:r>
      <w:r>
        <w:t xml:space="preserve"> s</w:t>
      </w:r>
      <w:r w:rsidRPr="00A574BB">
        <w:t>ử</w:t>
      </w:r>
      <w:r>
        <w:t xml:space="preserve"> d</w:t>
      </w:r>
      <w:r w:rsidRPr="00A574BB">
        <w:t>ụng</w:t>
      </w:r>
      <w:r>
        <w:t xml:space="preserve"> ph</w:t>
      </w:r>
      <w:r w:rsidRPr="00A574BB">
        <w:t>ím</w:t>
      </w:r>
      <w:r>
        <w:t xml:space="preserve"> </w:t>
      </w:r>
      <w:r w:rsidRPr="00A574BB">
        <w:t>W</w:t>
      </w:r>
      <w:r>
        <w:t>indow + F1)</w:t>
      </w:r>
    </w:p>
    <w:p w:rsidR="005D2FCF" w:rsidRPr="00C80294" w:rsidRDefault="005D2FCF" w:rsidP="00440C3C">
      <w:pPr>
        <w:numPr>
          <w:ilvl w:val="0"/>
          <w:numId w:val="16"/>
        </w:numPr>
        <w:rPr>
          <w:lang w:val="vi-VN"/>
        </w:rPr>
      </w:pPr>
      <w:r>
        <w:rPr>
          <w:lang w:val="vi-VN"/>
        </w:rPr>
        <w:t xml:space="preserve">Chọn </w:t>
      </w:r>
      <w:r w:rsidRPr="00B87D5A">
        <w:rPr>
          <w:lang w:val="vi-VN"/>
        </w:rPr>
        <w:t>phần bạn muốn tìm sự trợ giúp.</w:t>
      </w:r>
    </w:p>
    <w:p w:rsidR="005D2FCF" w:rsidRDefault="005D2FCF" w:rsidP="00440C3C">
      <w:pPr>
        <w:numPr>
          <w:ilvl w:val="0"/>
          <w:numId w:val="16"/>
        </w:numPr>
        <w:rPr>
          <w:lang w:val="vi-VN"/>
        </w:rPr>
      </w:pPr>
      <w:r w:rsidRPr="00B87D5A">
        <w:rPr>
          <w:lang w:val="vi-VN"/>
        </w:rPr>
        <w:t>Nếu bạn muốn tìm sự trợ giúp chính xác về một vấn đề nào đó trong Windows XP</w:t>
      </w:r>
      <w:r>
        <w:rPr>
          <w:lang w:val="vi-VN"/>
        </w:rPr>
        <w:fldChar w:fldCharType="begin"/>
      </w:r>
      <w:r>
        <w:rPr>
          <w:lang w:val="vi-VN"/>
        </w:rPr>
        <w:instrText xml:space="preserve"> XE "</w:instrText>
      </w:r>
      <w:r>
        <w:instrText>Windows: XP"</w:instrText>
      </w:r>
      <w:r>
        <w:rPr>
          <w:lang w:val="vi-VN"/>
        </w:rPr>
        <w:instrText xml:space="preserve"> </w:instrText>
      </w:r>
      <w:r>
        <w:rPr>
          <w:lang w:val="vi-VN"/>
        </w:rPr>
        <w:fldChar w:fldCharType="end"/>
      </w:r>
      <w:r w:rsidRPr="00B87D5A">
        <w:rPr>
          <w:lang w:val="vi-VN"/>
        </w:rPr>
        <w:t xml:space="preserve">, bạn có thể đánh từ khoá cần tìm vào trong cửa sổ Search. Sau đó nhấp chuột vào mũi tên màu xanh hoặc gõ Enter. Các thông tin liên quan đến vấn đề mà bạn cần tìm sẽ được đưa ra. Bạn trọn trong phần Result kết quả mà bạn cần tìm </w:t>
      </w:r>
    </w:p>
    <w:p w:rsidR="005D2FCF" w:rsidRPr="00366596" w:rsidRDefault="005D2FCF" w:rsidP="00440C3C">
      <w:pPr>
        <w:numPr>
          <w:ilvl w:val="0"/>
          <w:numId w:val="16"/>
        </w:numPr>
        <w:rPr>
          <w:lang w:val="vi-VN"/>
        </w:rPr>
      </w:pPr>
      <w:r>
        <w:rPr>
          <w:lang w:val="vi-VN"/>
        </w:rPr>
        <w:t>Chọn Close để đóng cửa sổ khi xem hết thông tin.</w:t>
      </w:r>
    </w:p>
    <w:p w:rsidR="005D2FCF" w:rsidRPr="00B87D5A" w:rsidRDefault="005D2FCF" w:rsidP="00366596">
      <w:pPr>
        <w:rPr>
          <w:lang w:val="vi-VN"/>
        </w:rPr>
      </w:pPr>
    </w:p>
    <w:p w:rsidR="005D2FCF" w:rsidRPr="00B87D5A" w:rsidRDefault="005D2FCF" w:rsidP="00366596">
      <w:pPr>
        <w:pStyle w:val="Heading2Topic"/>
        <w:rPr>
          <w:lang w:val="vi-VN"/>
        </w:rPr>
      </w:pPr>
      <w:r w:rsidRPr="00B87D5A">
        <w:rPr>
          <w:lang w:val="vi-VN"/>
        </w:rPr>
        <w:t>Chủ đề C</w:t>
      </w:r>
    </w:p>
    <w:p w:rsidR="005D2FCF" w:rsidRPr="00B87D5A" w:rsidRDefault="005D2FCF" w:rsidP="00366596">
      <w:pPr>
        <w:pStyle w:val="Heading2"/>
        <w:rPr>
          <w:lang w:val="vi-VN"/>
        </w:rPr>
      </w:pPr>
      <w:bookmarkStart w:id="23" w:name="_Toc104689486"/>
      <w:r w:rsidRPr="00B87D5A">
        <w:rPr>
          <w:lang w:val="vi-VN"/>
        </w:rPr>
        <w:t>Sử dụng một chương trình soạn thoả văn bản</w:t>
      </w:r>
      <w:bookmarkEnd w:id="23"/>
    </w:p>
    <w:p w:rsidR="005D2FCF" w:rsidRPr="00B87D5A" w:rsidRDefault="005D2FCF" w:rsidP="007F4C90">
      <w:pPr>
        <w:pStyle w:val="Heading3"/>
        <w:rPr>
          <w:lang w:val="vi-VN"/>
        </w:rPr>
      </w:pPr>
      <w:bookmarkStart w:id="24" w:name="_Toc104689487"/>
      <w:r w:rsidRPr="00B87D5A">
        <w:rPr>
          <w:lang w:val="vi-VN"/>
        </w:rPr>
        <w:t>Kích hoạt một ứng dụng soạn thảo</w:t>
      </w:r>
      <w:bookmarkEnd w:id="24"/>
    </w:p>
    <w:p w:rsidR="005D2FCF" w:rsidRPr="00343471" w:rsidRDefault="005D2FCF" w:rsidP="00D51F8A">
      <w:pPr>
        <w:rPr>
          <w:lang w:val="vi-VN"/>
        </w:rPr>
      </w:pPr>
      <w:r w:rsidRPr="00343471">
        <w:rPr>
          <w:lang w:val="vi-VN"/>
        </w:rPr>
        <w:t>Trong Windows cũng đã tích hợp sẵn một số chương trình soạn thảo văn bản đơn giản như WordPad và Notepad. Những chương trình này tuy không thể bằng các chương trình soạn thảo văn bản chuyên nghiệp như Microsoft Word… nhưng nó cũng trợ giúp bạn rất nhiều trong trường hợp máy tính của bạn chưa cài Microsoft Word mà bạn lại cần lưu lại nội dung một văn bản nào đó. Chúng ta sẽ xem rõ hơn 2 chương trình Notepad và Wordpad.</w:t>
      </w:r>
    </w:p>
    <w:p w:rsidR="005D2FCF" w:rsidRDefault="005D2FCF" w:rsidP="006E13CC">
      <w:pPr>
        <w:pStyle w:val="Heading4"/>
        <w:rPr>
          <w:lang w:val="vi-VN"/>
        </w:rPr>
      </w:pPr>
      <w:r>
        <w:rPr>
          <w:lang w:val="vi-VN"/>
        </w:rPr>
        <w:t>Notepad</w:t>
      </w:r>
    </w:p>
    <w:p w:rsidR="005D2FCF" w:rsidRDefault="005D2FCF" w:rsidP="00DD4801">
      <w:pPr>
        <w:rPr>
          <w:lang w:val="vi-VN"/>
        </w:rPr>
      </w:pPr>
      <w:r>
        <w:rPr>
          <w:lang w:val="vi-VN"/>
        </w:rPr>
        <w:t>Notepad là phần mềm có sẵn trong Windows, được sử dụng khi bạn gõ thông tin thông thường hoàn toàn đơn giản. Thông tin do notepad tạo ra chỉ là những tập tin dữ liệu chữ đơn thuần, hoàn toàn không có định dạng.</w:t>
      </w:r>
    </w:p>
    <w:p w:rsidR="005D2FCF" w:rsidRDefault="005D2FCF" w:rsidP="00DD4801">
      <w:pPr>
        <w:rPr>
          <w:lang w:val="vi-VN"/>
        </w:rPr>
      </w:pPr>
      <w:r>
        <w:rPr>
          <w:lang w:val="vi-VN"/>
        </w:rPr>
        <w:t>Đôi lúc bạn chỉ cần lưu tạm một đoạn văn bản nhanh chóng, notepad sẽ giúp đỡ bạn rất tốt vì cấu tạo nhẹ của chương trình. Bạn không phải chờ đợi lâu như với các phần mềm chế bản đồ sộ khác.</w:t>
      </w:r>
    </w:p>
    <w:p w:rsidR="005D2FCF" w:rsidRDefault="005D2FCF" w:rsidP="00DD4801">
      <w:pPr>
        <w:rPr>
          <w:lang w:val="vi-VN"/>
        </w:rPr>
      </w:pPr>
      <w:r>
        <w:rPr>
          <w:lang w:val="vi-VN"/>
        </w:rPr>
        <w:t xml:space="preserve">Một điểm mấu chốt là các tập tin mà notepad hỗ trợ </w:t>
      </w:r>
      <w:r w:rsidRPr="004B605D">
        <w:rPr>
          <w:lang w:val="vi-VN"/>
        </w:rPr>
        <w:t>(</w:t>
      </w:r>
      <w:r>
        <w:rPr>
          <w:lang w:val="vi-VN"/>
        </w:rPr>
        <w:t>chỉ</w:t>
      </w:r>
      <w:r w:rsidRPr="004B605D">
        <w:rPr>
          <w:lang w:val="vi-VN"/>
        </w:rPr>
        <w:t xml:space="preserve">) </w:t>
      </w:r>
      <w:r>
        <w:rPr>
          <w:lang w:val="vi-VN"/>
        </w:rPr>
        <w:t>có thể đọc được trên hầu hết các môi trường do văn bản chỉ là word – chữ; đơn thuần.</w:t>
      </w:r>
    </w:p>
    <w:p w:rsidR="005D2FCF" w:rsidRDefault="005D2FCF" w:rsidP="00DD4801">
      <w:pPr>
        <w:pStyle w:val="MyHowtodo"/>
        <w:rPr>
          <w:lang w:val="vi-VN"/>
        </w:rPr>
      </w:pPr>
      <w:r>
        <w:rPr>
          <w:lang w:val="vi-VN"/>
        </w:rPr>
        <w:t>Để khởi động Notepad</w:t>
      </w:r>
    </w:p>
    <w:p w:rsidR="005D2FCF" w:rsidRDefault="005D2FCF" w:rsidP="00DD4801">
      <w:pPr>
        <w:numPr>
          <w:ilvl w:val="0"/>
          <w:numId w:val="47"/>
        </w:numPr>
      </w:pPr>
      <w:r>
        <w:rPr>
          <w:lang w:val="vi-VN"/>
        </w:rPr>
        <w:t>Nhấn Start →</w:t>
      </w:r>
      <w:r>
        <w:t>All</w:t>
      </w:r>
      <w:r>
        <w:rPr>
          <w:lang w:val="vi-VN"/>
        </w:rPr>
        <w:t xml:space="preserve"> </w:t>
      </w:r>
      <w:r>
        <w:t>Programs</w:t>
      </w:r>
      <w:r>
        <w:rPr>
          <w:lang w:val="vi-VN"/>
        </w:rPr>
        <w:t xml:space="preserve"> →</w:t>
      </w:r>
      <w:r>
        <w:t xml:space="preserve"> Accessories </w:t>
      </w:r>
      <w:r>
        <w:rPr>
          <w:lang w:val="vi-VN"/>
        </w:rPr>
        <w:t>→</w:t>
      </w:r>
      <w:r>
        <w:t xml:space="preserve"> Notepad</w:t>
      </w:r>
    </w:p>
    <w:p w:rsidR="005D2FCF" w:rsidRDefault="005D2FCF" w:rsidP="00DD4801">
      <w:pPr>
        <w:rPr>
          <w:lang w:val="vi-VN"/>
        </w:rPr>
      </w:pPr>
      <w:r>
        <w:rPr>
          <w:lang w:val="vi-VN"/>
        </w:rPr>
        <w:t>Hoặc:</w:t>
      </w:r>
    </w:p>
    <w:p w:rsidR="005D2FCF" w:rsidRDefault="005D2FCF" w:rsidP="00DD4801">
      <w:pPr>
        <w:numPr>
          <w:ilvl w:val="0"/>
          <w:numId w:val="48"/>
        </w:numPr>
        <w:rPr>
          <w:lang w:val="vi-VN"/>
        </w:rPr>
      </w:pPr>
      <w:r>
        <w:rPr>
          <w:lang w:val="vi-VN"/>
        </w:rPr>
        <w:t>Nhấn Start → Run</w:t>
      </w:r>
    </w:p>
    <w:p w:rsidR="005D2FCF" w:rsidRDefault="005D2FCF" w:rsidP="00DD4801">
      <w:pPr>
        <w:numPr>
          <w:ilvl w:val="0"/>
          <w:numId w:val="48"/>
        </w:numPr>
        <w:rPr>
          <w:lang w:val="vi-VN"/>
        </w:rPr>
      </w:pPr>
      <w:r>
        <w:rPr>
          <w:lang w:val="vi-VN"/>
        </w:rPr>
        <w:t>Trong hộp thoạ</w:t>
      </w:r>
      <w:r>
        <w:t>i</w:t>
      </w:r>
      <w:r>
        <w:rPr>
          <w:lang w:val="vi-VN"/>
        </w:rPr>
        <w:t xml:space="preserve"> </w:t>
      </w:r>
      <w:r>
        <w:t>R</w:t>
      </w:r>
      <w:r>
        <w:rPr>
          <w:lang w:val="vi-VN"/>
        </w:rPr>
        <w:t xml:space="preserve">un, gõ </w:t>
      </w:r>
      <w:r>
        <w:t>n</w:t>
      </w:r>
      <w:r>
        <w:rPr>
          <w:lang w:val="vi-VN"/>
        </w:rPr>
        <w:t>otepad</w:t>
      </w:r>
    </w:p>
    <w:p w:rsidR="005D2FCF" w:rsidRDefault="005D2FCF" w:rsidP="00DD4801">
      <w:pPr>
        <w:numPr>
          <w:ilvl w:val="0"/>
          <w:numId w:val="48"/>
        </w:numPr>
        <w:rPr>
          <w:lang w:val="vi-VN"/>
        </w:rPr>
      </w:pPr>
      <w:r>
        <w:rPr>
          <w:lang w:val="vi-VN"/>
        </w:rPr>
        <w:t>Nhấn OK</w:t>
      </w:r>
      <w:r>
        <w:tab/>
      </w:r>
      <w:r>
        <w:tab/>
      </w:r>
      <w:r>
        <w:tab/>
      </w:r>
      <w:r>
        <w:tab/>
      </w:r>
      <w:r>
        <w:tab/>
      </w:r>
      <w:r>
        <w:tab/>
      </w:r>
      <w:r>
        <w:tab/>
      </w:r>
      <w:r>
        <w:tab/>
      </w:r>
      <w:r>
        <w:tab/>
      </w:r>
      <w:r>
        <w:tab/>
      </w:r>
      <w:r>
        <w:tab/>
      </w:r>
      <w:r>
        <w:tab/>
      </w:r>
      <w:r>
        <w:tab/>
      </w:r>
      <w:r>
        <w:tab/>
      </w:r>
      <w:r>
        <w:tab/>
      </w:r>
      <w:r>
        <w:tab/>
      </w:r>
      <w:r>
        <w:tab/>
      </w:r>
    </w:p>
    <w:p w:rsidR="005D2FCF" w:rsidRDefault="005D2FCF" w:rsidP="006E13CC">
      <w:pPr>
        <w:pStyle w:val="Heading4"/>
      </w:pPr>
      <w:r>
        <w:rPr>
          <w:lang w:val="vi-VN"/>
        </w:rPr>
        <w:t>Wordpad</w:t>
      </w:r>
    </w:p>
    <w:p w:rsidR="005D2FCF" w:rsidRPr="00FF01E2" w:rsidRDefault="005D2FCF" w:rsidP="00DD4801">
      <w:pPr>
        <w:rPr>
          <w:lang w:val="vi-VN"/>
        </w:rPr>
      </w:pPr>
      <w:r>
        <w:rPr>
          <w:lang w:val="vi-VN"/>
        </w:rPr>
        <w:t>Mạnh hơn Notepad và gần với Word hơn. Wordpad là lựa chọn cho những ai cần soạn văn bản đơn giản mà không cần phải mua và cài đặt thêm phần mềm soạn văn bản mới.</w:t>
      </w:r>
      <w:r w:rsidRPr="00FF01E2">
        <w:rPr>
          <w:lang w:val="vi-VN"/>
        </w:rPr>
        <w:t xml:space="preserve"> Chương trình này cho phép bạn tạo, chỉnh sửa, định dạng và in tài liệu.</w:t>
      </w:r>
    </w:p>
    <w:p w:rsidR="005D2FCF" w:rsidRPr="00B87D5A" w:rsidRDefault="005D2FCF" w:rsidP="00584508">
      <w:pPr>
        <w:pStyle w:val="MyHowtodo"/>
        <w:rPr>
          <w:lang w:val="vi-VN"/>
        </w:rPr>
      </w:pPr>
      <w:r w:rsidRPr="00B87D5A">
        <w:rPr>
          <w:lang w:val="vi-VN"/>
        </w:rPr>
        <w:t>Để kích hoạt chương trình WordPad ta làm như sau:</w:t>
      </w:r>
    </w:p>
    <w:p w:rsidR="005D2FCF" w:rsidRDefault="005D2FCF" w:rsidP="00584508">
      <w:r>
        <w:t>Ch</w:t>
      </w:r>
      <w:r w:rsidRPr="007F4C90">
        <w:t>ọn</w:t>
      </w:r>
      <w:r>
        <w:t xml:space="preserve"> St</w:t>
      </w:r>
      <w:r w:rsidRPr="007F4C90">
        <w:t>ar</w:t>
      </w:r>
      <w:r>
        <w:t>t → All Pr</w:t>
      </w:r>
      <w:r w:rsidRPr="00D51F8A">
        <w:t>ogr</w:t>
      </w:r>
      <w:r>
        <w:t>ams → Acc</w:t>
      </w:r>
      <w:r w:rsidRPr="00D51F8A">
        <w:t>es</w:t>
      </w:r>
      <w:r>
        <w:t xml:space="preserve">sories → </w:t>
      </w:r>
      <w:r w:rsidRPr="00D51F8A">
        <w:t>W</w:t>
      </w:r>
      <w:r>
        <w:t>ordPad.</w:t>
      </w:r>
    </w:p>
    <w:p w:rsidR="005D2FCF" w:rsidRDefault="005D2FCF" w:rsidP="00DD4801">
      <w:pPr>
        <w:rPr>
          <w:lang w:val="vi-VN"/>
        </w:rPr>
      </w:pPr>
      <w:r>
        <w:rPr>
          <w:lang w:val="vi-VN"/>
        </w:rPr>
        <w:t>Hoặc:</w:t>
      </w:r>
    </w:p>
    <w:p w:rsidR="005D2FCF" w:rsidRDefault="005D2FCF" w:rsidP="00DD4801">
      <w:pPr>
        <w:numPr>
          <w:ilvl w:val="0"/>
          <w:numId w:val="49"/>
        </w:numPr>
        <w:rPr>
          <w:lang w:val="vi-VN"/>
        </w:rPr>
      </w:pPr>
      <w:r>
        <w:rPr>
          <w:lang w:val="vi-VN"/>
        </w:rPr>
        <w:t>Nhấn Start → Run</w:t>
      </w:r>
    </w:p>
    <w:p w:rsidR="005D2FCF" w:rsidRDefault="005D2FCF" w:rsidP="00DD4801">
      <w:pPr>
        <w:numPr>
          <w:ilvl w:val="0"/>
          <w:numId w:val="49"/>
        </w:numPr>
        <w:rPr>
          <w:lang w:val="vi-VN"/>
        </w:rPr>
      </w:pPr>
      <w:r>
        <w:rPr>
          <w:lang w:val="vi-VN"/>
        </w:rPr>
        <w:t>Trong hộp thoạ</w:t>
      </w:r>
      <w:r>
        <w:t>i</w:t>
      </w:r>
      <w:r>
        <w:rPr>
          <w:lang w:val="vi-VN"/>
        </w:rPr>
        <w:t xml:space="preserve"> run, gõ wordpad</w:t>
      </w:r>
    </w:p>
    <w:p w:rsidR="005D2FCF" w:rsidRDefault="005D2FCF" w:rsidP="00DD4801">
      <w:pPr>
        <w:numPr>
          <w:ilvl w:val="0"/>
          <w:numId w:val="49"/>
        </w:numPr>
        <w:rPr>
          <w:lang w:val="vi-VN"/>
        </w:rPr>
      </w:pPr>
      <w:r>
        <w:rPr>
          <w:lang w:val="vi-VN"/>
        </w:rPr>
        <w:t>Nhấn OK</w:t>
      </w:r>
    </w:p>
    <w:p w:rsidR="005D2FCF" w:rsidRDefault="005D2FCF" w:rsidP="006E13CC">
      <w:pPr>
        <w:pStyle w:val="Heading3"/>
        <w:rPr>
          <w:lang w:val="vi-VN"/>
        </w:rPr>
      </w:pPr>
      <w:bookmarkStart w:id="25" w:name="_Toc104689488"/>
      <w:r>
        <w:rPr>
          <w:lang w:val="vi-VN"/>
        </w:rPr>
        <w:t>Ghi lại thông tin</w:t>
      </w:r>
      <w:bookmarkEnd w:id="25"/>
    </w:p>
    <w:p w:rsidR="005D2FCF" w:rsidRDefault="005D2FCF" w:rsidP="00DD4801">
      <w:pPr>
        <w:rPr>
          <w:lang w:val="vi-VN"/>
        </w:rPr>
      </w:pPr>
      <w:r>
        <w:rPr>
          <w:lang w:val="vi-VN"/>
        </w:rPr>
        <w:t>Ghi thông tin là thao tác không thể thiếu trong quá trình làm việc. Các ghi lại thông tin ở hầu hết các chương trình là giống nhau.</w:t>
      </w:r>
    </w:p>
    <w:p w:rsidR="005D2FCF" w:rsidRDefault="005D2FCF" w:rsidP="00DD4801">
      <w:pPr>
        <w:rPr>
          <w:lang w:val="vi-VN"/>
        </w:rPr>
      </w:pPr>
      <w:r>
        <w:rPr>
          <w:lang w:val="vi-VN"/>
        </w:rPr>
        <w:t>Trong quá trình ghi bạn sẽ biết tới hai lựa chọn ghi: Save và Save as. Hai lựa chọn đó có những phản ứng giống và khác nhau tùy hoàn cảnh:</w:t>
      </w:r>
    </w:p>
    <w:p w:rsidR="005D2FCF" w:rsidRDefault="005D2FCF" w:rsidP="00DD4801">
      <w:pPr>
        <w:numPr>
          <w:ilvl w:val="0"/>
          <w:numId w:val="51"/>
        </w:numPr>
        <w:rPr>
          <w:lang w:val="vi-VN"/>
        </w:rPr>
      </w:pPr>
      <w:r w:rsidRPr="004B605D">
        <w:rPr>
          <w:rStyle w:val="Strong"/>
          <w:lang w:val="vi-VN"/>
        </w:rPr>
        <w:t>Khi thông tin chưa bao giờ được ghi</w:t>
      </w:r>
      <w:r>
        <w:rPr>
          <w:lang w:val="vi-VN"/>
        </w:rPr>
        <w:t>: Save và Save as giống nhau: đều hỏi người sử dụng tên tập tin mới và vị trí để lưu tập tin đó trong máy tính của bạn</w:t>
      </w:r>
    </w:p>
    <w:p w:rsidR="005D2FCF" w:rsidRPr="006E13CC" w:rsidRDefault="005D2FCF" w:rsidP="006E13CC">
      <w:pPr>
        <w:numPr>
          <w:ilvl w:val="0"/>
          <w:numId w:val="51"/>
        </w:numPr>
        <w:rPr>
          <w:lang w:val="vi-VN"/>
        </w:rPr>
      </w:pPr>
      <w:r w:rsidRPr="004B605D">
        <w:rPr>
          <w:rStyle w:val="Strong"/>
          <w:lang w:val="vi-VN"/>
        </w:rPr>
        <w:t>Khi thông tin đã từng được ghi</w:t>
      </w:r>
      <w:r>
        <w:rPr>
          <w:lang w:val="vi-VN"/>
        </w:rPr>
        <w:t>: Save sẽ lưu trực tiếp vào tập tin cũ, còn Save As sẽ hỏi bạn tên mới, vị trí mới để ghi.</w:t>
      </w:r>
    </w:p>
    <w:p w:rsidR="005D2FCF" w:rsidRDefault="005D2FCF" w:rsidP="00DD4801">
      <w:pPr>
        <w:pStyle w:val="MyHowtodo"/>
        <w:rPr>
          <w:lang w:val="vi-VN"/>
        </w:rPr>
      </w:pPr>
      <w:r>
        <w:rPr>
          <w:lang w:val="vi-VN"/>
        </w:rPr>
        <w:t>Để ghi lại thông tin</w:t>
      </w:r>
    </w:p>
    <w:p w:rsidR="005D2FCF" w:rsidRDefault="005D2FCF" w:rsidP="00DD4801">
      <w:pPr>
        <w:numPr>
          <w:ilvl w:val="0"/>
          <w:numId w:val="50"/>
        </w:numPr>
        <w:rPr>
          <w:lang w:val="vi-VN"/>
        </w:rPr>
      </w:pPr>
      <w:r>
        <w:rPr>
          <w:lang w:val="vi-VN"/>
        </w:rPr>
        <w:t>Trong phần mềm soạn thảo, chọn menu File → Save hoặc Save as</w:t>
      </w:r>
    </w:p>
    <w:p w:rsidR="005D2FCF" w:rsidRDefault="005D2FCF" w:rsidP="00DD4801">
      <w:pPr>
        <w:numPr>
          <w:ilvl w:val="0"/>
          <w:numId w:val="50"/>
        </w:numPr>
        <w:rPr>
          <w:lang w:val="vi-VN"/>
        </w:rPr>
      </w:pPr>
      <w:r>
        <w:rPr>
          <w:lang w:val="vi-VN"/>
        </w:rPr>
        <w:t>Trong phần Save in, chọn vị trí cần lưu tập tin.</w:t>
      </w:r>
    </w:p>
    <w:p w:rsidR="005D2FCF" w:rsidRDefault="005D2FCF" w:rsidP="00DD4801">
      <w:pPr>
        <w:numPr>
          <w:ilvl w:val="1"/>
          <w:numId w:val="50"/>
        </w:numPr>
        <w:rPr>
          <w:lang w:val="vi-VN"/>
        </w:rPr>
      </w:pPr>
      <w:r>
        <w:rPr>
          <w:lang w:val="vi-VN"/>
        </w:rPr>
        <w:t>Vị trí để lưu có thể là một thư mục, đĩa mềm hay một thiết bị lưu trữ có khả năng đọc ghi được</w:t>
      </w:r>
    </w:p>
    <w:p w:rsidR="005D2FCF" w:rsidRPr="004B605D" w:rsidRDefault="005D2FCF" w:rsidP="00DD4801">
      <w:pPr>
        <w:numPr>
          <w:ilvl w:val="0"/>
          <w:numId w:val="50"/>
        </w:numPr>
        <w:rPr>
          <w:lang w:val="vi-VN"/>
        </w:rPr>
      </w:pPr>
      <w:r>
        <w:rPr>
          <w:lang w:val="vi-VN"/>
        </w:rPr>
        <w:t xml:space="preserve">Trong cửa sổ lưu tập tin, viết tên tập tin, chọn phần mở rộng </w:t>
      </w:r>
      <w:r w:rsidRPr="004B605D">
        <w:rPr>
          <w:lang w:val="vi-VN"/>
        </w:rPr>
        <w:t>(</w:t>
      </w:r>
      <w:r>
        <w:rPr>
          <w:lang w:val="vi-VN"/>
        </w:rPr>
        <w:t xml:space="preserve">trong phần </w:t>
      </w:r>
      <w:r w:rsidRPr="004B605D">
        <w:rPr>
          <w:lang w:val="vi-VN"/>
        </w:rPr>
        <w:t>Save as type)</w:t>
      </w:r>
    </w:p>
    <w:p w:rsidR="005D2FCF" w:rsidRPr="0033203F" w:rsidRDefault="005D2FCF" w:rsidP="00DD4801">
      <w:pPr>
        <w:numPr>
          <w:ilvl w:val="0"/>
          <w:numId w:val="50"/>
        </w:numPr>
        <w:rPr>
          <w:lang w:val="vi-VN"/>
        </w:rPr>
      </w:pPr>
      <w:r>
        <w:rPr>
          <w:lang w:val="vi-VN"/>
        </w:rPr>
        <w:t>Chọn Save để lưu tập tin</w:t>
      </w:r>
    </w:p>
    <w:p w:rsidR="005D2FCF" w:rsidRPr="00B87D5A" w:rsidRDefault="005D2FCF" w:rsidP="0033203F">
      <w:pPr>
        <w:rPr>
          <w:lang w:val="vi-VN"/>
        </w:rPr>
      </w:pPr>
    </w:p>
    <w:p w:rsidR="005D2FCF" w:rsidRPr="00B87D5A" w:rsidRDefault="005D2FCF" w:rsidP="0033203F">
      <w:pPr>
        <w:pStyle w:val="Heading3"/>
        <w:rPr>
          <w:lang w:val="vi-VN"/>
        </w:rPr>
      </w:pPr>
      <w:bookmarkStart w:id="26" w:name="_Toc104689489"/>
      <w:r w:rsidRPr="0033203F">
        <w:rPr>
          <w:lang w:val="vi-VN"/>
        </w:rPr>
        <w:t>Đóng</w:t>
      </w:r>
      <w:r w:rsidRPr="00B87D5A">
        <w:rPr>
          <w:lang w:val="vi-VN"/>
        </w:rPr>
        <w:t xml:space="preserve"> ứng dụng soạn thảo</w:t>
      </w:r>
      <w:bookmarkEnd w:id="26"/>
    </w:p>
    <w:p w:rsidR="005D2FCF" w:rsidRPr="00B87D5A" w:rsidRDefault="005D2FCF" w:rsidP="0033203F">
      <w:pPr>
        <w:rPr>
          <w:lang w:val="vi-VN"/>
        </w:rPr>
      </w:pPr>
      <w:r w:rsidRPr="00B87D5A">
        <w:rPr>
          <w:lang w:val="vi-VN"/>
        </w:rPr>
        <w:t>Sau khi bạn đã ghi lại nội dung tài liệu và không muốn sử dụng chưong trình này nữa bạn sẽ phải đóng chương trình soạn thảo lại.</w:t>
      </w:r>
    </w:p>
    <w:p w:rsidR="005D2FCF" w:rsidRPr="00B87D5A" w:rsidRDefault="005D2FCF" w:rsidP="0033203F">
      <w:pPr>
        <w:rPr>
          <w:lang w:val="vi-VN"/>
        </w:rPr>
      </w:pPr>
      <w:r w:rsidRPr="00B87D5A">
        <w:rPr>
          <w:lang w:val="vi-VN"/>
        </w:rPr>
        <w:t>Để đóng chương trình soạn thảo bạn làm như sau:</w:t>
      </w:r>
    </w:p>
    <w:p w:rsidR="005D2FCF" w:rsidRDefault="005D2FCF" w:rsidP="0033203F">
      <w:pPr>
        <w:numPr>
          <w:ilvl w:val="0"/>
          <w:numId w:val="63"/>
        </w:numPr>
      </w:pPr>
      <w:r>
        <w:t>Ch</w:t>
      </w:r>
      <w:r w:rsidRPr="0033203F">
        <w:t>ọn</w:t>
      </w:r>
      <w:r>
        <w:t xml:space="preserve"> File </w:t>
      </w:r>
      <w:r>
        <w:rPr>
          <w:lang w:val="vi-VN"/>
        </w:rPr>
        <w:t>→</w:t>
      </w:r>
      <w:r>
        <w:t xml:space="preserve"> </w:t>
      </w:r>
      <w:r w:rsidRPr="0033203F">
        <w:t>Ex</w:t>
      </w:r>
      <w:r>
        <w:t>it</w:t>
      </w:r>
    </w:p>
    <w:p w:rsidR="005D2FCF" w:rsidRPr="0033203F" w:rsidRDefault="005D2FCF" w:rsidP="0033203F">
      <w:r>
        <w:t>ho</w:t>
      </w:r>
      <w:r w:rsidRPr="0033203F">
        <w:t>ặc</w:t>
      </w:r>
    </w:p>
    <w:p w:rsidR="005D2FCF" w:rsidRDefault="005D2FCF" w:rsidP="0033203F">
      <w:pPr>
        <w:numPr>
          <w:ilvl w:val="0"/>
          <w:numId w:val="64"/>
        </w:numPr>
        <w:sectPr w:rsidR="005D2FCF" w:rsidSect="00FA5B85">
          <w:footnotePr>
            <w:numRestart w:val="eachPage"/>
          </w:footnotePr>
          <w:pgSz w:w="11907" w:h="16840" w:code="9"/>
          <w:pgMar w:top="1701" w:right="1134" w:bottom="1814" w:left="3402" w:header="720" w:footer="720" w:gutter="0"/>
          <w:cols w:space="720"/>
          <w:docGrid w:linePitch="360"/>
        </w:sectPr>
      </w:pPr>
      <w:r>
        <w:t>Kick chu</w:t>
      </w:r>
      <w:r w:rsidRPr="0033203F">
        <w:t>ột</w:t>
      </w:r>
      <w:r>
        <w:t xml:space="preserve"> v</w:t>
      </w:r>
      <w:r w:rsidRPr="0033203F">
        <w:t>ào</w:t>
      </w:r>
      <w:r>
        <w:t xml:space="preserve"> n</w:t>
      </w:r>
      <w:r w:rsidRPr="0033203F">
        <w:t>út</w:t>
      </w:r>
      <w:r>
        <w:t xml:space="preserve"> Cl</w:t>
      </w:r>
      <w:r w:rsidRPr="0033203F">
        <w:t>os</w:t>
      </w:r>
      <w:r>
        <w:t xml:space="preserve">e </w:t>
      </w:r>
      <w:r>
        <w:rPr>
          <w:noProof/>
        </w:rPr>
        <w:drawing>
          <wp:inline distT="0" distB="0" distL="0" distR="0" wp14:anchorId="136938AD" wp14:editId="46B01219">
            <wp:extent cx="177165" cy="21844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7165" cy="218440"/>
                    </a:xfrm>
                    <a:prstGeom prst="rect">
                      <a:avLst/>
                    </a:prstGeom>
                    <a:noFill/>
                    <a:ln>
                      <a:noFill/>
                    </a:ln>
                  </pic:spPr>
                </pic:pic>
              </a:graphicData>
            </a:graphic>
          </wp:inline>
        </w:drawing>
      </w:r>
      <w:r>
        <w:t xml:space="preserve"> c</w:t>
      </w:r>
      <w:r w:rsidRPr="0033203F">
        <w:t>ủa</w:t>
      </w:r>
      <w:r>
        <w:t xml:space="preserve"> c</w:t>
      </w:r>
      <w:r w:rsidRPr="0033203F">
        <w:t>ửa</w:t>
      </w:r>
      <w:r>
        <w:t xml:space="preserve"> s</w:t>
      </w:r>
      <w:bookmarkStart w:id="27" w:name="_GoBack"/>
      <w:bookmarkEnd w:id="27"/>
      <w:r w:rsidRPr="0033203F">
        <w:t>ổ</w:t>
      </w:r>
      <w:r>
        <w:t xml:space="preserve"> </w:t>
      </w:r>
      <w:r w:rsidRPr="0033203F">
        <w:t>ứng</w:t>
      </w:r>
      <w:r>
        <w:t xml:space="preserve"> d</w:t>
      </w:r>
      <w:r w:rsidRPr="0033203F">
        <w:t>ụng</w:t>
      </w:r>
    </w:p>
    <w:p w:rsidR="00DD4801" w:rsidRPr="0033203F" w:rsidRDefault="00DD4801" w:rsidP="0033203F">
      <w:pPr>
        <w:numPr>
          <w:ilvl w:val="0"/>
          <w:numId w:val="64"/>
        </w:numPr>
      </w:pPr>
    </w:p>
    <w:sectPr w:rsidR="00DD4801" w:rsidRPr="0033203F" w:rsidSect="00FA5B85">
      <w:headerReference w:type="even" r:id="rId62"/>
      <w:headerReference w:type="default" r:id="rId63"/>
      <w:footerReference w:type="even" r:id="rId64"/>
      <w:headerReference w:type="first" r:id="rId65"/>
      <w:footnotePr>
        <w:numRestart w:val="eachPage"/>
      </w:footnotePr>
      <w:pgSz w:w="11907" w:h="16840" w:code="9"/>
      <w:pgMar w:top="1701" w:right="1134" w:bottom="1814" w:left="340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0C5F" w:rsidRDefault="00670C5F">
      <w:r>
        <w:separator/>
      </w:r>
    </w:p>
  </w:endnote>
  <w:endnote w:type="continuationSeparator" w:id="0">
    <w:p w:rsidR="00670C5F" w:rsidRDefault="00670C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5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1D3" w:rsidRPr="00FE3E27" w:rsidRDefault="00C351D3" w:rsidP="00C02C46">
    <w:pPr>
      <w:pStyle w:val="Footer"/>
      <w:tabs>
        <w:tab w:val="clear" w:pos="4320"/>
        <w:tab w:val="clear" w:pos="8640"/>
        <w:tab w:val="left" w:pos="720"/>
        <w:tab w:val="right" w:pos="9360"/>
      </w:tabs>
      <w:rPr>
        <w:sz w:val="18"/>
        <w:szCs w:val="18"/>
      </w:rPr>
    </w:pPr>
    <w:r>
      <w:rPr>
        <w:rStyle w:val="PageNumber"/>
        <w:rFonts w:ascii="Arial" w:hAnsi="Arial" w:cs="Arial"/>
        <w:b/>
        <w:i/>
        <w:w w:val="80"/>
        <w:sz w:val="18"/>
        <w:szCs w:val="18"/>
        <w:lang w:val="vi-VN"/>
      </w:rPr>
      <w:fldChar w:fldCharType="begin"/>
    </w:r>
    <w:r>
      <w:rPr>
        <w:rStyle w:val="PageNumber"/>
        <w:rFonts w:ascii="Arial" w:hAnsi="Arial" w:cs="Arial"/>
        <w:b/>
        <w:i/>
        <w:w w:val="80"/>
        <w:sz w:val="18"/>
        <w:szCs w:val="18"/>
        <w:lang w:val="vi-VN"/>
      </w:rPr>
      <w:instrText xml:space="preserve"> REF _Ref90337710 \r \h </w:instrText>
    </w:r>
    <w:r>
      <w:rPr>
        <w:rStyle w:val="PageNumber"/>
        <w:lang w:val="vi-VN"/>
      </w:rPr>
      <w:instrText xml:space="preserve"> \* MERGEFORMAT </w:instrText>
    </w:r>
    <w:r>
      <w:rPr>
        <w:rStyle w:val="PageNumber"/>
        <w:rFonts w:ascii="Arial" w:hAnsi="Arial" w:cs="Arial"/>
        <w:b/>
        <w:i/>
        <w:w w:val="80"/>
        <w:sz w:val="18"/>
        <w:szCs w:val="18"/>
        <w:lang w:val="vi-VN"/>
      </w:rPr>
    </w:r>
    <w:r>
      <w:rPr>
        <w:rStyle w:val="PageNumber"/>
        <w:rFonts w:ascii="Arial" w:hAnsi="Arial" w:cs="Arial"/>
        <w:b/>
        <w:i/>
        <w:w w:val="80"/>
        <w:sz w:val="18"/>
        <w:szCs w:val="18"/>
        <w:lang w:val="vi-VN"/>
      </w:rPr>
      <w:fldChar w:fldCharType="separate"/>
    </w:r>
    <w:r w:rsidR="00B930B9">
      <w:rPr>
        <w:rStyle w:val="PageNumber"/>
        <w:rFonts w:ascii="Arial" w:hAnsi="Arial" w:cs="Arial"/>
        <w:b/>
        <w:i/>
        <w:w w:val="80"/>
        <w:sz w:val="18"/>
        <w:szCs w:val="18"/>
        <w:lang w:val="vi-VN"/>
      </w:rPr>
      <w:t>Bài 5</w:t>
    </w:r>
    <w:r w:rsidR="00B930B9">
      <w:rPr>
        <w:rStyle w:val="PageNumber"/>
        <w:rFonts w:ascii="Arial" w:hAnsi="Arial" w:cs="Arial"/>
        <w:b/>
        <w:i/>
        <w:w w:val="80"/>
        <w:sz w:val="18"/>
        <w:szCs w:val="18"/>
        <w:lang w:val="vi-VN"/>
      </w:rPr>
      <w:tab/>
    </w:r>
    <w:r>
      <w:rPr>
        <w:rStyle w:val="PageNumber"/>
        <w:rFonts w:ascii="Arial" w:hAnsi="Arial" w:cs="Arial"/>
        <w:b/>
        <w:i/>
        <w:w w:val="80"/>
        <w:sz w:val="18"/>
        <w:szCs w:val="18"/>
        <w:lang w:val="vi-VN"/>
      </w:rPr>
      <w:fldChar w:fldCharType="end"/>
    </w:r>
    <w:r>
      <w:rPr>
        <w:rStyle w:val="PageNumber"/>
        <w:rFonts w:ascii="Arial" w:hAnsi="Arial" w:cs="Arial"/>
        <w:b/>
        <w:i/>
        <w:w w:val="80"/>
        <w:sz w:val="18"/>
        <w:szCs w:val="18"/>
        <w:lang w:val="vi-VN"/>
      </w:rPr>
      <w:fldChar w:fldCharType="begin"/>
    </w:r>
    <w:r>
      <w:rPr>
        <w:rStyle w:val="PageNumber"/>
        <w:rFonts w:ascii="Arial" w:hAnsi="Arial" w:cs="Arial"/>
        <w:b/>
        <w:i/>
        <w:w w:val="80"/>
        <w:sz w:val="18"/>
        <w:szCs w:val="18"/>
        <w:lang w:val="vi-VN"/>
      </w:rPr>
      <w:instrText xml:space="preserve"> REF _Ref90337710 \h </w:instrText>
    </w:r>
    <w:r>
      <w:rPr>
        <w:rStyle w:val="PageNumber"/>
        <w:lang w:val="vi-VN"/>
      </w:rPr>
      <w:instrText xml:space="preserve"> \* MERGEFORMAT </w:instrText>
    </w:r>
    <w:r>
      <w:rPr>
        <w:rStyle w:val="PageNumber"/>
        <w:rFonts w:ascii="Arial" w:hAnsi="Arial" w:cs="Arial"/>
        <w:b/>
        <w:i/>
        <w:w w:val="80"/>
        <w:sz w:val="18"/>
        <w:szCs w:val="18"/>
        <w:lang w:val="vi-VN"/>
      </w:rPr>
    </w:r>
    <w:r>
      <w:rPr>
        <w:rStyle w:val="PageNumber"/>
        <w:rFonts w:ascii="Arial" w:hAnsi="Arial" w:cs="Arial"/>
        <w:b/>
        <w:i/>
        <w:w w:val="80"/>
        <w:sz w:val="18"/>
        <w:szCs w:val="18"/>
        <w:lang w:val="vi-VN"/>
      </w:rPr>
      <w:fldChar w:fldCharType="separate"/>
    </w:r>
    <w:r w:rsidR="00B930B9" w:rsidRPr="00B930B9">
      <w:rPr>
        <w:rStyle w:val="PageNumber"/>
        <w:rFonts w:ascii="Arial" w:hAnsi="Arial" w:cs="Arial"/>
        <w:b/>
        <w:i/>
        <w:w w:val="80"/>
        <w:sz w:val="18"/>
        <w:szCs w:val="18"/>
      </w:rPr>
      <w:t>Quản lý in ấn</w:t>
    </w:r>
    <w:r>
      <w:rPr>
        <w:rStyle w:val="PageNumber"/>
        <w:rFonts w:ascii="Arial" w:hAnsi="Arial" w:cs="Arial"/>
        <w:b/>
        <w:i/>
        <w:w w:val="80"/>
        <w:sz w:val="18"/>
        <w:szCs w:val="18"/>
        <w:lang w:val="vi-VN"/>
      </w:rPr>
      <w:fldChar w:fldCharType="end"/>
    </w:r>
    <w:r w:rsidRPr="00FE3E27">
      <w:rPr>
        <w:sz w:val="18"/>
        <w:szCs w:val="18"/>
      </w:rPr>
      <w:tab/>
    </w:r>
    <w:r w:rsidRPr="00FE3E27">
      <w:rPr>
        <w:rStyle w:val="PageNumber"/>
        <w:rFonts w:ascii="Arial Narrow" w:hAnsi="Arial Narrow"/>
        <w:b/>
        <w:sz w:val="18"/>
        <w:szCs w:val="18"/>
      </w:rPr>
      <w:fldChar w:fldCharType="begin"/>
    </w:r>
    <w:r w:rsidRPr="00FE3E27">
      <w:rPr>
        <w:rStyle w:val="PageNumber"/>
        <w:rFonts w:ascii="Arial Narrow" w:hAnsi="Arial Narrow"/>
        <w:b/>
        <w:sz w:val="18"/>
        <w:szCs w:val="18"/>
      </w:rPr>
      <w:instrText xml:space="preserve"> PAGE </w:instrText>
    </w:r>
    <w:r w:rsidRPr="00FE3E27">
      <w:rPr>
        <w:rStyle w:val="PageNumber"/>
        <w:rFonts w:ascii="Arial Narrow" w:hAnsi="Arial Narrow"/>
        <w:b/>
        <w:sz w:val="18"/>
        <w:szCs w:val="18"/>
      </w:rPr>
      <w:fldChar w:fldCharType="separate"/>
    </w:r>
    <w:r w:rsidR="00FA5B85">
      <w:rPr>
        <w:rStyle w:val="PageNumber"/>
        <w:rFonts w:ascii="Arial Narrow" w:hAnsi="Arial Narrow"/>
        <w:b/>
        <w:noProof/>
        <w:sz w:val="18"/>
        <w:szCs w:val="18"/>
      </w:rPr>
      <w:t>28</w:t>
    </w:r>
    <w:r w:rsidRPr="00FE3E27">
      <w:rPr>
        <w:rStyle w:val="PageNumber"/>
        <w:rFonts w:ascii="Arial Narrow" w:hAnsi="Arial Narrow"/>
        <w:b/>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0C5F" w:rsidRDefault="00670C5F">
      <w:r>
        <w:separator/>
      </w:r>
    </w:p>
  </w:footnote>
  <w:footnote w:type="continuationSeparator" w:id="0">
    <w:p w:rsidR="00670C5F" w:rsidRDefault="00670C5F">
      <w:r>
        <w:continuationSeparator/>
      </w:r>
    </w:p>
  </w:footnote>
  <w:footnote w:id="1">
    <w:p w:rsidR="005D2FCF" w:rsidRPr="003718C6" w:rsidRDefault="005D2FCF">
      <w:pPr>
        <w:pStyle w:val="FootnoteText"/>
        <w:rPr>
          <w:lang w:val="vi-VN"/>
        </w:rPr>
      </w:pPr>
      <w:r>
        <w:rPr>
          <w:rStyle w:val="FootnoteReference"/>
        </w:rPr>
        <w:footnoteRef/>
      </w:r>
      <w:r w:rsidRPr="004B605D">
        <w:rPr>
          <w:lang w:val="vi-VN"/>
        </w:rPr>
        <w:t xml:space="preserve"> </w:t>
      </w:r>
      <w:r>
        <w:rPr>
          <w:lang w:val="vi-VN"/>
        </w:rPr>
        <w:t>System tray là phần nằm bên phải thanh công cụ dưới cùng màn hình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FCF" w:rsidRDefault="005D2FC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271" type="#_x0000_t136" style="position:absolute;margin-left:0;margin-top:0;width:445.4pt;height:74.2pt;rotation:315;z-index:-251644928;mso-position-horizontal:center;mso-position-horizontal-relative:margin;mso-position-vertical:center;mso-position-vertical-relative:margin" o:allowincell="f" fillcolor="silver" stroked="f">
          <v:fill opacity=".5"/>
          <v:textpath style="font-family:&quot;Times New Roman&quot;;font-size:1pt" string="New Horizons"/>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1D3" w:rsidRPr="00BA0610" w:rsidRDefault="00670C5F" w:rsidP="00BA0610">
    <w:pPr>
      <w:tabs>
        <w:tab w:val="right" w:pos="8640"/>
      </w:tabs>
      <w:rPr>
        <w:rFonts w:ascii="Tahoma" w:hAnsi="Tahoma"/>
        <w:b/>
        <w:spacing w:val="12"/>
        <w:w w:val="80"/>
        <w:sz w:val="48"/>
        <w:szCs w:val="48"/>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62" type="#_x0000_t136" style="position:absolute;margin-left:0;margin-top:0;width:445.4pt;height:74.2pt;rotation:315;z-index:-251653120;mso-position-horizontal:center;mso-position-horizontal-relative:margin;mso-position-vertical:center;mso-position-vertical-relative:margin" o:allowincell="f" fillcolor="silver" stroked="f">
          <v:fill opacity=".5"/>
          <v:textpath style="font-family:&quot;Times New Roman&quot;;font-size:1pt" string="New Horizons"/>
          <w10:wrap anchorx="margin" anchory="margin"/>
        </v:shape>
      </w:pict>
    </w:r>
    <w:r w:rsidR="00D244EE">
      <w:rPr>
        <w:rFonts w:ascii="Tahoma" w:hAnsi="Tahoma"/>
        <w:b/>
        <w:noProof/>
        <w:spacing w:val="12"/>
        <w:sz w:val="48"/>
        <w:szCs w:val="48"/>
      </w:rPr>
      <mc:AlternateContent>
        <mc:Choice Requires="wps">
          <w:drawing>
            <wp:anchor distT="0" distB="0" distL="114300" distR="114300" simplePos="0" relativeHeight="251652096" behindDoc="0" locked="0" layoutInCell="1" allowOverlap="1" wp14:anchorId="65F54FC7" wp14:editId="0F026175">
              <wp:simplePos x="0" y="0"/>
              <wp:positionH relativeFrom="column">
                <wp:posOffset>4800600</wp:posOffset>
              </wp:positionH>
              <wp:positionV relativeFrom="paragraph">
                <wp:posOffset>622935</wp:posOffset>
              </wp:positionV>
              <wp:extent cx="0" cy="8458200"/>
              <wp:effectExtent l="9525" t="13335" r="9525" b="15240"/>
              <wp:wrapNone/>
              <wp:docPr id="2"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6"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49.05pt" to="378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" strokeweight="1.25pt"/>
          </w:pict>
        </mc:Fallback>
      </mc:AlternateContent>
    </w:r>
    <w:r w:rsidR="00C351D3" w:rsidRPr="00BA0610">
      <w:rPr>
        <w:rFonts w:ascii="Tahoma" w:hAnsi="Tahoma"/>
        <w:b/>
        <w:spacing w:val="12"/>
        <w:w w:val="80"/>
        <w:sz w:val="48"/>
        <w:szCs w:val="48"/>
      </w:rPr>
      <w:tab/>
    </w:r>
    <w:r w:rsidR="00FA5B85">
      <w:rPr>
        <w:rFonts w:ascii="Tahoma" w:hAnsi="Tahoma"/>
        <w:b/>
        <w:spacing w:val="12"/>
        <w:w w:val="80"/>
        <w:sz w:val="48"/>
        <w:szCs w:val="48"/>
      </w:rPr>
      <w:t>Bài 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1D3" w:rsidRPr="00C946D8" w:rsidRDefault="00670C5F" w:rsidP="003E25C6">
    <w:pPr>
      <w:pStyle w:val="Header"/>
      <w:ind w:hanging="1440"/>
      <w:rPr>
        <w:spacing w:val="12"/>
        <w:w w:val="80"/>
        <w:sz w:val="48"/>
        <w:szCs w:val="48"/>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63" type="#_x0000_t136" style="position:absolute;margin-left:0;margin-top:0;width:445.4pt;height:74.2pt;rotation:315;z-index:-251652096;mso-position-horizontal:center;mso-position-horizontal-relative:margin;mso-position-vertical:center;mso-position-vertical-relative:margin" o:allowincell="f" fillcolor="silver" stroked="f">
          <v:fill opacity=".5"/>
          <v:textpath style="font-family:&quot;Times New Roman&quot;;font-size:1pt" string="New Horizons"/>
          <w10:wrap anchorx="margin" anchory="margin"/>
        </v:shape>
      </w:pict>
    </w:r>
    <w:r w:rsidR="00FA5B85">
      <w:rPr>
        <w:spacing w:val="12"/>
        <w:w w:val="80"/>
        <w:sz w:val="48"/>
        <w:szCs w:val="48"/>
      </w:rPr>
      <w:t>Bài 1</w:t>
    </w:r>
    <w:r w:rsidR="00FA5B85">
      <w:rPr>
        <w:noProof/>
        <w:spacing w:val="12"/>
        <w:sz w:val="48"/>
        <w:szCs w:val="48"/>
      </w:rPr>
      <w:t xml:space="preserve"> </w:t>
    </w:r>
    <w:r w:rsidR="00D244EE">
      <w:rPr>
        <w:noProof/>
        <w:spacing w:val="12"/>
        <w:sz w:val="48"/>
        <w:szCs w:val="48"/>
      </w:rPr>
      <mc:AlternateContent>
        <mc:Choice Requires="wps">
          <w:drawing>
            <wp:anchor distT="0" distB="0" distL="114300" distR="114300" simplePos="0" relativeHeight="251651072" behindDoc="0" locked="0" layoutInCell="1" allowOverlap="1" wp14:anchorId="6A6369CF" wp14:editId="02DF1C9E">
              <wp:simplePos x="0" y="0"/>
              <wp:positionH relativeFrom="column">
                <wp:posOffset>-114300</wp:posOffset>
              </wp:positionH>
              <wp:positionV relativeFrom="paragraph">
                <wp:posOffset>622935</wp:posOffset>
              </wp:positionV>
              <wp:extent cx="0" cy="8458200"/>
              <wp:effectExtent l="9525" t="13335" r="9525" b="15240"/>
              <wp:wrapNone/>
              <wp:docPr id="1"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4" o:spid="_x0000_s1026" style="position:absolute;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mKxkAIAAG4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6B5isZACAABuBQAADgAAAAAAAAAAAAAAAAAuAgAAZHJzL2Uyb0RvYy54bWxQSwEC&#10;LQAUAAYACAAAACEAvxipJN0AAAALAQAADwAAAAAAAAAAAAAAAADqBAAAZHJzL2Rvd25yZXYueG1s&#10;UEsFBgAAAAAEAAQA8wAAAPQFAAAAAA==&#10;" strokeweight="1.25p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1D3" w:rsidRDefault="00670C5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61" type="#_x0000_t136" style="position:absolute;margin-left:0;margin-top:0;width:445.4pt;height:74.2pt;rotation:315;z-index:-251654144;mso-position-horizontal:center;mso-position-horizontal-relative:margin;mso-position-vertical:center;mso-position-vertical-relative:margin" o:allowincell="f" fillcolor="silver" stroked="f">
          <v:fill opacity=".5"/>
          <v:textpath style="font-family:&quot;Times New Roman&quot;;font-size:1pt" string="New Horizons"/>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7652D"/>
    <w:multiLevelType w:val="multilevel"/>
    <w:tmpl w:val="A3D0FC90"/>
    <w:numStyleLink w:val="MySingleListwithComment"/>
  </w:abstractNum>
  <w:abstractNum w:abstractNumId="1">
    <w:nsid w:val="043760C5"/>
    <w:multiLevelType w:val="multilevel"/>
    <w:tmpl w:val="A3D0FC90"/>
    <w:numStyleLink w:val="MySingleListwithComment"/>
  </w:abstractNum>
  <w:abstractNum w:abstractNumId="2">
    <w:nsid w:val="086E0A11"/>
    <w:multiLevelType w:val="multilevel"/>
    <w:tmpl w:val="A3D0FC90"/>
    <w:numStyleLink w:val="MySingleListwithComment"/>
  </w:abstractNum>
  <w:abstractNum w:abstractNumId="3">
    <w:nsid w:val="0C287E26"/>
    <w:multiLevelType w:val="multilevel"/>
    <w:tmpl w:val="A3D0FC90"/>
    <w:numStyleLink w:val="MySingleListwithComment"/>
  </w:abstractNum>
  <w:abstractNum w:abstractNumId="4">
    <w:nsid w:val="0D756C43"/>
    <w:multiLevelType w:val="multilevel"/>
    <w:tmpl w:val="A3D0FC90"/>
    <w:numStyleLink w:val="MySingleListwithComment"/>
  </w:abstractNum>
  <w:abstractNum w:abstractNumId="5">
    <w:nsid w:val="0D786952"/>
    <w:multiLevelType w:val="multilevel"/>
    <w:tmpl w:val="A3D0FC90"/>
    <w:numStyleLink w:val="MySingleListwithComment"/>
  </w:abstractNum>
  <w:abstractNum w:abstractNumId="6">
    <w:nsid w:val="0DAE0F74"/>
    <w:multiLevelType w:val="multilevel"/>
    <w:tmpl w:val="2626FB6C"/>
    <w:numStyleLink w:val="MySingleListBullet"/>
  </w:abstractNum>
  <w:abstractNum w:abstractNumId="7">
    <w:nsid w:val="0E0E6FB8"/>
    <w:multiLevelType w:val="multilevel"/>
    <w:tmpl w:val="2626FB6C"/>
    <w:numStyleLink w:val="MySingleListBullet"/>
  </w:abstractNum>
  <w:abstractNum w:abstractNumId="8">
    <w:nsid w:val="11FC23CE"/>
    <w:multiLevelType w:val="multilevel"/>
    <w:tmpl w:val="2626FB6C"/>
    <w:numStyleLink w:val="MySingleListBullet"/>
  </w:abstractNum>
  <w:abstractNum w:abstractNumId="9">
    <w:nsid w:val="138F7DC7"/>
    <w:multiLevelType w:val="multilevel"/>
    <w:tmpl w:val="A3D0FC90"/>
    <w:numStyleLink w:val="MySingleListwithComment"/>
  </w:abstractNum>
  <w:abstractNum w:abstractNumId="10">
    <w:nsid w:val="13A12B9A"/>
    <w:multiLevelType w:val="multilevel"/>
    <w:tmpl w:val="A3D0FC90"/>
    <w:numStyleLink w:val="MySingleListwithComment"/>
  </w:abstractNum>
  <w:abstractNum w:abstractNumId="11">
    <w:nsid w:val="17B93B1A"/>
    <w:multiLevelType w:val="multilevel"/>
    <w:tmpl w:val="A3D0FC90"/>
    <w:numStyleLink w:val="MySingleListwithComment"/>
  </w:abstractNum>
  <w:abstractNum w:abstractNumId="12">
    <w:nsid w:val="18F4028F"/>
    <w:multiLevelType w:val="multilevel"/>
    <w:tmpl w:val="A3D0FC90"/>
    <w:numStyleLink w:val="MySingleListwithComment"/>
  </w:abstractNum>
  <w:abstractNum w:abstractNumId="13">
    <w:nsid w:val="1BB10F68"/>
    <w:multiLevelType w:val="multilevel"/>
    <w:tmpl w:val="A3D0FC90"/>
    <w:numStyleLink w:val="MySingleListwithComment"/>
  </w:abstractNum>
  <w:abstractNum w:abstractNumId="14">
    <w:nsid w:val="1BEE3486"/>
    <w:multiLevelType w:val="multilevel"/>
    <w:tmpl w:val="A3D0FC90"/>
    <w:numStyleLink w:val="MySingleListwithComment"/>
  </w:abstractNum>
  <w:abstractNum w:abstractNumId="15">
    <w:nsid w:val="1C0B1ACD"/>
    <w:multiLevelType w:val="multilevel"/>
    <w:tmpl w:val="A3D0FC90"/>
    <w:numStyleLink w:val="MySingleListwithComment"/>
  </w:abstractNum>
  <w:abstractNum w:abstractNumId="16">
    <w:nsid w:val="1CD67615"/>
    <w:multiLevelType w:val="multilevel"/>
    <w:tmpl w:val="A3D0FC90"/>
    <w:numStyleLink w:val="MySingleListwithComment"/>
  </w:abstractNum>
  <w:abstractNum w:abstractNumId="17">
    <w:nsid w:val="1E172052"/>
    <w:multiLevelType w:val="multilevel"/>
    <w:tmpl w:val="A3D0FC90"/>
    <w:numStyleLink w:val="MySingleListwithComment"/>
  </w:abstractNum>
  <w:abstractNum w:abstractNumId="18">
    <w:nsid w:val="1F717849"/>
    <w:multiLevelType w:val="multilevel"/>
    <w:tmpl w:val="A3D0FC90"/>
    <w:numStyleLink w:val="MySingleListwithComment"/>
  </w:abstractNum>
  <w:abstractNum w:abstractNumId="19">
    <w:nsid w:val="210C10E2"/>
    <w:multiLevelType w:val="multilevel"/>
    <w:tmpl w:val="A3D0FC90"/>
    <w:numStyleLink w:val="MySingleListwithComment"/>
  </w:abstractNum>
  <w:abstractNum w:abstractNumId="20">
    <w:nsid w:val="21A271F0"/>
    <w:multiLevelType w:val="multilevel"/>
    <w:tmpl w:val="A3D0FC90"/>
    <w:numStyleLink w:val="MySingleListwithComment"/>
  </w:abstractNum>
  <w:abstractNum w:abstractNumId="21">
    <w:nsid w:val="22834010"/>
    <w:multiLevelType w:val="multilevel"/>
    <w:tmpl w:val="A3D0FC90"/>
    <w:numStyleLink w:val="MySingleListwithComment"/>
  </w:abstractNum>
  <w:abstractNum w:abstractNumId="22">
    <w:nsid w:val="238C76F9"/>
    <w:multiLevelType w:val="multilevel"/>
    <w:tmpl w:val="A3D0FC90"/>
    <w:numStyleLink w:val="MySingleListwithComment"/>
  </w:abstractNum>
  <w:abstractNum w:abstractNumId="23">
    <w:nsid w:val="243E260E"/>
    <w:multiLevelType w:val="multilevel"/>
    <w:tmpl w:val="A3D0FC90"/>
    <w:numStyleLink w:val="MySingleListwithComment"/>
  </w:abstractNum>
  <w:abstractNum w:abstractNumId="24">
    <w:nsid w:val="254866EF"/>
    <w:multiLevelType w:val="multilevel"/>
    <w:tmpl w:val="A3D0FC90"/>
    <w:numStyleLink w:val="MySingleListwithComment"/>
  </w:abstractNum>
  <w:abstractNum w:abstractNumId="25">
    <w:nsid w:val="259C7D84"/>
    <w:multiLevelType w:val="multilevel"/>
    <w:tmpl w:val="A3D0FC90"/>
    <w:numStyleLink w:val="MySingleListwithComment"/>
  </w:abstractNum>
  <w:abstractNum w:abstractNumId="26">
    <w:nsid w:val="27EB0FEC"/>
    <w:multiLevelType w:val="multilevel"/>
    <w:tmpl w:val="A3D0FC90"/>
    <w:styleLink w:val="MySingleListwithComment"/>
    <w:lvl w:ilvl="0">
      <w:start w:val="1"/>
      <w:numFmt w:val="decimal"/>
      <w:lvlText w:val="%1."/>
      <w:lvlJc w:val="left"/>
      <w:pPr>
        <w:tabs>
          <w:tab w:val="num" w:pos="1247"/>
        </w:tabs>
        <w:ind w:left="1247" w:hanging="396"/>
      </w:pPr>
      <w:rPr>
        <w:rFonts w:hint="default"/>
      </w:rPr>
    </w:lvl>
    <w:lvl w:ilvl="1">
      <w:start w:val="1"/>
      <w:numFmt w:val="bullet"/>
      <w:lvlText w:val=""/>
      <w:lvlJc w:val="left"/>
      <w:pPr>
        <w:tabs>
          <w:tab w:val="num" w:pos="1644"/>
        </w:tabs>
        <w:ind w:left="1644" w:hanging="397"/>
      </w:pPr>
      <w:rPr>
        <w:rFonts w:ascii="Wingdings" w:hAnsi="Wingdings" w:hint="default"/>
      </w:rPr>
    </w:lvl>
    <w:lvl w:ilvl="2">
      <w:start w:val="1"/>
      <w:numFmt w:val="bullet"/>
      <w:lvlText w:val=""/>
      <w:lvlJc w:val="left"/>
      <w:pPr>
        <w:tabs>
          <w:tab w:val="num" w:pos="2041"/>
        </w:tabs>
        <w:ind w:left="2041" w:hanging="397"/>
      </w:pPr>
      <w:rPr>
        <w:rFonts w:ascii="Wingdings" w:hAnsi="Wingding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27">
    <w:nsid w:val="2A937A6B"/>
    <w:multiLevelType w:val="multilevel"/>
    <w:tmpl w:val="A3D0FC90"/>
    <w:numStyleLink w:val="MySingleListwithComment"/>
  </w:abstractNum>
  <w:abstractNum w:abstractNumId="28">
    <w:nsid w:val="31D91BEA"/>
    <w:multiLevelType w:val="multilevel"/>
    <w:tmpl w:val="A3D0FC90"/>
    <w:numStyleLink w:val="MySingleListwithComment"/>
  </w:abstractNum>
  <w:abstractNum w:abstractNumId="29">
    <w:nsid w:val="335E66EF"/>
    <w:multiLevelType w:val="multilevel"/>
    <w:tmpl w:val="A3D0FC90"/>
    <w:numStyleLink w:val="MySingleListwithComment"/>
  </w:abstractNum>
  <w:abstractNum w:abstractNumId="30">
    <w:nsid w:val="33672D84"/>
    <w:multiLevelType w:val="multilevel"/>
    <w:tmpl w:val="A3D0FC90"/>
    <w:numStyleLink w:val="MySingleListwithComment"/>
  </w:abstractNum>
  <w:abstractNum w:abstractNumId="31">
    <w:nsid w:val="36592FC3"/>
    <w:multiLevelType w:val="hybridMultilevel"/>
    <w:tmpl w:val="0860B2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378C3C95"/>
    <w:multiLevelType w:val="multilevel"/>
    <w:tmpl w:val="A3D0FC90"/>
    <w:numStyleLink w:val="MySingleListwithComment"/>
  </w:abstractNum>
  <w:abstractNum w:abstractNumId="33">
    <w:nsid w:val="3A23161B"/>
    <w:multiLevelType w:val="multilevel"/>
    <w:tmpl w:val="A3D0FC90"/>
    <w:numStyleLink w:val="MySingleListwithComment"/>
  </w:abstractNum>
  <w:abstractNum w:abstractNumId="34">
    <w:nsid w:val="3AA81166"/>
    <w:multiLevelType w:val="hybridMultilevel"/>
    <w:tmpl w:val="6D140266"/>
    <w:lvl w:ilvl="0" w:tplc="001EDA04">
      <w:start w:val="1"/>
      <w:numFmt w:val="decimal"/>
      <w:lvlText w:val="%1"/>
      <w:lvlJc w:val="left"/>
      <w:pPr>
        <w:tabs>
          <w:tab w:val="num" w:pos="1211"/>
        </w:tabs>
        <w:ind w:left="1211" w:hanging="360"/>
      </w:pPr>
      <w:rPr>
        <w:rFonts w:hint="default"/>
      </w:rPr>
    </w:lvl>
    <w:lvl w:ilvl="1" w:tplc="04090019" w:tentative="1">
      <w:start w:val="1"/>
      <w:numFmt w:val="lowerLetter"/>
      <w:lvlText w:val="%2."/>
      <w:lvlJc w:val="left"/>
      <w:pPr>
        <w:tabs>
          <w:tab w:val="num" w:pos="1931"/>
        </w:tabs>
        <w:ind w:left="1931" w:hanging="360"/>
      </w:pPr>
    </w:lvl>
    <w:lvl w:ilvl="2" w:tplc="0409001B" w:tentative="1">
      <w:start w:val="1"/>
      <w:numFmt w:val="lowerRoman"/>
      <w:lvlText w:val="%3."/>
      <w:lvlJc w:val="right"/>
      <w:pPr>
        <w:tabs>
          <w:tab w:val="num" w:pos="2651"/>
        </w:tabs>
        <w:ind w:left="2651" w:hanging="180"/>
      </w:pPr>
    </w:lvl>
    <w:lvl w:ilvl="3" w:tplc="0409000F" w:tentative="1">
      <w:start w:val="1"/>
      <w:numFmt w:val="decimal"/>
      <w:lvlText w:val="%4."/>
      <w:lvlJc w:val="left"/>
      <w:pPr>
        <w:tabs>
          <w:tab w:val="num" w:pos="3371"/>
        </w:tabs>
        <w:ind w:left="3371" w:hanging="360"/>
      </w:pPr>
    </w:lvl>
    <w:lvl w:ilvl="4" w:tplc="04090019" w:tentative="1">
      <w:start w:val="1"/>
      <w:numFmt w:val="lowerLetter"/>
      <w:lvlText w:val="%5."/>
      <w:lvlJc w:val="left"/>
      <w:pPr>
        <w:tabs>
          <w:tab w:val="num" w:pos="4091"/>
        </w:tabs>
        <w:ind w:left="4091" w:hanging="360"/>
      </w:pPr>
    </w:lvl>
    <w:lvl w:ilvl="5" w:tplc="0409001B" w:tentative="1">
      <w:start w:val="1"/>
      <w:numFmt w:val="lowerRoman"/>
      <w:lvlText w:val="%6."/>
      <w:lvlJc w:val="right"/>
      <w:pPr>
        <w:tabs>
          <w:tab w:val="num" w:pos="4811"/>
        </w:tabs>
        <w:ind w:left="4811" w:hanging="180"/>
      </w:pPr>
    </w:lvl>
    <w:lvl w:ilvl="6" w:tplc="0409000F" w:tentative="1">
      <w:start w:val="1"/>
      <w:numFmt w:val="decimal"/>
      <w:lvlText w:val="%7."/>
      <w:lvlJc w:val="left"/>
      <w:pPr>
        <w:tabs>
          <w:tab w:val="num" w:pos="5531"/>
        </w:tabs>
        <w:ind w:left="5531" w:hanging="360"/>
      </w:pPr>
    </w:lvl>
    <w:lvl w:ilvl="7" w:tplc="04090019" w:tentative="1">
      <w:start w:val="1"/>
      <w:numFmt w:val="lowerLetter"/>
      <w:lvlText w:val="%8."/>
      <w:lvlJc w:val="left"/>
      <w:pPr>
        <w:tabs>
          <w:tab w:val="num" w:pos="6251"/>
        </w:tabs>
        <w:ind w:left="6251" w:hanging="360"/>
      </w:pPr>
    </w:lvl>
    <w:lvl w:ilvl="8" w:tplc="0409001B" w:tentative="1">
      <w:start w:val="1"/>
      <w:numFmt w:val="lowerRoman"/>
      <w:lvlText w:val="%9."/>
      <w:lvlJc w:val="right"/>
      <w:pPr>
        <w:tabs>
          <w:tab w:val="num" w:pos="6971"/>
        </w:tabs>
        <w:ind w:left="6971" w:hanging="180"/>
      </w:pPr>
    </w:lvl>
  </w:abstractNum>
  <w:abstractNum w:abstractNumId="35">
    <w:nsid w:val="3E883230"/>
    <w:multiLevelType w:val="multilevel"/>
    <w:tmpl w:val="A3D0FC90"/>
    <w:numStyleLink w:val="MySingleListwithComment"/>
  </w:abstractNum>
  <w:abstractNum w:abstractNumId="36">
    <w:nsid w:val="3F875812"/>
    <w:multiLevelType w:val="multilevel"/>
    <w:tmpl w:val="2626FB6C"/>
    <w:numStyleLink w:val="MySingleListBullet"/>
  </w:abstractNum>
  <w:abstractNum w:abstractNumId="37">
    <w:nsid w:val="4092743B"/>
    <w:multiLevelType w:val="multilevel"/>
    <w:tmpl w:val="A3D0FC90"/>
    <w:numStyleLink w:val="MySingleListwithComment"/>
  </w:abstractNum>
  <w:abstractNum w:abstractNumId="38">
    <w:nsid w:val="42D22DCC"/>
    <w:multiLevelType w:val="multilevel"/>
    <w:tmpl w:val="A3D0FC90"/>
    <w:numStyleLink w:val="MySingleListwithComment"/>
  </w:abstractNum>
  <w:abstractNum w:abstractNumId="39">
    <w:nsid w:val="449D0ED0"/>
    <w:multiLevelType w:val="multilevel"/>
    <w:tmpl w:val="CB00390A"/>
    <w:lvl w:ilvl="0">
      <w:start w:val="1"/>
      <w:numFmt w:val="decimal"/>
      <w:pStyle w:val="Heading1"/>
      <w:lvlText w:val="Bài %1 "/>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0">
    <w:nsid w:val="457D0124"/>
    <w:multiLevelType w:val="multilevel"/>
    <w:tmpl w:val="A3D0FC90"/>
    <w:numStyleLink w:val="MySingleListwithComment"/>
  </w:abstractNum>
  <w:abstractNum w:abstractNumId="41">
    <w:nsid w:val="45CE3776"/>
    <w:multiLevelType w:val="multilevel"/>
    <w:tmpl w:val="A3D0FC90"/>
    <w:numStyleLink w:val="MySingleListwithComment"/>
  </w:abstractNum>
  <w:abstractNum w:abstractNumId="42">
    <w:nsid w:val="47041F5A"/>
    <w:multiLevelType w:val="multilevel"/>
    <w:tmpl w:val="A3D0FC90"/>
    <w:numStyleLink w:val="MySingleListwithComment"/>
  </w:abstractNum>
  <w:abstractNum w:abstractNumId="43">
    <w:nsid w:val="48900E38"/>
    <w:multiLevelType w:val="multilevel"/>
    <w:tmpl w:val="A3D0FC90"/>
    <w:numStyleLink w:val="MySingleListwithComment"/>
  </w:abstractNum>
  <w:abstractNum w:abstractNumId="44">
    <w:nsid w:val="4B984F0F"/>
    <w:multiLevelType w:val="multilevel"/>
    <w:tmpl w:val="A3D0FC90"/>
    <w:numStyleLink w:val="MySingleListwithComment"/>
  </w:abstractNum>
  <w:abstractNum w:abstractNumId="45">
    <w:nsid w:val="4EEB4A6D"/>
    <w:multiLevelType w:val="multilevel"/>
    <w:tmpl w:val="A3D0FC90"/>
    <w:numStyleLink w:val="MySingleListwithComment"/>
  </w:abstractNum>
  <w:abstractNum w:abstractNumId="46">
    <w:nsid w:val="503A06FA"/>
    <w:multiLevelType w:val="multilevel"/>
    <w:tmpl w:val="A3D0FC90"/>
    <w:numStyleLink w:val="MySingleListwithComment"/>
  </w:abstractNum>
  <w:abstractNum w:abstractNumId="47">
    <w:nsid w:val="51ED4901"/>
    <w:multiLevelType w:val="multilevel"/>
    <w:tmpl w:val="A3D0FC90"/>
    <w:numStyleLink w:val="MySingleListwithComment"/>
  </w:abstractNum>
  <w:abstractNum w:abstractNumId="48">
    <w:nsid w:val="52D44402"/>
    <w:multiLevelType w:val="multilevel"/>
    <w:tmpl w:val="A3D0FC90"/>
    <w:numStyleLink w:val="MySingleListwithComment"/>
  </w:abstractNum>
  <w:abstractNum w:abstractNumId="49">
    <w:nsid w:val="552F4581"/>
    <w:multiLevelType w:val="multilevel"/>
    <w:tmpl w:val="A3D0FC90"/>
    <w:numStyleLink w:val="MySingleListwithComment"/>
  </w:abstractNum>
  <w:abstractNum w:abstractNumId="50">
    <w:nsid w:val="55590465"/>
    <w:multiLevelType w:val="multilevel"/>
    <w:tmpl w:val="A3D0FC90"/>
    <w:numStyleLink w:val="MySingleListwithComment"/>
  </w:abstractNum>
  <w:abstractNum w:abstractNumId="51">
    <w:nsid w:val="5634473F"/>
    <w:multiLevelType w:val="multilevel"/>
    <w:tmpl w:val="A3D0FC90"/>
    <w:numStyleLink w:val="MySingleListwithComment"/>
  </w:abstractNum>
  <w:abstractNum w:abstractNumId="52">
    <w:nsid w:val="56D26C5C"/>
    <w:multiLevelType w:val="multilevel"/>
    <w:tmpl w:val="A3D0FC90"/>
    <w:numStyleLink w:val="MySingleListwithComment"/>
  </w:abstractNum>
  <w:abstractNum w:abstractNumId="53">
    <w:nsid w:val="578D7255"/>
    <w:multiLevelType w:val="multilevel"/>
    <w:tmpl w:val="2626FB6C"/>
    <w:numStyleLink w:val="MySingleListBullet"/>
  </w:abstractNum>
  <w:abstractNum w:abstractNumId="54">
    <w:nsid w:val="585F6D5F"/>
    <w:multiLevelType w:val="multilevel"/>
    <w:tmpl w:val="A3D0FC90"/>
    <w:numStyleLink w:val="MySingleListwithComment"/>
  </w:abstractNum>
  <w:abstractNum w:abstractNumId="55">
    <w:nsid w:val="59CB0201"/>
    <w:multiLevelType w:val="hybridMultilevel"/>
    <w:tmpl w:val="3B940AF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6">
    <w:nsid w:val="5AD67D5C"/>
    <w:multiLevelType w:val="multilevel"/>
    <w:tmpl w:val="A3D0FC90"/>
    <w:numStyleLink w:val="MySingleListwithComment"/>
  </w:abstractNum>
  <w:abstractNum w:abstractNumId="57">
    <w:nsid w:val="5DC403A7"/>
    <w:multiLevelType w:val="multilevel"/>
    <w:tmpl w:val="A3D0FC90"/>
    <w:numStyleLink w:val="MySingleListwithComment"/>
  </w:abstractNum>
  <w:abstractNum w:abstractNumId="58">
    <w:nsid w:val="5E67700C"/>
    <w:multiLevelType w:val="multilevel"/>
    <w:tmpl w:val="A3D0FC90"/>
    <w:numStyleLink w:val="MySingleListwithComment"/>
  </w:abstractNum>
  <w:abstractNum w:abstractNumId="59">
    <w:nsid w:val="61B35C7B"/>
    <w:multiLevelType w:val="multilevel"/>
    <w:tmpl w:val="A3D0FC90"/>
    <w:numStyleLink w:val="MySingleListwithComment"/>
  </w:abstractNum>
  <w:abstractNum w:abstractNumId="60">
    <w:nsid w:val="61F718FD"/>
    <w:multiLevelType w:val="multilevel"/>
    <w:tmpl w:val="A3D0FC90"/>
    <w:numStyleLink w:val="MySingleListwithComment"/>
  </w:abstractNum>
  <w:abstractNum w:abstractNumId="61">
    <w:nsid w:val="62785F9D"/>
    <w:multiLevelType w:val="multilevel"/>
    <w:tmpl w:val="A3D0FC90"/>
    <w:numStyleLink w:val="MySingleListwithComment"/>
  </w:abstractNum>
  <w:abstractNum w:abstractNumId="62">
    <w:nsid w:val="63737B74"/>
    <w:multiLevelType w:val="multilevel"/>
    <w:tmpl w:val="2626FB6C"/>
    <w:numStyleLink w:val="MySingleListBullet"/>
  </w:abstractNum>
  <w:abstractNum w:abstractNumId="63">
    <w:nsid w:val="63BE4657"/>
    <w:multiLevelType w:val="multilevel"/>
    <w:tmpl w:val="A3D0FC90"/>
    <w:numStyleLink w:val="MySingleListwithComment"/>
  </w:abstractNum>
  <w:abstractNum w:abstractNumId="64">
    <w:nsid w:val="682524C7"/>
    <w:multiLevelType w:val="multilevel"/>
    <w:tmpl w:val="A3D0FC90"/>
    <w:numStyleLink w:val="MySingleListwithComment"/>
  </w:abstractNum>
  <w:abstractNum w:abstractNumId="65">
    <w:nsid w:val="684F63C8"/>
    <w:multiLevelType w:val="multilevel"/>
    <w:tmpl w:val="A3D0FC90"/>
    <w:numStyleLink w:val="MySingleListwithComment"/>
  </w:abstractNum>
  <w:abstractNum w:abstractNumId="66">
    <w:nsid w:val="69EC468A"/>
    <w:multiLevelType w:val="multilevel"/>
    <w:tmpl w:val="A3D0FC90"/>
    <w:numStyleLink w:val="MySingleListwithComment"/>
  </w:abstractNum>
  <w:abstractNum w:abstractNumId="67">
    <w:nsid w:val="6AA45C32"/>
    <w:multiLevelType w:val="multilevel"/>
    <w:tmpl w:val="A3D0FC90"/>
    <w:numStyleLink w:val="MySingleListwithComment"/>
  </w:abstractNum>
  <w:abstractNum w:abstractNumId="68">
    <w:nsid w:val="6B294F5E"/>
    <w:multiLevelType w:val="multilevel"/>
    <w:tmpl w:val="A3D0FC90"/>
    <w:numStyleLink w:val="MySingleListwithComment"/>
  </w:abstractNum>
  <w:abstractNum w:abstractNumId="69">
    <w:nsid w:val="6C5D047A"/>
    <w:multiLevelType w:val="multilevel"/>
    <w:tmpl w:val="2626FB6C"/>
    <w:numStyleLink w:val="MySingleListBullet"/>
  </w:abstractNum>
  <w:abstractNum w:abstractNumId="70">
    <w:nsid w:val="6C972CB4"/>
    <w:multiLevelType w:val="multilevel"/>
    <w:tmpl w:val="A3D0FC90"/>
    <w:numStyleLink w:val="MySingleListwithComment"/>
  </w:abstractNum>
  <w:abstractNum w:abstractNumId="71">
    <w:nsid w:val="6CDC0E8E"/>
    <w:multiLevelType w:val="multilevel"/>
    <w:tmpl w:val="A3D0FC90"/>
    <w:numStyleLink w:val="MySingleListwithComment"/>
  </w:abstractNum>
  <w:abstractNum w:abstractNumId="72">
    <w:nsid w:val="6DB62861"/>
    <w:multiLevelType w:val="multilevel"/>
    <w:tmpl w:val="A3D0FC90"/>
    <w:numStyleLink w:val="MySingleListwithComment"/>
  </w:abstractNum>
  <w:abstractNum w:abstractNumId="73">
    <w:nsid w:val="6F294823"/>
    <w:multiLevelType w:val="multilevel"/>
    <w:tmpl w:val="A3D0FC90"/>
    <w:numStyleLink w:val="MySingleListwithComment"/>
  </w:abstractNum>
  <w:abstractNum w:abstractNumId="74">
    <w:nsid w:val="6F4D380D"/>
    <w:multiLevelType w:val="hybridMultilevel"/>
    <w:tmpl w:val="29A02E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703C081F"/>
    <w:multiLevelType w:val="multilevel"/>
    <w:tmpl w:val="2626FB6C"/>
    <w:styleLink w:val="MySingleListBullet"/>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76">
    <w:nsid w:val="731777D8"/>
    <w:multiLevelType w:val="multilevel"/>
    <w:tmpl w:val="A3D0FC90"/>
    <w:numStyleLink w:val="MySingleListwithComment"/>
  </w:abstractNum>
  <w:abstractNum w:abstractNumId="77">
    <w:nsid w:val="74327FFD"/>
    <w:multiLevelType w:val="multilevel"/>
    <w:tmpl w:val="A3D0FC90"/>
    <w:numStyleLink w:val="MySingleListwithComment"/>
  </w:abstractNum>
  <w:abstractNum w:abstractNumId="78">
    <w:nsid w:val="770F56DE"/>
    <w:multiLevelType w:val="multilevel"/>
    <w:tmpl w:val="A3D0FC90"/>
    <w:numStyleLink w:val="MySingleListwithComment"/>
  </w:abstractNum>
  <w:abstractNum w:abstractNumId="79">
    <w:nsid w:val="78214C1C"/>
    <w:multiLevelType w:val="multilevel"/>
    <w:tmpl w:val="2626FB6C"/>
    <w:numStyleLink w:val="MySingleListBullet"/>
  </w:abstractNum>
  <w:abstractNum w:abstractNumId="80">
    <w:nsid w:val="783C6021"/>
    <w:multiLevelType w:val="multilevel"/>
    <w:tmpl w:val="A3D0FC90"/>
    <w:numStyleLink w:val="MySingleListwithComment"/>
  </w:abstractNum>
  <w:abstractNum w:abstractNumId="81">
    <w:nsid w:val="79660D6F"/>
    <w:multiLevelType w:val="multilevel"/>
    <w:tmpl w:val="2626FB6C"/>
    <w:numStyleLink w:val="MySingleListBullet"/>
  </w:abstractNum>
  <w:abstractNum w:abstractNumId="82">
    <w:nsid w:val="7A07283E"/>
    <w:multiLevelType w:val="multilevel"/>
    <w:tmpl w:val="A3D0FC90"/>
    <w:numStyleLink w:val="MySingleListwithComment"/>
  </w:abstractNum>
  <w:abstractNum w:abstractNumId="83">
    <w:nsid w:val="7B01355B"/>
    <w:multiLevelType w:val="multilevel"/>
    <w:tmpl w:val="A3D0FC90"/>
    <w:numStyleLink w:val="MySingleListwithComment"/>
  </w:abstractNum>
  <w:abstractNum w:abstractNumId="84">
    <w:nsid w:val="7D0B52D5"/>
    <w:multiLevelType w:val="multilevel"/>
    <w:tmpl w:val="A3D0FC90"/>
    <w:numStyleLink w:val="MySingleListwithComment"/>
  </w:abstractNum>
  <w:abstractNum w:abstractNumId="85">
    <w:nsid w:val="7F635C42"/>
    <w:multiLevelType w:val="multilevel"/>
    <w:tmpl w:val="A3D0FC90"/>
    <w:numStyleLink w:val="MySingleListwithComment"/>
  </w:abstractNum>
  <w:abstractNum w:abstractNumId="86">
    <w:nsid w:val="7F7B728B"/>
    <w:multiLevelType w:val="hybridMultilevel"/>
    <w:tmpl w:val="00064B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75"/>
  </w:num>
  <w:num w:numId="3">
    <w:abstractNumId w:val="39"/>
  </w:num>
  <w:num w:numId="4">
    <w:abstractNumId w:val="81"/>
  </w:num>
  <w:num w:numId="5">
    <w:abstractNumId w:val="25"/>
  </w:num>
  <w:num w:numId="6">
    <w:abstractNumId w:val="20"/>
  </w:num>
  <w:num w:numId="7">
    <w:abstractNumId w:val="41"/>
  </w:num>
  <w:num w:numId="8">
    <w:abstractNumId w:val="24"/>
  </w:num>
  <w:num w:numId="9">
    <w:abstractNumId w:val="23"/>
  </w:num>
  <w:num w:numId="10">
    <w:abstractNumId w:val="14"/>
  </w:num>
  <w:num w:numId="11">
    <w:abstractNumId w:val="40"/>
  </w:num>
  <w:num w:numId="12">
    <w:abstractNumId w:val="3"/>
  </w:num>
  <w:num w:numId="13">
    <w:abstractNumId w:val="57"/>
  </w:num>
  <w:num w:numId="14">
    <w:abstractNumId w:val="45"/>
    <w:lvlOverride w:ilvl="0">
      <w:lvl w:ilvl="0">
        <w:start w:val="1"/>
        <w:numFmt w:val="decimal"/>
        <w:lvlText w:val="%1."/>
        <w:lvlJc w:val="left"/>
        <w:pPr>
          <w:tabs>
            <w:tab w:val="num" w:pos="1247"/>
          </w:tabs>
          <w:ind w:left="1247" w:hanging="396"/>
        </w:pPr>
        <w:rPr>
          <w:rFonts w:hint="default"/>
        </w:rPr>
      </w:lvl>
    </w:lvlOverride>
  </w:num>
  <w:num w:numId="15">
    <w:abstractNumId w:val="71"/>
  </w:num>
  <w:num w:numId="16">
    <w:abstractNumId w:val="82"/>
  </w:num>
  <w:num w:numId="17">
    <w:abstractNumId w:val="69"/>
  </w:num>
  <w:num w:numId="18">
    <w:abstractNumId w:val="56"/>
  </w:num>
  <w:num w:numId="19">
    <w:abstractNumId w:val="43"/>
  </w:num>
  <w:num w:numId="20">
    <w:abstractNumId w:val="22"/>
  </w:num>
  <w:num w:numId="21">
    <w:abstractNumId w:val="77"/>
  </w:num>
  <w:num w:numId="22">
    <w:abstractNumId w:val="52"/>
  </w:num>
  <w:num w:numId="23">
    <w:abstractNumId w:val="33"/>
  </w:num>
  <w:num w:numId="24">
    <w:abstractNumId w:val="67"/>
  </w:num>
  <w:num w:numId="25">
    <w:abstractNumId w:val="38"/>
  </w:num>
  <w:num w:numId="26">
    <w:abstractNumId w:val="18"/>
  </w:num>
  <w:num w:numId="27">
    <w:abstractNumId w:val="58"/>
  </w:num>
  <w:num w:numId="28">
    <w:abstractNumId w:val="78"/>
  </w:num>
  <w:num w:numId="29">
    <w:abstractNumId w:val="50"/>
  </w:num>
  <w:num w:numId="30">
    <w:abstractNumId w:val="35"/>
  </w:num>
  <w:num w:numId="31">
    <w:abstractNumId w:val="59"/>
  </w:num>
  <w:num w:numId="32">
    <w:abstractNumId w:val="27"/>
  </w:num>
  <w:num w:numId="33">
    <w:abstractNumId w:val="32"/>
  </w:num>
  <w:num w:numId="34">
    <w:abstractNumId w:val="62"/>
  </w:num>
  <w:num w:numId="35">
    <w:abstractNumId w:val="48"/>
  </w:num>
  <w:num w:numId="36">
    <w:abstractNumId w:val="54"/>
  </w:num>
  <w:num w:numId="37">
    <w:abstractNumId w:val="46"/>
  </w:num>
  <w:num w:numId="38">
    <w:abstractNumId w:val="44"/>
  </w:num>
  <w:num w:numId="39">
    <w:abstractNumId w:val="51"/>
  </w:num>
  <w:num w:numId="40">
    <w:abstractNumId w:val="17"/>
  </w:num>
  <w:num w:numId="41">
    <w:abstractNumId w:val="80"/>
  </w:num>
  <w:num w:numId="42">
    <w:abstractNumId w:val="66"/>
  </w:num>
  <w:num w:numId="43">
    <w:abstractNumId w:val="2"/>
  </w:num>
  <w:num w:numId="44">
    <w:abstractNumId w:val="21"/>
  </w:num>
  <w:num w:numId="45">
    <w:abstractNumId w:val="53"/>
  </w:num>
  <w:num w:numId="46">
    <w:abstractNumId w:val="8"/>
  </w:num>
  <w:num w:numId="47">
    <w:abstractNumId w:val="49"/>
  </w:num>
  <w:num w:numId="48">
    <w:abstractNumId w:val="29"/>
  </w:num>
  <w:num w:numId="49">
    <w:abstractNumId w:val="83"/>
  </w:num>
  <w:num w:numId="50">
    <w:abstractNumId w:val="85"/>
  </w:num>
  <w:num w:numId="51">
    <w:abstractNumId w:val="7"/>
  </w:num>
  <w:num w:numId="52">
    <w:abstractNumId w:val="65"/>
  </w:num>
  <w:num w:numId="53">
    <w:abstractNumId w:val="36"/>
  </w:num>
  <w:num w:numId="54">
    <w:abstractNumId w:val="64"/>
  </w:num>
  <w:num w:numId="55">
    <w:abstractNumId w:val="79"/>
  </w:num>
  <w:num w:numId="56">
    <w:abstractNumId w:val="34"/>
  </w:num>
  <w:num w:numId="57">
    <w:abstractNumId w:val="70"/>
  </w:num>
  <w:num w:numId="58">
    <w:abstractNumId w:val="12"/>
  </w:num>
  <w:num w:numId="59">
    <w:abstractNumId w:val="76"/>
  </w:num>
  <w:num w:numId="60">
    <w:abstractNumId w:val="13"/>
  </w:num>
  <w:num w:numId="61">
    <w:abstractNumId w:val="28"/>
  </w:num>
  <w:num w:numId="62">
    <w:abstractNumId w:val="16"/>
  </w:num>
  <w:num w:numId="63">
    <w:abstractNumId w:val="47"/>
  </w:num>
  <w:num w:numId="64">
    <w:abstractNumId w:val="0"/>
  </w:num>
  <w:num w:numId="65">
    <w:abstractNumId w:val="42"/>
  </w:num>
  <w:num w:numId="66">
    <w:abstractNumId w:val="15"/>
  </w:num>
  <w:num w:numId="67">
    <w:abstractNumId w:val="63"/>
  </w:num>
  <w:num w:numId="68">
    <w:abstractNumId w:val="6"/>
  </w:num>
  <w:num w:numId="69">
    <w:abstractNumId w:val="4"/>
  </w:num>
  <w:num w:numId="70">
    <w:abstractNumId w:val="30"/>
  </w:num>
  <w:num w:numId="71">
    <w:abstractNumId w:val="1"/>
  </w:num>
  <w:num w:numId="72">
    <w:abstractNumId w:val="31"/>
  </w:num>
  <w:num w:numId="73">
    <w:abstractNumId w:val="5"/>
  </w:num>
  <w:num w:numId="74">
    <w:abstractNumId w:val="37"/>
  </w:num>
  <w:num w:numId="75">
    <w:abstractNumId w:val="84"/>
  </w:num>
  <w:num w:numId="76">
    <w:abstractNumId w:val="55"/>
  </w:num>
  <w:num w:numId="77">
    <w:abstractNumId w:val="61"/>
  </w:num>
  <w:num w:numId="78">
    <w:abstractNumId w:val="73"/>
  </w:num>
  <w:num w:numId="79">
    <w:abstractNumId w:val="74"/>
  </w:num>
  <w:num w:numId="80">
    <w:abstractNumId w:val="19"/>
  </w:num>
  <w:num w:numId="81">
    <w:abstractNumId w:val="9"/>
  </w:num>
  <w:num w:numId="82">
    <w:abstractNumId w:val="86"/>
  </w:num>
  <w:num w:numId="83">
    <w:abstractNumId w:val="72"/>
  </w:num>
  <w:num w:numId="84">
    <w:abstractNumId w:val="60"/>
  </w:num>
  <w:num w:numId="85">
    <w:abstractNumId w:val="68"/>
  </w:num>
  <w:num w:numId="86">
    <w:abstractNumId w:val="10"/>
  </w:num>
  <w:num w:numId="87">
    <w:abstractNumId w:val="1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mirrorMargins/>
  <w:hideSpellingErrors/>
  <w:activeWritingStyle w:appName="MSWord" w:lang="en-US" w:vendorID="64" w:dllVersion="131078" w:nlCheck="1" w:checkStyle="1"/>
  <w:activeWritingStyle w:appName="MSWord" w:lang="fr-FR"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272" fillcolor="white">
      <v:fill color="white"/>
      <o:colormru v:ext="edit" colors="#ddd,#eaeaea"/>
    </o:shapedefaults>
    <o:shapelayout v:ext="edit">
      <o:idmap v:ext="edit" data="2"/>
    </o:shapelayout>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C85"/>
    <w:rsid w:val="00003FB4"/>
    <w:rsid w:val="00004059"/>
    <w:rsid w:val="00005E58"/>
    <w:rsid w:val="00011792"/>
    <w:rsid w:val="000118C7"/>
    <w:rsid w:val="00012DCC"/>
    <w:rsid w:val="00016315"/>
    <w:rsid w:val="00023C90"/>
    <w:rsid w:val="00027626"/>
    <w:rsid w:val="00036AF6"/>
    <w:rsid w:val="00036BD9"/>
    <w:rsid w:val="000377EC"/>
    <w:rsid w:val="00043111"/>
    <w:rsid w:val="000439EA"/>
    <w:rsid w:val="000442AA"/>
    <w:rsid w:val="00044C66"/>
    <w:rsid w:val="00047537"/>
    <w:rsid w:val="0005193B"/>
    <w:rsid w:val="00055018"/>
    <w:rsid w:val="000569C5"/>
    <w:rsid w:val="000669AC"/>
    <w:rsid w:val="000701F7"/>
    <w:rsid w:val="000726E2"/>
    <w:rsid w:val="000763FF"/>
    <w:rsid w:val="00077FC1"/>
    <w:rsid w:val="000802A6"/>
    <w:rsid w:val="000826E7"/>
    <w:rsid w:val="00082755"/>
    <w:rsid w:val="00091F4A"/>
    <w:rsid w:val="00095143"/>
    <w:rsid w:val="000A0C3F"/>
    <w:rsid w:val="000A1014"/>
    <w:rsid w:val="000A2802"/>
    <w:rsid w:val="000A54F4"/>
    <w:rsid w:val="000A71BB"/>
    <w:rsid w:val="000A74D3"/>
    <w:rsid w:val="000A7AE6"/>
    <w:rsid w:val="000B10D3"/>
    <w:rsid w:val="000B2680"/>
    <w:rsid w:val="000B42BB"/>
    <w:rsid w:val="000B65A0"/>
    <w:rsid w:val="000C12E1"/>
    <w:rsid w:val="000C726A"/>
    <w:rsid w:val="000D0C2E"/>
    <w:rsid w:val="000D4DB7"/>
    <w:rsid w:val="000D7D73"/>
    <w:rsid w:val="000E011F"/>
    <w:rsid w:val="000E1001"/>
    <w:rsid w:val="000E26F8"/>
    <w:rsid w:val="000E70A3"/>
    <w:rsid w:val="000F09E6"/>
    <w:rsid w:val="000F1C6C"/>
    <w:rsid w:val="000F46AE"/>
    <w:rsid w:val="000F6291"/>
    <w:rsid w:val="000F6C1C"/>
    <w:rsid w:val="00105798"/>
    <w:rsid w:val="00106F41"/>
    <w:rsid w:val="001123D7"/>
    <w:rsid w:val="001137F5"/>
    <w:rsid w:val="00116CBD"/>
    <w:rsid w:val="00120B4B"/>
    <w:rsid w:val="001218B3"/>
    <w:rsid w:val="00123CA7"/>
    <w:rsid w:val="00125101"/>
    <w:rsid w:val="00125FB4"/>
    <w:rsid w:val="001307FA"/>
    <w:rsid w:val="001314E4"/>
    <w:rsid w:val="001335ED"/>
    <w:rsid w:val="00134EBA"/>
    <w:rsid w:val="00140198"/>
    <w:rsid w:val="00144F73"/>
    <w:rsid w:val="0015019C"/>
    <w:rsid w:val="00150871"/>
    <w:rsid w:val="00151632"/>
    <w:rsid w:val="00153330"/>
    <w:rsid w:val="00155B6A"/>
    <w:rsid w:val="00157496"/>
    <w:rsid w:val="00157B4F"/>
    <w:rsid w:val="0016115E"/>
    <w:rsid w:val="0016150A"/>
    <w:rsid w:val="00165659"/>
    <w:rsid w:val="001730CF"/>
    <w:rsid w:val="00173130"/>
    <w:rsid w:val="00173ACE"/>
    <w:rsid w:val="001869BB"/>
    <w:rsid w:val="00187707"/>
    <w:rsid w:val="00191F1C"/>
    <w:rsid w:val="0019607A"/>
    <w:rsid w:val="001B308B"/>
    <w:rsid w:val="001B3774"/>
    <w:rsid w:val="001B698B"/>
    <w:rsid w:val="001B76B9"/>
    <w:rsid w:val="001C2ABE"/>
    <w:rsid w:val="001E1551"/>
    <w:rsid w:val="001F121D"/>
    <w:rsid w:val="001F2141"/>
    <w:rsid w:val="001F467B"/>
    <w:rsid w:val="001F4CF4"/>
    <w:rsid w:val="00205392"/>
    <w:rsid w:val="002058E4"/>
    <w:rsid w:val="0021051E"/>
    <w:rsid w:val="00220026"/>
    <w:rsid w:val="0022129B"/>
    <w:rsid w:val="002232A2"/>
    <w:rsid w:val="002242A3"/>
    <w:rsid w:val="0022630D"/>
    <w:rsid w:val="002307F2"/>
    <w:rsid w:val="0023312D"/>
    <w:rsid w:val="002341BD"/>
    <w:rsid w:val="00234D08"/>
    <w:rsid w:val="0023759A"/>
    <w:rsid w:val="002376FC"/>
    <w:rsid w:val="00240206"/>
    <w:rsid w:val="00241766"/>
    <w:rsid w:val="00241EC7"/>
    <w:rsid w:val="002542AF"/>
    <w:rsid w:val="00255621"/>
    <w:rsid w:val="00261968"/>
    <w:rsid w:val="00261D68"/>
    <w:rsid w:val="002666A5"/>
    <w:rsid w:val="002678A5"/>
    <w:rsid w:val="00271A12"/>
    <w:rsid w:val="00275AF3"/>
    <w:rsid w:val="002761BB"/>
    <w:rsid w:val="0027624F"/>
    <w:rsid w:val="0028033B"/>
    <w:rsid w:val="00280AF8"/>
    <w:rsid w:val="002828A8"/>
    <w:rsid w:val="00284BCC"/>
    <w:rsid w:val="00292EFF"/>
    <w:rsid w:val="00295E20"/>
    <w:rsid w:val="0029673E"/>
    <w:rsid w:val="002A26BF"/>
    <w:rsid w:val="002A2F62"/>
    <w:rsid w:val="002A35DC"/>
    <w:rsid w:val="002B1FA9"/>
    <w:rsid w:val="002B261A"/>
    <w:rsid w:val="002B3B33"/>
    <w:rsid w:val="002B3EB8"/>
    <w:rsid w:val="002B59BE"/>
    <w:rsid w:val="002B6E40"/>
    <w:rsid w:val="002C4A9C"/>
    <w:rsid w:val="002C4C75"/>
    <w:rsid w:val="002C641B"/>
    <w:rsid w:val="002C7D74"/>
    <w:rsid w:val="002D3B2A"/>
    <w:rsid w:val="002D61C5"/>
    <w:rsid w:val="002D7768"/>
    <w:rsid w:val="002E39FC"/>
    <w:rsid w:val="002E65AD"/>
    <w:rsid w:val="002E6AFC"/>
    <w:rsid w:val="002F11FD"/>
    <w:rsid w:val="002F769C"/>
    <w:rsid w:val="002F7BE7"/>
    <w:rsid w:val="002F7D40"/>
    <w:rsid w:val="00300331"/>
    <w:rsid w:val="00303CBD"/>
    <w:rsid w:val="00305F73"/>
    <w:rsid w:val="00310CCF"/>
    <w:rsid w:val="00312A0E"/>
    <w:rsid w:val="0032338D"/>
    <w:rsid w:val="00324627"/>
    <w:rsid w:val="00324E6A"/>
    <w:rsid w:val="003302B8"/>
    <w:rsid w:val="0033053A"/>
    <w:rsid w:val="003313B5"/>
    <w:rsid w:val="0033203F"/>
    <w:rsid w:val="003323FF"/>
    <w:rsid w:val="00332E18"/>
    <w:rsid w:val="00333603"/>
    <w:rsid w:val="00333877"/>
    <w:rsid w:val="003361FB"/>
    <w:rsid w:val="0034002C"/>
    <w:rsid w:val="003404C6"/>
    <w:rsid w:val="0034168D"/>
    <w:rsid w:val="00341E76"/>
    <w:rsid w:val="00342D42"/>
    <w:rsid w:val="00343471"/>
    <w:rsid w:val="003500E9"/>
    <w:rsid w:val="00350B1A"/>
    <w:rsid w:val="00353AD6"/>
    <w:rsid w:val="00354664"/>
    <w:rsid w:val="003604CC"/>
    <w:rsid w:val="00361913"/>
    <w:rsid w:val="00365B7F"/>
    <w:rsid w:val="0036605C"/>
    <w:rsid w:val="00366596"/>
    <w:rsid w:val="00367E01"/>
    <w:rsid w:val="003718C6"/>
    <w:rsid w:val="00377748"/>
    <w:rsid w:val="00392B51"/>
    <w:rsid w:val="0039678E"/>
    <w:rsid w:val="00397A64"/>
    <w:rsid w:val="003A22D5"/>
    <w:rsid w:val="003A406D"/>
    <w:rsid w:val="003A7BA3"/>
    <w:rsid w:val="003A7EA4"/>
    <w:rsid w:val="003B5E48"/>
    <w:rsid w:val="003B612C"/>
    <w:rsid w:val="003C33AF"/>
    <w:rsid w:val="003C3DCE"/>
    <w:rsid w:val="003C6554"/>
    <w:rsid w:val="003D2080"/>
    <w:rsid w:val="003D511A"/>
    <w:rsid w:val="003D5D05"/>
    <w:rsid w:val="003E0DE6"/>
    <w:rsid w:val="003E25C6"/>
    <w:rsid w:val="003E365B"/>
    <w:rsid w:val="003E4BBD"/>
    <w:rsid w:val="003E58E1"/>
    <w:rsid w:val="003F09A7"/>
    <w:rsid w:val="003F0A40"/>
    <w:rsid w:val="003F18B7"/>
    <w:rsid w:val="003F2B8E"/>
    <w:rsid w:val="003F6514"/>
    <w:rsid w:val="003F6836"/>
    <w:rsid w:val="00410A93"/>
    <w:rsid w:val="00410C63"/>
    <w:rsid w:val="00415385"/>
    <w:rsid w:val="0042245B"/>
    <w:rsid w:val="004226EE"/>
    <w:rsid w:val="004237EB"/>
    <w:rsid w:val="00424128"/>
    <w:rsid w:val="0042445E"/>
    <w:rsid w:val="00424ED6"/>
    <w:rsid w:val="00426A51"/>
    <w:rsid w:val="00430A05"/>
    <w:rsid w:val="00430B7C"/>
    <w:rsid w:val="0044006C"/>
    <w:rsid w:val="00440C3C"/>
    <w:rsid w:val="00445452"/>
    <w:rsid w:val="004468C6"/>
    <w:rsid w:val="00447D46"/>
    <w:rsid w:val="00453EA8"/>
    <w:rsid w:val="00456ED0"/>
    <w:rsid w:val="00460E89"/>
    <w:rsid w:val="00472019"/>
    <w:rsid w:val="00475828"/>
    <w:rsid w:val="00481A39"/>
    <w:rsid w:val="00491140"/>
    <w:rsid w:val="00492E99"/>
    <w:rsid w:val="0049310D"/>
    <w:rsid w:val="00495149"/>
    <w:rsid w:val="004A46E8"/>
    <w:rsid w:val="004A4ECA"/>
    <w:rsid w:val="004A7EC6"/>
    <w:rsid w:val="004B19D0"/>
    <w:rsid w:val="004B605D"/>
    <w:rsid w:val="004B6E20"/>
    <w:rsid w:val="004B7BC9"/>
    <w:rsid w:val="004C0BF2"/>
    <w:rsid w:val="004C4354"/>
    <w:rsid w:val="004C68A6"/>
    <w:rsid w:val="004D374D"/>
    <w:rsid w:val="004D3FCA"/>
    <w:rsid w:val="004E05A1"/>
    <w:rsid w:val="004E0EEE"/>
    <w:rsid w:val="004E2F6E"/>
    <w:rsid w:val="004E6204"/>
    <w:rsid w:val="004F4257"/>
    <w:rsid w:val="004F5503"/>
    <w:rsid w:val="004F5913"/>
    <w:rsid w:val="005016C5"/>
    <w:rsid w:val="00502001"/>
    <w:rsid w:val="005022F8"/>
    <w:rsid w:val="00503F0E"/>
    <w:rsid w:val="00504843"/>
    <w:rsid w:val="00505F76"/>
    <w:rsid w:val="00506182"/>
    <w:rsid w:val="00507BA5"/>
    <w:rsid w:val="005122E8"/>
    <w:rsid w:val="0051429E"/>
    <w:rsid w:val="00514C0A"/>
    <w:rsid w:val="0052002A"/>
    <w:rsid w:val="0052010C"/>
    <w:rsid w:val="00520DD0"/>
    <w:rsid w:val="00525709"/>
    <w:rsid w:val="00530631"/>
    <w:rsid w:val="00533136"/>
    <w:rsid w:val="005365A3"/>
    <w:rsid w:val="00540D79"/>
    <w:rsid w:val="0054163B"/>
    <w:rsid w:val="00541A7B"/>
    <w:rsid w:val="00544AD8"/>
    <w:rsid w:val="00544E53"/>
    <w:rsid w:val="00545400"/>
    <w:rsid w:val="005462BC"/>
    <w:rsid w:val="0055114E"/>
    <w:rsid w:val="0055680E"/>
    <w:rsid w:val="00557C36"/>
    <w:rsid w:val="00560AAE"/>
    <w:rsid w:val="005619A2"/>
    <w:rsid w:val="005668A1"/>
    <w:rsid w:val="00573411"/>
    <w:rsid w:val="005735F6"/>
    <w:rsid w:val="005742EF"/>
    <w:rsid w:val="00575774"/>
    <w:rsid w:val="00575C5E"/>
    <w:rsid w:val="005768A2"/>
    <w:rsid w:val="0057791C"/>
    <w:rsid w:val="00584474"/>
    <w:rsid w:val="00584508"/>
    <w:rsid w:val="00591C44"/>
    <w:rsid w:val="00592E59"/>
    <w:rsid w:val="005934F7"/>
    <w:rsid w:val="00594748"/>
    <w:rsid w:val="00595C85"/>
    <w:rsid w:val="005A1468"/>
    <w:rsid w:val="005A6CD1"/>
    <w:rsid w:val="005B011C"/>
    <w:rsid w:val="005B1F18"/>
    <w:rsid w:val="005B579D"/>
    <w:rsid w:val="005B5CDF"/>
    <w:rsid w:val="005B6709"/>
    <w:rsid w:val="005C05F9"/>
    <w:rsid w:val="005D0C92"/>
    <w:rsid w:val="005D2FCF"/>
    <w:rsid w:val="005D3F14"/>
    <w:rsid w:val="005D602C"/>
    <w:rsid w:val="005D6B00"/>
    <w:rsid w:val="005E0427"/>
    <w:rsid w:val="005E06BE"/>
    <w:rsid w:val="005F2B40"/>
    <w:rsid w:val="005F444F"/>
    <w:rsid w:val="005F66DB"/>
    <w:rsid w:val="005F7D03"/>
    <w:rsid w:val="00600FC7"/>
    <w:rsid w:val="00605436"/>
    <w:rsid w:val="006058F2"/>
    <w:rsid w:val="006063D6"/>
    <w:rsid w:val="00606F93"/>
    <w:rsid w:val="00613BF0"/>
    <w:rsid w:val="00613D25"/>
    <w:rsid w:val="00615CA3"/>
    <w:rsid w:val="00622446"/>
    <w:rsid w:val="00625BBE"/>
    <w:rsid w:val="00627B0B"/>
    <w:rsid w:val="00631B96"/>
    <w:rsid w:val="00633FAA"/>
    <w:rsid w:val="006372A2"/>
    <w:rsid w:val="00641016"/>
    <w:rsid w:val="00645EB5"/>
    <w:rsid w:val="006471ED"/>
    <w:rsid w:val="0065234A"/>
    <w:rsid w:val="0065302B"/>
    <w:rsid w:val="00653ADA"/>
    <w:rsid w:val="00653D4F"/>
    <w:rsid w:val="006601CE"/>
    <w:rsid w:val="0066174B"/>
    <w:rsid w:val="00665359"/>
    <w:rsid w:val="0066760B"/>
    <w:rsid w:val="00670C5F"/>
    <w:rsid w:val="006730F3"/>
    <w:rsid w:val="00673FB1"/>
    <w:rsid w:val="00674B53"/>
    <w:rsid w:val="006776A1"/>
    <w:rsid w:val="006841DB"/>
    <w:rsid w:val="00691CCD"/>
    <w:rsid w:val="00694E67"/>
    <w:rsid w:val="00696661"/>
    <w:rsid w:val="00696B62"/>
    <w:rsid w:val="00697BEC"/>
    <w:rsid w:val="006A1287"/>
    <w:rsid w:val="006A28AC"/>
    <w:rsid w:val="006A2D55"/>
    <w:rsid w:val="006A4688"/>
    <w:rsid w:val="006A71BA"/>
    <w:rsid w:val="006A7694"/>
    <w:rsid w:val="006B0865"/>
    <w:rsid w:val="006B4908"/>
    <w:rsid w:val="006B51BB"/>
    <w:rsid w:val="006B57DE"/>
    <w:rsid w:val="006B5E74"/>
    <w:rsid w:val="006C2E4A"/>
    <w:rsid w:val="006C5989"/>
    <w:rsid w:val="006D0607"/>
    <w:rsid w:val="006D3109"/>
    <w:rsid w:val="006D368A"/>
    <w:rsid w:val="006D4049"/>
    <w:rsid w:val="006D63CA"/>
    <w:rsid w:val="006E13CC"/>
    <w:rsid w:val="006E17F8"/>
    <w:rsid w:val="006E2407"/>
    <w:rsid w:val="006E3E01"/>
    <w:rsid w:val="006E48AE"/>
    <w:rsid w:val="006E525C"/>
    <w:rsid w:val="006F33C8"/>
    <w:rsid w:val="00701E1A"/>
    <w:rsid w:val="00704685"/>
    <w:rsid w:val="00704928"/>
    <w:rsid w:val="007050AF"/>
    <w:rsid w:val="00707431"/>
    <w:rsid w:val="007078FD"/>
    <w:rsid w:val="0071604E"/>
    <w:rsid w:val="00720704"/>
    <w:rsid w:val="00720ED7"/>
    <w:rsid w:val="00722218"/>
    <w:rsid w:val="00724A6B"/>
    <w:rsid w:val="00726B5F"/>
    <w:rsid w:val="00731EA7"/>
    <w:rsid w:val="0073645F"/>
    <w:rsid w:val="00736897"/>
    <w:rsid w:val="007371D6"/>
    <w:rsid w:val="007376B9"/>
    <w:rsid w:val="0074251F"/>
    <w:rsid w:val="007429BA"/>
    <w:rsid w:val="00743F2D"/>
    <w:rsid w:val="0074539F"/>
    <w:rsid w:val="00745538"/>
    <w:rsid w:val="00745B6E"/>
    <w:rsid w:val="00747B1A"/>
    <w:rsid w:val="007511E3"/>
    <w:rsid w:val="00751365"/>
    <w:rsid w:val="00752901"/>
    <w:rsid w:val="00755EA1"/>
    <w:rsid w:val="007572CF"/>
    <w:rsid w:val="0075757C"/>
    <w:rsid w:val="00757D9F"/>
    <w:rsid w:val="00763538"/>
    <w:rsid w:val="00766758"/>
    <w:rsid w:val="00774018"/>
    <w:rsid w:val="007767CF"/>
    <w:rsid w:val="00780512"/>
    <w:rsid w:val="00786946"/>
    <w:rsid w:val="00791DED"/>
    <w:rsid w:val="007925B1"/>
    <w:rsid w:val="007927AF"/>
    <w:rsid w:val="00795D7E"/>
    <w:rsid w:val="007A2247"/>
    <w:rsid w:val="007A22F7"/>
    <w:rsid w:val="007A5633"/>
    <w:rsid w:val="007A7F73"/>
    <w:rsid w:val="007C0023"/>
    <w:rsid w:val="007C2261"/>
    <w:rsid w:val="007C2843"/>
    <w:rsid w:val="007C4DA0"/>
    <w:rsid w:val="007C5583"/>
    <w:rsid w:val="007C7D98"/>
    <w:rsid w:val="007D2626"/>
    <w:rsid w:val="007D507D"/>
    <w:rsid w:val="007E087B"/>
    <w:rsid w:val="007E14FA"/>
    <w:rsid w:val="007E21A6"/>
    <w:rsid w:val="007E47BA"/>
    <w:rsid w:val="007E6F70"/>
    <w:rsid w:val="007E6FD5"/>
    <w:rsid w:val="007F2C04"/>
    <w:rsid w:val="007F3830"/>
    <w:rsid w:val="007F4269"/>
    <w:rsid w:val="007F4B9B"/>
    <w:rsid w:val="007F4C90"/>
    <w:rsid w:val="007F6EAB"/>
    <w:rsid w:val="00802E76"/>
    <w:rsid w:val="00803E8E"/>
    <w:rsid w:val="00803F25"/>
    <w:rsid w:val="0080672D"/>
    <w:rsid w:val="0081342A"/>
    <w:rsid w:val="0081512D"/>
    <w:rsid w:val="008228F7"/>
    <w:rsid w:val="00824AE3"/>
    <w:rsid w:val="00826423"/>
    <w:rsid w:val="00827BC6"/>
    <w:rsid w:val="008309C4"/>
    <w:rsid w:val="00834B39"/>
    <w:rsid w:val="0083707A"/>
    <w:rsid w:val="008412EA"/>
    <w:rsid w:val="0084331F"/>
    <w:rsid w:val="00845681"/>
    <w:rsid w:val="00845856"/>
    <w:rsid w:val="008476A5"/>
    <w:rsid w:val="00850D1E"/>
    <w:rsid w:val="008522DF"/>
    <w:rsid w:val="00855887"/>
    <w:rsid w:val="00855FFE"/>
    <w:rsid w:val="00856661"/>
    <w:rsid w:val="00856F66"/>
    <w:rsid w:val="00860468"/>
    <w:rsid w:val="008617A8"/>
    <w:rsid w:val="00863057"/>
    <w:rsid w:val="008637EE"/>
    <w:rsid w:val="008640D0"/>
    <w:rsid w:val="00867F1E"/>
    <w:rsid w:val="00871E95"/>
    <w:rsid w:val="008766D1"/>
    <w:rsid w:val="008800B9"/>
    <w:rsid w:val="00882057"/>
    <w:rsid w:val="008832AC"/>
    <w:rsid w:val="00883CCE"/>
    <w:rsid w:val="008858B1"/>
    <w:rsid w:val="00885D95"/>
    <w:rsid w:val="00886C3E"/>
    <w:rsid w:val="00892895"/>
    <w:rsid w:val="00893202"/>
    <w:rsid w:val="00894694"/>
    <w:rsid w:val="00894BDA"/>
    <w:rsid w:val="0089690D"/>
    <w:rsid w:val="008A12FC"/>
    <w:rsid w:val="008A169D"/>
    <w:rsid w:val="008A416F"/>
    <w:rsid w:val="008B39B2"/>
    <w:rsid w:val="008B519B"/>
    <w:rsid w:val="008B5A87"/>
    <w:rsid w:val="008C5D16"/>
    <w:rsid w:val="008C6AA7"/>
    <w:rsid w:val="008D0A11"/>
    <w:rsid w:val="008D1B1A"/>
    <w:rsid w:val="008D6A0B"/>
    <w:rsid w:val="008E34B8"/>
    <w:rsid w:val="008E3503"/>
    <w:rsid w:val="008E53B0"/>
    <w:rsid w:val="008E6D91"/>
    <w:rsid w:val="008E7231"/>
    <w:rsid w:val="008F0166"/>
    <w:rsid w:val="008F0D5A"/>
    <w:rsid w:val="008F2411"/>
    <w:rsid w:val="008F62E0"/>
    <w:rsid w:val="00903EB0"/>
    <w:rsid w:val="00904698"/>
    <w:rsid w:val="0091114E"/>
    <w:rsid w:val="00914089"/>
    <w:rsid w:val="00916F18"/>
    <w:rsid w:val="009248B1"/>
    <w:rsid w:val="0092779E"/>
    <w:rsid w:val="009331F3"/>
    <w:rsid w:val="009348CB"/>
    <w:rsid w:val="009377BC"/>
    <w:rsid w:val="009412EF"/>
    <w:rsid w:val="00947BB9"/>
    <w:rsid w:val="00953BE7"/>
    <w:rsid w:val="0095630A"/>
    <w:rsid w:val="0096178A"/>
    <w:rsid w:val="00963DF7"/>
    <w:rsid w:val="00972A87"/>
    <w:rsid w:val="009738E4"/>
    <w:rsid w:val="00974F7C"/>
    <w:rsid w:val="00980318"/>
    <w:rsid w:val="0098186B"/>
    <w:rsid w:val="009831B9"/>
    <w:rsid w:val="00984652"/>
    <w:rsid w:val="0099490B"/>
    <w:rsid w:val="00995557"/>
    <w:rsid w:val="009A2378"/>
    <w:rsid w:val="009A48E4"/>
    <w:rsid w:val="009A4B96"/>
    <w:rsid w:val="009A65F9"/>
    <w:rsid w:val="009A69EE"/>
    <w:rsid w:val="009B1890"/>
    <w:rsid w:val="009B5028"/>
    <w:rsid w:val="009B5CE5"/>
    <w:rsid w:val="009C1CDC"/>
    <w:rsid w:val="009C1E4F"/>
    <w:rsid w:val="009C4F8D"/>
    <w:rsid w:val="009C5C15"/>
    <w:rsid w:val="009D33CB"/>
    <w:rsid w:val="009D6B60"/>
    <w:rsid w:val="009D6FD0"/>
    <w:rsid w:val="009D7C0F"/>
    <w:rsid w:val="009E0F93"/>
    <w:rsid w:val="009E482A"/>
    <w:rsid w:val="009E5D03"/>
    <w:rsid w:val="009E5E3F"/>
    <w:rsid w:val="009F22FD"/>
    <w:rsid w:val="009F2F8D"/>
    <w:rsid w:val="009F4BFE"/>
    <w:rsid w:val="009F4D2B"/>
    <w:rsid w:val="009F683E"/>
    <w:rsid w:val="00A00A6A"/>
    <w:rsid w:val="00A02413"/>
    <w:rsid w:val="00A03536"/>
    <w:rsid w:val="00A0468A"/>
    <w:rsid w:val="00A0666C"/>
    <w:rsid w:val="00A06BD6"/>
    <w:rsid w:val="00A135EC"/>
    <w:rsid w:val="00A13824"/>
    <w:rsid w:val="00A161E5"/>
    <w:rsid w:val="00A16649"/>
    <w:rsid w:val="00A16C2D"/>
    <w:rsid w:val="00A1730A"/>
    <w:rsid w:val="00A2501F"/>
    <w:rsid w:val="00A25BAB"/>
    <w:rsid w:val="00A30743"/>
    <w:rsid w:val="00A318E1"/>
    <w:rsid w:val="00A34398"/>
    <w:rsid w:val="00A36558"/>
    <w:rsid w:val="00A40667"/>
    <w:rsid w:val="00A439EA"/>
    <w:rsid w:val="00A51AD9"/>
    <w:rsid w:val="00A574BB"/>
    <w:rsid w:val="00A61D8C"/>
    <w:rsid w:val="00A62D6D"/>
    <w:rsid w:val="00A67632"/>
    <w:rsid w:val="00A677B5"/>
    <w:rsid w:val="00A72008"/>
    <w:rsid w:val="00A72D2C"/>
    <w:rsid w:val="00A73DC3"/>
    <w:rsid w:val="00A756B5"/>
    <w:rsid w:val="00A75A1E"/>
    <w:rsid w:val="00A77885"/>
    <w:rsid w:val="00A80A9B"/>
    <w:rsid w:val="00A82ADC"/>
    <w:rsid w:val="00A832B3"/>
    <w:rsid w:val="00A83451"/>
    <w:rsid w:val="00A84C9D"/>
    <w:rsid w:val="00A90BFA"/>
    <w:rsid w:val="00A96EDD"/>
    <w:rsid w:val="00AA7B3A"/>
    <w:rsid w:val="00AB4A42"/>
    <w:rsid w:val="00AB5F84"/>
    <w:rsid w:val="00AB6F0F"/>
    <w:rsid w:val="00AB72FF"/>
    <w:rsid w:val="00AC2A50"/>
    <w:rsid w:val="00AD01ED"/>
    <w:rsid w:val="00AD6F8B"/>
    <w:rsid w:val="00AD7068"/>
    <w:rsid w:val="00AE59CD"/>
    <w:rsid w:val="00AF01D6"/>
    <w:rsid w:val="00B01389"/>
    <w:rsid w:val="00B02A50"/>
    <w:rsid w:val="00B03F4B"/>
    <w:rsid w:val="00B07CE3"/>
    <w:rsid w:val="00B104B2"/>
    <w:rsid w:val="00B14A42"/>
    <w:rsid w:val="00B20F71"/>
    <w:rsid w:val="00B23B19"/>
    <w:rsid w:val="00B270AD"/>
    <w:rsid w:val="00B27C3D"/>
    <w:rsid w:val="00B30ACE"/>
    <w:rsid w:val="00B31A70"/>
    <w:rsid w:val="00B357D5"/>
    <w:rsid w:val="00B45DBA"/>
    <w:rsid w:val="00B46013"/>
    <w:rsid w:val="00B479A0"/>
    <w:rsid w:val="00B50389"/>
    <w:rsid w:val="00B57B7B"/>
    <w:rsid w:val="00B63AE4"/>
    <w:rsid w:val="00B64E24"/>
    <w:rsid w:val="00B721B4"/>
    <w:rsid w:val="00B75358"/>
    <w:rsid w:val="00B7746B"/>
    <w:rsid w:val="00B87CD9"/>
    <w:rsid w:val="00B87D5A"/>
    <w:rsid w:val="00B930B9"/>
    <w:rsid w:val="00B964B3"/>
    <w:rsid w:val="00B96C96"/>
    <w:rsid w:val="00BA0610"/>
    <w:rsid w:val="00BA5D7E"/>
    <w:rsid w:val="00BB147E"/>
    <w:rsid w:val="00BB157E"/>
    <w:rsid w:val="00BB3D1D"/>
    <w:rsid w:val="00BB4FCD"/>
    <w:rsid w:val="00BC0DFF"/>
    <w:rsid w:val="00BC2880"/>
    <w:rsid w:val="00BC7213"/>
    <w:rsid w:val="00BD535F"/>
    <w:rsid w:val="00BD6951"/>
    <w:rsid w:val="00BE003F"/>
    <w:rsid w:val="00BE0100"/>
    <w:rsid w:val="00BE02FD"/>
    <w:rsid w:val="00BE2CAF"/>
    <w:rsid w:val="00BE3199"/>
    <w:rsid w:val="00BE3E53"/>
    <w:rsid w:val="00BF160F"/>
    <w:rsid w:val="00BF389D"/>
    <w:rsid w:val="00BF53B6"/>
    <w:rsid w:val="00BF6C41"/>
    <w:rsid w:val="00C02C46"/>
    <w:rsid w:val="00C02D2F"/>
    <w:rsid w:val="00C0416E"/>
    <w:rsid w:val="00C0439F"/>
    <w:rsid w:val="00C04728"/>
    <w:rsid w:val="00C06730"/>
    <w:rsid w:val="00C06D47"/>
    <w:rsid w:val="00C10017"/>
    <w:rsid w:val="00C17CD7"/>
    <w:rsid w:val="00C203E8"/>
    <w:rsid w:val="00C235DE"/>
    <w:rsid w:val="00C253C7"/>
    <w:rsid w:val="00C255A2"/>
    <w:rsid w:val="00C27E5D"/>
    <w:rsid w:val="00C3028B"/>
    <w:rsid w:val="00C32413"/>
    <w:rsid w:val="00C351D3"/>
    <w:rsid w:val="00C357E1"/>
    <w:rsid w:val="00C36486"/>
    <w:rsid w:val="00C371F4"/>
    <w:rsid w:val="00C41308"/>
    <w:rsid w:val="00C455CF"/>
    <w:rsid w:val="00C469D9"/>
    <w:rsid w:val="00C53162"/>
    <w:rsid w:val="00C61D0C"/>
    <w:rsid w:val="00C64E4B"/>
    <w:rsid w:val="00C65D34"/>
    <w:rsid w:val="00C710AA"/>
    <w:rsid w:val="00C74A71"/>
    <w:rsid w:val="00C80294"/>
    <w:rsid w:val="00C81489"/>
    <w:rsid w:val="00C81FD7"/>
    <w:rsid w:val="00C825F1"/>
    <w:rsid w:val="00C865A5"/>
    <w:rsid w:val="00C90CD4"/>
    <w:rsid w:val="00C93251"/>
    <w:rsid w:val="00C946D8"/>
    <w:rsid w:val="00C9610C"/>
    <w:rsid w:val="00C97C76"/>
    <w:rsid w:val="00CA0976"/>
    <w:rsid w:val="00CA0B1B"/>
    <w:rsid w:val="00CA4CD6"/>
    <w:rsid w:val="00CB1471"/>
    <w:rsid w:val="00CB1AA4"/>
    <w:rsid w:val="00CB582B"/>
    <w:rsid w:val="00CB651B"/>
    <w:rsid w:val="00CB6878"/>
    <w:rsid w:val="00CB6C2E"/>
    <w:rsid w:val="00CB716F"/>
    <w:rsid w:val="00CC43CB"/>
    <w:rsid w:val="00CC5361"/>
    <w:rsid w:val="00CC7A6B"/>
    <w:rsid w:val="00CD00BE"/>
    <w:rsid w:val="00CD4614"/>
    <w:rsid w:val="00CE1FCE"/>
    <w:rsid w:val="00CE5DD7"/>
    <w:rsid w:val="00CF4CEE"/>
    <w:rsid w:val="00D04CB6"/>
    <w:rsid w:val="00D0626F"/>
    <w:rsid w:val="00D06536"/>
    <w:rsid w:val="00D10EBF"/>
    <w:rsid w:val="00D11477"/>
    <w:rsid w:val="00D14BF0"/>
    <w:rsid w:val="00D17885"/>
    <w:rsid w:val="00D244EE"/>
    <w:rsid w:val="00D2461A"/>
    <w:rsid w:val="00D250F7"/>
    <w:rsid w:val="00D2544A"/>
    <w:rsid w:val="00D2675E"/>
    <w:rsid w:val="00D30666"/>
    <w:rsid w:val="00D33468"/>
    <w:rsid w:val="00D35421"/>
    <w:rsid w:val="00D356BD"/>
    <w:rsid w:val="00D36B75"/>
    <w:rsid w:val="00D407E7"/>
    <w:rsid w:val="00D44DB0"/>
    <w:rsid w:val="00D45A16"/>
    <w:rsid w:val="00D4736D"/>
    <w:rsid w:val="00D51F8A"/>
    <w:rsid w:val="00D53796"/>
    <w:rsid w:val="00D55058"/>
    <w:rsid w:val="00D55D11"/>
    <w:rsid w:val="00D57381"/>
    <w:rsid w:val="00D6127D"/>
    <w:rsid w:val="00D63325"/>
    <w:rsid w:val="00D66081"/>
    <w:rsid w:val="00D754DA"/>
    <w:rsid w:val="00D77306"/>
    <w:rsid w:val="00D84736"/>
    <w:rsid w:val="00DA14CD"/>
    <w:rsid w:val="00DA2446"/>
    <w:rsid w:val="00DA3A34"/>
    <w:rsid w:val="00DA4815"/>
    <w:rsid w:val="00DB244F"/>
    <w:rsid w:val="00DB4402"/>
    <w:rsid w:val="00DB444C"/>
    <w:rsid w:val="00DB548D"/>
    <w:rsid w:val="00DB5F67"/>
    <w:rsid w:val="00DB6441"/>
    <w:rsid w:val="00DC0702"/>
    <w:rsid w:val="00DC5AFB"/>
    <w:rsid w:val="00DC616A"/>
    <w:rsid w:val="00DD4801"/>
    <w:rsid w:val="00DD6CB7"/>
    <w:rsid w:val="00DE1C2B"/>
    <w:rsid w:val="00DE40DA"/>
    <w:rsid w:val="00DE5A16"/>
    <w:rsid w:val="00DF1D24"/>
    <w:rsid w:val="00DF3C0F"/>
    <w:rsid w:val="00E0616C"/>
    <w:rsid w:val="00E10A47"/>
    <w:rsid w:val="00E13DFF"/>
    <w:rsid w:val="00E15C47"/>
    <w:rsid w:val="00E167A8"/>
    <w:rsid w:val="00E17969"/>
    <w:rsid w:val="00E219A0"/>
    <w:rsid w:val="00E21A44"/>
    <w:rsid w:val="00E245DF"/>
    <w:rsid w:val="00E25C4A"/>
    <w:rsid w:val="00E305FA"/>
    <w:rsid w:val="00E3464E"/>
    <w:rsid w:val="00E363AF"/>
    <w:rsid w:val="00E42A7C"/>
    <w:rsid w:val="00E4315B"/>
    <w:rsid w:val="00E45B3C"/>
    <w:rsid w:val="00E473A9"/>
    <w:rsid w:val="00E50328"/>
    <w:rsid w:val="00E506ED"/>
    <w:rsid w:val="00E52819"/>
    <w:rsid w:val="00E5484F"/>
    <w:rsid w:val="00E63C44"/>
    <w:rsid w:val="00E643B1"/>
    <w:rsid w:val="00E66526"/>
    <w:rsid w:val="00E669C2"/>
    <w:rsid w:val="00E66A6A"/>
    <w:rsid w:val="00E71B43"/>
    <w:rsid w:val="00E72DDA"/>
    <w:rsid w:val="00E743AD"/>
    <w:rsid w:val="00E7496F"/>
    <w:rsid w:val="00E75945"/>
    <w:rsid w:val="00E77554"/>
    <w:rsid w:val="00E81C82"/>
    <w:rsid w:val="00E83EB9"/>
    <w:rsid w:val="00E864D5"/>
    <w:rsid w:val="00E871A1"/>
    <w:rsid w:val="00E93619"/>
    <w:rsid w:val="00E93FB6"/>
    <w:rsid w:val="00E956B2"/>
    <w:rsid w:val="00E97340"/>
    <w:rsid w:val="00EA25E0"/>
    <w:rsid w:val="00EA639C"/>
    <w:rsid w:val="00EB0E18"/>
    <w:rsid w:val="00EB3829"/>
    <w:rsid w:val="00EB661A"/>
    <w:rsid w:val="00EB682A"/>
    <w:rsid w:val="00EC2C80"/>
    <w:rsid w:val="00EC7BCB"/>
    <w:rsid w:val="00ED0038"/>
    <w:rsid w:val="00ED4AFE"/>
    <w:rsid w:val="00ED5E8B"/>
    <w:rsid w:val="00EE1FE1"/>
    <w:rsid w:val="00EE501E"/>
    <w:rsid w:val="00EE672A"/>
    <w:rsid w:val="00EE67E1"/>
    <w:rsid w:val="00EE6A0B"/>
    <w:rsid w:val="00EF05CF"/>
    <w:rsid w:val="00EF6E1C"/>
    <w:rsid w:val="00F01124"/>
    <w:rsid w:val="00F04AE4"/>
    <w:rsid w:val="00F0565A"/>
    <w:rsid w:val="00F07012"/>
    <w:rsid w:val="00F100B4"/>
    <w:rsid w:val="00F15CCF"/>
    <w:rsid w:val="00F207E0"/>
    <w:rsid w:val="00F218E8"/>
    <w:rsid w:val="00F21BCE"/>
    <w:rsid w:val="00F22B99"/>
    <w:rsid w:val="00F2390F"/>
    <w:rsid w:val="00F23EEA"/>
    <w:rsid w:val="00F30A54"/>
    <w:rsid w:val="00F318DA"/>
    <w:rsid w:val="00F33667"/>
    <w:rsid w:val="00F34915"/>
    <w:rsid w:val="00F36FAD"/>
    <w:rsid w:val="00F43618"/>
    <w:rsid w:val="00F55F64"/>
    <w:rsid w:val="00F56B0C"/>
    <w:rsid w:val="00F56CAF"/>
    <w:rsid w:val="00F60A99"/>
    <w:rsid w:val="00F65259"/>
    <w:rsid w:val="00F66630"/>
    <w:rsid w:val="00F70F92"/>
    <w:rsid w:val="00F80D40"/>
    <w:rsid w:val="00F817BD"/>
    <w:rsid w:val="00F86177"/>
    <w:rsid w:val="00F872CF"/>
    <w:rsid w:val="00F90513"/>
    <w:rsid w:val="00F93802"/>
    <w:rsid w:val="00F95600"/>
    <w:rsid w:val="00F96ABF"/>
    <w:rsid w:val="00FA07E1"/>
    <w:rsid w:val="00FA0DAF"/>
    <w:rsid w:val="00FA5227"/>
    <w:rsid w:val="00FA5B85"/>
    <w:rsid w:val="00FA6614"/>
    <w:rsid w:val="00FB0BDE"/>
    <w:rsid w:val="00FB23AB"/>
    <w:rsid w:val="00FB4DEB"/>
    <w:rsid w:val="00FC0D31"/>
    <w:rsid w:val="00FC2F16"/>
    <w:rsid w:val="00FD0F4F"/>
    <w:rsid w:val="00FD176C"/>
    <w:rsid w:val="00FD2C81"/>
    <w:rsid w:val="00FD4503"/>
    <w:rsid w:val="00FD66F4"/>
    <w:rsid w:val="00FD6F03"/>
    <w:rsid w:val="00FE3E27"/>
    <w:rsid w:val="00FE4DFC"/>
    <w:rsid w:val="00FE6AFD"/>
    <w:rsid w:val="00FE7438"/>
    <w:rsid w:val="00FF01E2"/>
    <w:rsid w:val="00FF0885"/>
    <w:rsid w:val="00FF6834"/>
    <w:rsid w:val="00FF6DD4"/>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country-region"/>
  <w:shapeDefaults>
    <o:shapedefaults v:ext="edit" spidmax="2272" fillcolor="white">
      <v:fill color="white"/>
      <o:colormru v:ext="edit" colors="#ddd,#eaeaea"/>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caption"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72019"/>
    <w:pPr>
      <w:spacing w:before="100" w:after="100" w:line="288" w:lineRule="auto"/>
    </w:pPr>
    <w:rPr>
      <w:sz w:val="22"/>
      <w:szCs w:val="22"/>
    </w:rPr>
  </w:style>
  <w:style w:type="paragraph" w:styleId="Heading1">
    <w:name w:val="heading 1"/>
    <w:basedOn w:val="Normal"/>
    <w:next w:val="Normal"/>
    <w:qFormat/>
    <w:rsid w:val="00C64E4B"/>
    <w:pPr>
      <w:keepNext/>
      <w:numPr>
        <w:numId w:val="3"/>
      </w:numPr>
      <w:tabs>
        <w:tab w:val="clear" w:pos="360"/>
        <w:tab w:val="num" w:pos="2160"/>
      </w:tabs>
      <w:spacing w:before="240" w:after="60"/>
      <w:ind w:left="2160" w:hanging="2160"/>
      <w:outlineLvl w:val="0"/>
    </w:pPr>
    <w:rPr>
      <w:rFonts w:ascii="Verdana" w:hAnsi="Verdana" w:cs="Arial"/>
      <w:b/>
      <w:bCs/>
      <w:spacing w:val="6"/>
      <w:kern w:val="40"/>
      <w:sz w:val="48"/>
      <w:szCs w:val="48"/>
    </w:rPr>
  </w:style>
  <w:style w:type="paragraph" w:styleId="Heading2">
    <w:name w:val="heading 2"/>
    <w:basedOn w:val="Normal"/>
    <w:next w:val="Normal"/>
    <w:qFormat/>
    <w:rsid w:val="00894694"/>
    <w:pPr>
      <w:keepNext/>
      <w:spacing w:before="40" w:after="200"/>
      <w:outlineLvl w:val="1"/>
    </w:pPr>
    <w:rPr>
      <w:rFonts w:ascii="Tahoma" w:hAnsi="Tahoma" w:cs="Arial"/>
      <w:b/>
      <w:bCs/>
      <w:i/>
      <w:iCs/>
      <w:sz w:val="28"/>
      <w:szCs w:val="28"/>
    </w:rPr>
  </w:style>
  <w:style w:type="paragraph" w:styleId="Heading3">
    <w:name w:val="heading 3"/>
    <w:basedOn w:val="Normal"/>
    <w:next w:val="Normal"/>
    <w:qFormat/>
    <w:rsid w:val="00472019"/>
    <w:pPr>
      <w:keepNext/>
      <w:spacing w:before="240" w:after="60"/>
      <w:outlineLvl w:val="2"/>
    </w:pPr>
    <w:rPr>
      <w:rFonts w:ascii="Arial" w:hAnsi="Arial" w:cs="Arial"/>
      <w:b/>
      <w:bCs/>
      <w:sz w:val="24"/>
      <w:szCs w:val="26"/>
    </w:rPr>
  </w:style>
  <w:style w:type="paragraph" w:styleId="Heading4">
    <w:name w:val="heading 4"/>
    <w:basedOn w:val="Normal"/>
    <w:next w:val="Normal"/>
    <w:qFormat/>
    <w:rsid w:val="00533136"/>
    <w:pPr>
      <w:keepNext/>
      <w:spacing w:before="240" w:after="60"/>
      <w:outlineLvl w:val="3"/>
    </w:pPr>
    <w:rPr>
      <w:b/>
      <w:bCs/>
      <w:sz w:val="28"/>
      <w:szCs w:val="28"/>
    </w:rPr>
  </w:style>
  <w:style w:type="paragraph" w:styleId="Heading5">
    <w:name w:val="heading 5"/>
    <w:basedOn w:val="Normal"/>
    <w:next w:val="Normal"/>
    <w:qFormat/>
    <w:rsid w:val="00533136"/>
    <w:pPr>
      <w:spacing w:before="240" w:after="60"/>
      <w:outlineLvl w:val="4"/>
    </w:pPr>
    <w:rPr>
      <w:b/>
      <w:bCs/>
      <w:i/>
      <w:iCs/>
      <w:sz w:val="26"/>
      <w:szCs w:val="26"/>
    </w:rPr>
  </w:style>
  <w:style w:type="paragraph" w:styleId="Heading6">
    <w:name w:val="heading 6"/>
    <w:basedOn w:val="Normal"/>
    <w:next w:val="Normal"/>
    <w:qFormat/>
    <w:rsid w:val="0053313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94748"/>
    <w:pPr>
      <w:tabs>
        <w:tab w:val="center" w:pos="4320"/>
        <w:tab w:val="right" w:pos="8640"/>
      </w:tabs>
    </w:pPr>
    <w:rPr>
      <w:rFonts w:ascii="Tahoma" w:hAnsi="Tahoma"/>
      <w:b/>
      <w:sz w:val="36"/>
    </w:rPr>
  </w:style>
  <w:style w:type="paragraph" w:styleId="Footer">
    <w:name w:val="footer"/>
    <w:basedOn w:val="Normal"/>
    <w:rsid w:val="00BE3E53"/>
    <w:pPr>
      <w:tabs>
        <w:tab w:val="center" w:pos="4320"/>
        <w:tab w:val="right" w:pos="8640"/>
      </w:tabs>
    </w:pPr>
  </w:style>
  <w:style w:type="paragraph" w:customStyle="1" w:styleId="Heading2Topic">
    <w:name w:val="Heading 2Topic"/>
    <w:basedOn w:val="Heading2"/>
    <w:next w:val="Heading2"/>
    <w:rsid w:val="006D3109"/>
    <w:pPr>
      <w:pBdr>
        <w:bottom w:val="single" w:sz="4" w:space="1" w:color="auto"/>
      </w:pBdr>
      <w:spacing w:before="400" w:after="0"/>
    </w:pPr>
  </w:style>
  <w:style w:type="table" w:customStyle="1" w:styleId="MyDesTable">
    <w:name w:val="MyDesTable"/>
    <w:basedOn w:val="TableNormal"/>
    <w:rsid w:val="00FB23AB"/>
    <w:tblPr>
      <w:tblStyleRowBandSize w:val="1"/>
      <w:tblInd w:w="0" w:type="dxa"/>
      <w:tblCellMar>
        <w:top w:w="0" w:type="dxa"/>
        <w:left w:w="108" w:type="dxa"/>
        <w:bottom w:w="0" w:type="dxa"/>
        <w:right w:w="108" w:type="dxa"/>
      </w:tblCellMar>
    </w:tblPr>
    <w:tblStylePr w:type="firstRow">
      <w:pPr>
        <w:keepNext/>
        <w:wordWrap/>
      </w:pPr>
      <w:rPr>
        <w:rFonts w:ascii="Arial" w:hAnsi="Arial"/>
        <w:b/>
        <w:sz w:val="36"/>
      </w:rPr>
      <w:tblPr/>
      <w:trPr>
        <w:cantSplit/>
        <w:tblHeader/>
      </w:trPr>
      <w:tcPr>
        <w:tcBorders>
          <w:bottom w:val="single" w:sz="4" w:space="0" w:color="auto"/>
        </w:tcBorders>
      </w:tcPr>
    </w:tblStylePr>
    <w:tblStylePr w:type="lastRow">
      <w:tblPr/>
      <w:trPr>
        <w:cantSplit/>
      </w:trPr>
      <w:tcPr>
        <w:tcBorders>
          <w:bottom w:val="single" w:sz="4" w:space="0" w:color="auto"/>
        </w:tcBorders>
      </w:tcPr>
    </w:tblStylePr>
    <w:tblStylePr w:type="firstCol">
      <w:rPr>
        <w:rFonts w:ascii="Times New Roman" w:hAnsi="Times New Roman"/>
        <w:i/>
        <w:sz w:val="20"/>
      </w:rPr>
    </w:tblStylePr>
    <w:tblStylePr w:type="band1Horz">
      <w:tblPr/>
      <w:trPr>
        <w:cantSplit/>
      </w:trPr>
    </w:tblStylePr>
    <w:tblStylePr w:type="band2Horz">
      <w:tblPr/>
      <w:trPr>
        <w:cantSplit/>
      </w:trPr>
    </w:tblStylePr>
  </w:style>
  <w:style w:type="table" w:styleId="TableGrid">
    <w:name w:val="Table Grid"/>
    <w:basedOn w:val="TableNormal"/>
    <w:rsid w:val="007767CF"/>
    <w:pPr>
      <w:spacing w:before="100" w:after="10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06BD6"/>
    <w:rPr>
      <w:b/>
      <w:bCs/>
      <w:sz w:val="20"/>
      <w:szCs w:val="20"/>
    </w:rPr>
  </w:style>
  <w:style w:type="numbering" w:customStyle="1" w:styleId="MySingleListwithComment">
    <w:name w:val="MySingleListwithComment"/>
    <w:basedOn w:val="NoList"/>
    <w:rsid w:val="002678A5"/>
    <w:pPr>
      <w:numPr>
        <w:numId w:val="1"/>
      </w:numPr>
    </w:pPr>
  </w:style>
  <w:style w:type="numbering" w:customStyle="1" w:styleId="MySingleListBullet">
    <w:name w:val="MySingleListBullet"/>
    <w:basedOn w:val="NoList"/>
    <w:rsid w:val="00724A6B"/>
    <w:pPr>
      <w:numPr>
        <w:numId w:val="2"/>
      </w:numPr>
    </w:pPr>
  </w:style>
  <w:style w:type="character" w:styleId="Strong">
    <w:name w:val="Strong"/>
    <w:qFormat/>
    <w:rsid w:val="00533136"/>
    <w:rPr>
      <w:b/>
      <w:bCs/>
    </w:rPr>
  </w:style>
  <w:style w:type="character" w:styleId="PageNumber">
    <w:name w:val="page number"/>
    <w:basedOn w:val="DefaultParagraphFont"/>
    <w:rsid w:val="0057791C"/>
  </w:style>
  <w:style w:type="paragraph" w:customStyle="1" w:styleId="LessonObjectives">
    <w:name w:val="LessonObjectives"/>
    <w:basedOn w:val="Heading2"/>
    <w:rsid w:val="00FF6834"/>
    <w:pPr>
      <w:spacing w:before="2400" w:after="120"/>
    </w:pPr>
    <w:rPr>
      <w:i w:val="0"/>
      <w:sz w:val="36"/>
    </w:rPr>
  </w:style>
  <w:style w:type="paragraph" w:customStyle="1" w:styleId="MyPictureInside">
    <w:name w:val="MyPictureInside"/>
    <w:basedOn w:val="Normal"/>
    <w:rsid w:val="00892895"/>
    <w:pPr>
      <w:keepNext/>
      <w:framePr w:w="567" w:h="567" w:hRule="exact" w:wrap="around" w:vAnchor="text" w:hAnchor="page" w:xAlign="inside" w:y="1"/>
    </w:pPr>
  </w:style>
  <w:style w:type="paragraph" w:customStyle="1" w:styleId="MyAdditionInfo">
    <w:name w:val="MyAdditionInfo"/>
    <w:basedOn w:val="Normal"/>
    <w:rsid w:val="000377EC"/>
    <w:pPr>
      <w:framePr w:w="1985" w:hSpace="680" w:wrap="around" w:vAnchor="text" w:hAnchor="page" w:xAlign="inside" w:y="18"/>
    </w:pPr>
    <w:rPr>
      <w:i/>
      <w:sz w:val="16"/>
      <w:szCs w:val="16"/>
    </w:rPr>
  </w:style>
  <w:style w:type="paragraph" w:customStyle="1" w:styleId="StyleMyAdditionInfoRight">
    <w:name w:val="Style MyAdditionInfo + Right"/>
    <w:basedOn w:val="MyAdditionInfo"/>
    <w:rsid w:val="00BC0DFF"/>
    <w:pPr>
      <w:framePr w:w="2438" w:wrap="around"/>
      <w:jc w:val="right"/>
    </w:pPr>
    <w:rPr>
      <w:iCs/>
      <w:szCs w:val="20"/>
    </w:rPr>
  </w:style>
  <w:style w:type="character" w:customStyle="1" w:styleId="MyOvrVSmrTitle">
    <w:name w:val="MyOvrVSmrTitle"/>
    <w:rsid w:val="00E83EB9"/>
    <w:rPr>
      <w:rFonts w:ascii="Arial" w:hAnsi="Arial"/>
      <w:w w:val="66"/>
      <w:sz w:val="36"/>
    </w:rPr>
  </w:style>
  <w:style w:type="paragraph" w:customStyle="1" w:styleId="MyComment">
    <w:name w:val="MyComment"/>
    <w:basedOn w:val="Normal"/>
    <w:link w:val="MyCommentChar"/>
    <w:rsid w:val="00FA6614"/>
    <w:pPr>
      <w:spacing w:before="0" w:after="0" w:line="240" w:lineRule="auto"/>
    </w:pPr>
    <w:rPr>
      <w:sz w:val="16"/>
    </w:rPr>
  </w:style>
  <w:style w:type="paragraph" w:customStyle="1" w:styleId="MyReview">
    <w:name w:val="MyReview"/>
    <w:basedOn w:val="Normal"/>
    <w:next w:val="Normal"/>
    <w:rsid w:val="00C946D8"/>
    <w:rPr>
      <w:rFonts w:ascii="Arial" w:hAnsi="Arial"/>
      <w:w w:val="33"/>
      <w:sz w:val="48"/>
      <w:szCs w:val="48"/>
    </w:rPr>
  </w:style>
  <w:style w:type="table" w:customStyle="1" w:styleId="MyOverviewSummary">
    <w:name w:val="MyOverviewSummary"/>
    <w:basedOn w:val="TableNormal"/>
    <w:rsid w:val="00E83EB9"/>
    <w:tblPr>
      <w:tblInd w:w="0" w:type="dxa"/>
      <w:tblCellMar>
        <w:top w:w="0" w:type="dxa"/>
        <w:left w:w="108" w:type="dxa"/>
        <w:bottom w:w="0" w:type="dxa"/>
        <w:right w:w="108" w:type="dxa"/>
      </w:tblCellMar>
    </w:tblPr>
    <w:tcPr>
      <w:shd w:val="clear" w:color="auto" w:fill="E0E0E0"/>
    </w:tcPr>
    <w:tblStylePr w:type="firstRow">
      <w:rPr>
        <w:rFonts w:ascii="Arial" w:hAnsi="Arial"/>
        <w:b/>
        <w:i w:val="0"/>
        <w:color w:val="auto"/>
        <w:sz w:val="40"/>
        <w:szCs w:val="40"/>
      </w:rPr>
      <w:tblPr/>
      <w:tcPr>
        <w:shd w:val="clear" w:color="auto" w:fill="C0C0C0"/>
      </w:tcPr>
    </w:tblStylePr>
  </w:style>
  <w:style w:type="paragraph" w:styleId="DocumentMap">
    <w:name w:val="Document Map"/>
    <w:basedOn w:val="Normal"/>
    <w:semiHidden/>
    <w:rsid w:val="006B5E74"/>
    <w:pPr>
      <w:shd w:val="clear" w:color="auto" w:fill="000080"/>
    </w:pPr>
    <w:rPr>
      <w:rFonts w:ascii="Tahoma" w:hAnsi="Tahoma" w:cs="Tahoma"/>
      <w:sz w:val="20"/>
      <w:szCs w:val="20"/>
    </w:rPr>
  </w:style>
  <w:style w:type="character" w:styleId="Hyperlink">
    <w:name w:val="Hyperlink"/>
    <w:rsid w:val="005619A2"/>
    <w:rPr>
      <w:color w:val="0000FF"/>
      <w:u w:val="single"/>
    </w:rPr>
  </w:style>
  <w:style w:type="character" w:styleId="FollowedHyperlink">
    <w:name w:val="FollowedHyperlink"/>
    <w:rsid w:val="00C357E1"/>
    <w:rPr>
      <w:color w:val="800080"/>
      <w:u w:val="single"/>
    </w:rPr>
  </w:style>
  <w:style w:type="paragraph" w:styleId="BodyText">
    <w:name w:val="Body Text"/>
    <w:basedOn w:val="Normal"/>
    <w:rsid w:val="005768A2"/>
    <w:pPr>
      <w:spacing w:before="0" w:after="0" w:line="240" w:lineRule="auto"/>
      <w:jc w:val="both"/>
    </w:pPr>
    <w:rPr>
      <w:rFonts w:eastAsia="SimSun"/>
      <w:sz w:val="24"/>
      <w:szCs w:val="24"/>
    </w:rPr>
  </w:style>
  <w:style w:type="paragraph" w:styleId="BodyTextIndent">
    <w:name w:val="Body Text Indent"/>
    <w:basedOn w:val="Normal"/>
    <w:rsid w:val="005768A2"/>
    <w:pPr>
      <w:spacing w:before="0" w:after="0" w:line="240" w:lineRule="auto"/>
      <w:ind w:left="360"/>
      <w:jc w:val="both"/>
    </w:pPr>
    <w:rPr>
      <w:rFonts w:eastAsia="SimSun"/>
      <w:sz w:val="24"/>
      <w:szCs w:val="24"/>
    </w:rPr>
  </w:style>
  <w:style w:type="paragraph" w:styleId="TOC3">
    <w:name w:val="toc 3"/>
    <w:basedOn w:val="Normal"/>
    <w:next w:val="Normal"/>
    <w:autoRedefine/>
    <w:semiHidden/>
    <w:rsid w:val="003A22D5"/>
    <w:pPr>
      <w:spacing w:before="0" w:after="0" w:line="240" w:lineRule="auto"/>
      <w:ind w:left="480"/>
    </w:pPr>
    <w:rPr>
      <w:sz w:val="24"/>
      <w:szCs w:val="24"/>
    </w:rPr>
  </w:style>
  <w:style w:type="paragraph" w:styleId="TOC1">
    <w:name w:val="toc 1"/>
    <w:basedOn w:val="Normal"/>
    <w:next w:val="Normal"/>
    <w:autoRedefine/>
    <w:semiHidden/>
    <w:rsid w:val="00B27C3D"/>
    <w:rPr>
      <w:rFonts w:ascii="Verdana" w:hAnsi="Verdana"/>
      <w:b/>
    </w:rPr>
  </w:style>
  <w:style w:type="paragraph" w:styleId="TOC2">
    <w:name w:val="toc 2"/>
    <w:basedOn w:val="Normal"/>
    <w:next w:val="Normal"/>
    <w:autoRedefine/>
    <w:semiHidden/>
    <w:rsid w:val="003A22D5"/>
    <w:pPr>
      <w:ind w:left="220"/>
    </w:pPr>
    <w:rPr>
      <w:rFonts w:ascii="Verdana" w:hAnsi="Verdana"/>
    </w:rPr>
  </w:style>
  <w:style w:type="paragraph" w:styleId="TOC4">
    <w:name w:val="toc 4"/>
    <w:basedOn w:val="Normal"/>
    <w:next w:val="Normal"/>
    <w:autoRedefine/>
    <w:semiHidden/>
    <w:rsid w:val="003A22D5"/>
    <w:pPr>
      <w:spacing w:before="0" w:after="0" w:line="240" w:lineRule="auto"/>
      <w:ind w:left="720"/>
    </w:pPr>
    <w:rPr>
      <w:sz w:val="24"/>
      <w:szCs w:val="24"/>
    </w:rPr>
  </w:style>
  <w:style w:type="paragraph" w:styleId="TOC5">
    <w:name w:val="toc 5"/>
    <w:basedOn w:val="Normal"/>
    <w:next w:val="Normal"/>
    <w:autoRedefine/>
    <w:semiHidden/>
    <w:rsid w:val="003A22D5"/>
    <w:pPr>
      <w:spacing w:before="0" w:after="0" w:line="240" w:lineRule="auto"/>
      <w:ind w:left="960"/>
    </w:pPr>
    <w:rPr>
      <w:sz w:val="24"/>
      <w:szCs w:val="24"/>
    </w:rPr>
  </w:style>
  <w:style w:type="paragraph" w:styleId="TOC6">
    <w:name w:val="toc 6"/>
    <w:basedOn w:val="Normal"/>
    <w:next w:val="Normal"/>
    <w:autoRedefine/>
    <w:semiHidden/>
    <w:rsid w:val="003A22D5"/>
    <w:pPr>
      <w:spacing w:before="0" w:after="0" w:line="240" w:lineRule="auto"/>
      <w:ind w:left="1200"/>
    </w:pPr>
    <w:rPr>
      <w:sz w:val="24"/>
      <w:szCs w:val="24"/>
    </w:rPr>
  </w:style>
  <w:style w:type="paragraph" w:styleId="TOC7">
    <w:name w:val="toc 7"/>
    <w:basedOn w:val="Normal"/>
    <w:next w:val="Normal"/>
    <w:autoRedefine/>
    <w:semiHidden/>
    <w:rsid w:val="003A22D5"/>
    <w:pPr>
      <w:spacing w:before="0" w:after="0" w:line="240" w:lineRule="auto"/>
      <w:ind w:left="1440"/>
    </w:pPr>
    <w:rPr>
      <w:sz w:val="24"/>
      <w:szCs w:val="24"/>
    </w:rPr>
  </w:style>
  <w:style w:type="paragraph" w:styleId="TOC8">
    <w:name w:val="toc 8"/>
    <w:basedOn w:val="Normal"/>
    <w:next w:val="Normal"/>
    <w:autoRedefine/>
    <w:semiHidden/>
    <w:rsid w:val="003A22D5"/>
    <w:pPr>
      <w:spacing w:before="0" w:after="0" w:line="240" w:lineRule="auto"/>
      <w:ind w:left="1680"/>
    </w:pPr>
    <w:rPr>
      <w:sz w:val="24"/>
      <w:szCs w:val="24"/>
    </w:rPr>
  </w:style>
  <w:style w:type="paragraph" w:styleId="TOC9">
    <w:name w:val="toc 9"/>
    <w:basedOn w:val="Normal"/>
    <w:next w:val="Normal"/>
    <w:autoRedefine/>
    <w:semiHidden/>
    <w:rsid w:val="003A22D5"/>
    <w:pPr>
      <w:spacing w:before="0" w:after="0" w:line="240" w:lineRule="auto"/>
      <w:ind w:left="1920"/>
    </w:pPr>
    <w:rPr>
      <w:sz w:val="24"/>
      <w:szCs w:val="24"/>
    </w:rPr>
  </w:style>
  <w:style w:type="paragraph" w:customStyle="1" w:styleId="MyHowtodo">
    <w:name w:val="MyHowtodo"/>
    <w:basedOn w:val="Normal"/>
    <w:next w:val="Normal"/>
    <w:link w:val="MyHowtodoChar"/>
    <w:rsid w:val="005B6709"/>
    <w:pPr>
      <w:keepNext/>
    </w:pPr>
    <w:rPr>
      <w:rFonts w:ascii="Verdana" w:hAnsi="Verdana"/>
      <w:b/>
      <w:sz w:val="18"/>
    </w:rPr>
  </w:style>
  <w:style w:type="character" w:customStyle="1" w:styleId="MyHowtodoChar">
    <w:name w:val="MyHowtodo Char"/>
    <w:link w:val="MyHowtodo"/>
    <w:rsid w:val="00A161E5"/>
    <w:rPr>
      <w:rFonts w:ascii="Verdana" w:hAnsi="Verdana"/>
      <w:b/>
      <w:sz w:val="18"/>
      <w:szCs w:val="22"/>
      <w:lang w:val="en-US" w:eastAsia="en-US" w:bidi="ar-SA"/>
    </w:rPr>
  </w:style>
  <w:style w:type="paragraph" w:styleId="FootnoteText">
    <w:name w:val="footnote text"/>
    <w:basedOn w:val="Normal"/>
    <w:semiHidden/>
    <w:rsid w:val="00A2501F"/>
    <w:rPr>
      <w:sz w:val="20"/>
      <w:szCs w:val="20"/>
    </w:rPr>
  </w:style>
  <w:style w:type="character" w:styleId="FootnoteReference">
    <w:name w:val="footnote reference"/>
    <w:semiHidden/>
    <w:rsid w:val="00A2501F"/>
    <w:rPr>
      <w:vertAlign w:val="superscript"/>
    </w:rPr>
  </w:style>
  <w:style w:type="character" w:customStyle="1" w:styleId="MyCommentChar">
    <w:name w:val="MyComment Char"/>
    <w:link w:val="MyComment"/>
    <w:rsid w:val="00C90CD4"/>
    <w:rPr>
      <w:sz w:val="16"/>
      <w:szCs w:val="22"/>
      <w:lang w:val="en-US" w:eastAsia="en-US" w:bidi="ar-SA"/>
    </w:rPr>
  </w:style>
  <w:style w:type="paragraph" w:styleId="BalloonText">
    <w:name w:val="Balloon Text"/>
    <w:basedOn w:val="Normal"/>
    <w:link w:val="BalloonTextChar"/>
    <w:rsid w:val="003A406D"/>
    <w:pPr>
      <w:spacing w:before="0" w:after="0" w:line="240" w:lineRule="auto"/>
    </w:pPr>
    <w:rPr>
      <w:rFonts w:ascii="Tahoma" w:hAnsi="Tahoma" w:cs="Tahoma"/>
      <w:sz w:val="16"/>
      <w:szCs w:val="16"/>
    </w:rPr>
  </w:style>
  <w:style w:type="character" w:customStyle="1" w:styleId="BalloonTextChar">
    <w:name w:val="Balloon Text Char"/>
    <w:link w:val="BalloonText"/>
    <w:rsid w:val="003A406D"/>
    <w:rPr>
      <w:rFonts w:ascii="Tahoma" w:hAnsi="Tahoma" w:cs="Tahoma"/>
      <w:sz w:val="16"/>
      <w:szCs w:val="16"/>
    </w:rPr>
  </w:style>
  <w:style w:type="paragraph" w:styleId="Index1">
    <w:name w:val="index 1"/>
    <w:basedOn w:val="Normal"/>
    <w:next w:val="Normal"/>
    <w:autoRedefine/>
    <w:uiPriority w:val="99"/>
    <w:rsid w:val="00E21A44"/>
    <w:pPr>
      <w:ind w:left="220" w:hanging="220"/>
    </w:pPr>
  </w:style>
  <w:style w:type="paragraph" w:styleId="Index2">
    <w:name w:val="index 2"/>
    <w:basedOn w:val="Normal"/>
    <w:next w:val="Normal"/>
    <w:autoRedefine/>
    <w:uiPriority w:val="99"/>
    <w:rsid w:val="00E21A44"/>
    <w:pPr>
      <w:ind w:left="440" w:hanging="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caption"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72019"/>
    <w:pPr>
      <w:spacing w:before="100" w:after="100" w:line="288" w:lineRule="auto"/>
    </w:pPr>
    <w:rPr>
      <w:sz w:val="22"/>
      <w:szCs w:val="22"/>
    </w:rPr>
  </w:style>
  <w:style w:type="paragraph" w:styleId="Heading1">
    <w:name w:val="heading 1"/>
    <w:basedOn w:val="Normal"/>
    <w:next w:val="Normal"/>
    <w:qFormat/>
    <w:rsid w:val="00C64E4B"/>
    <w:pPr>
      <w:keepNext/>
      <w:numPr>
        <w:numId w:val="3"/>
      </w:numPr>
      <w:tabs>
        <w:tab w:val="clear" w:pos="360"/>
        <w:tab w:val="num" w:pos="2160"/>
      </w:tabs>
      <w:spacing w:before="240" w:after="60"/>
      <w:ind w:left="2160" w:hanging="2160"/>
      <w:outlineLvl w:val="0"/>
    </w:pPr>
    <w:rPr>
      <w:rFonts w:ascii="Verdana" w:hAnsi="Verdana" w:cs="Arial"/>
      <w:b/>
      <w:bCs/>
      <w:spacing w:val="6"/>
      <w:kern w:val="40"/>
      <w:sz w:val="48"/>
      <w:szCs w:val="48"/>
    </w:rPr>
  </w:style>
  <w:style w:type="paragraph" w:styleId="Heading2">
    <w:name w:val="heading 2"/>
    <w:basedOn w:val="Normal"/>
    <w:next w:val="Normal"/>
    <w:qFormat/>
    <w:rsid w:val="00894694"/>
    <w:pPr>
      <w:keepNext/>
      <w:spacing w:before="40" w:after="200"/>
      <w:outlineLvl w:val="1"/>
    </w:pPr>
    <w:rPr>
      <w:rFonts w:ascii="Tahoma" w:hAnsi="Tahoma" w:cs="Arial"/>
      <w:b/>
      <w:bCs/>
      <w:i/>
      <w:iCs/>
      <w:sz w:val="28"/>
      <w:szCs w:val="28"/>
    </w:rPr>
  </w:style>
  <w:style w:type="paragraph" w:styleId="Heading3">
    <w:name w:val="heading 3"/>
    <w:basedOn w:val="Normal"/>
    <w:next w:val="Normal"/>
    <w:qFormat/>
    <w:rsid w:val="00472019"/>
    <w:pPr>
      <w:keepNext/>
      <w:spacing w:before="240" w:after="60"/>
      <w:outlineLvl w:val="2"/>
    </w:pPr>
    <w:rPr>
      <w:rFonts w:ascii="Arial" w:hAnsi="Arial" w:cs="Arial"/>
      <w:b/>
      <w:bCs/>
      <w:sz w:val="24"/>
      <w:szCs w:val="26"/>
    </w:rPr>
  </w:style>
  <w:style w:type="paragraph" w:styleId="Heading4">
    <w:name w:val="heading 4"/>
    <w:basedOn w:val="Normal"/>
    <w:next w:val="Normal"/>
    <w:qFormat/>
    <w:rsid w:val="00533136"/>
    <w:pPr>
      <w:keepNext/>
      <w:spacing w:before="240" w:after="60"/>
      <w:outlineLvl w:val="3"/>
    </w:pPr>
    <w:rPr>
      <w:b/>
      <w:bCs/>
      <w:sz w:val="28"/>
      <w:szCs w:val="28"/>
    </w:rPr>
  </w:style>
  <w:style w:type="paragraph" w:styleId="Heading5">
    <w:name w:val="heading 5"/>
    <w:basedOn w:val="Normal"/>
    <w:next w:val="Normal"/>
    <w:qFormat/>
    <w:rsid w:val="00533136"/>
    <w:pPr>
      <w:spacing w:before="240" w:after="60"/>
      <w:outlineLvl w:val="4"/>
    </w:pPr>
    <w:rPr>
      <w:b/>
      <w:bCs/>
      <w:i/>
      <w:iCs/>
      <w:sz w:val="26"/>
      <w:szCs w:val="26"/>
    </w:rPr>
  </w:style>
  <w:style w:type="paragraph" w:styleId="Heading6">
    <w:name w:val="heading 6"/>
    <w:basedOn w:val="Normal"/>
    <w:next w:val="Normal"/>
    <w:qFormat/>
    <w:rsid w:val="0053313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94748"/>
    <w:pPr>
      <w:tabs>
        <w:tab w:val="center" w:pos="4320"/>
        <w:tab w:val="right" w:pos="8640"/>
      </w:tabs>
    </w:pPr>
    <w:rPr>
      <w:rFonts w:ascii="Tahoma" w:hAnsi="Tahoma"/>
      <w:b/>
      <w:sz w:val="36"/>
    </w:rPr>
  </w:style>
  <w:style w:type="paragraph" w:styleId="Footer">
    <w:name w:val="footer"/>
    <w:basedOn w:val="Normal"/>
    <w:rsid w:val="00BE3E53"/>
    <w:pPr>
      <w:tabs>
        <w:tab w:val="center" w:pos="4320"/>
        <w:tab w:val="right" w:pos="8640"/>
      </w:tabs>
    </w:pPr>
  </w:style>
  <w:style w:type="paragraph" w:customStyle="1" w:styleId="Heading2Topic">
    <w:name w:val="Heading 2Topic"/>
    <w:basedOn w:val="Heading2"/>
    <w:next w:val="Heading2"/>
    <w:rsid w:val="006D3109"/>
    <w:pPr>
      <w:pBdr>
        <w:bottom w:val="single" w:sz="4" w:space="1" w:color="auto"/>
      </w:pBdr>
      <w:spacing w:before="400" w:after="0"/>
    </w:pPr>
  </w:style>
  <w:style w:type="table" w:customStyle="1" w:styleId="MyDesTable">
    <w:name w:val="MyDesTable"/>
    <w:basedOn w:val="TableNormal"/>
    <w:rsid w:val="00FB23AB"/>
    <w:tblPr>
      <w:tblStyleRowBandSize w:val="1"/>
      <w:tblInd w:w="0" w:type="dxa"/>
      <w:tblCellMar>
        <w:top w:w="0" w:type="dxa"/>
        <w:left w:w="108" w:type="dxa"/>
        <w:bottom w:w="0" w:type="dxa"/>
        <w:right w:w="108" w:type="dxa"/>
      </w:tblCellMar>
    </w:tblPr>
    <w:tblStylePr w:type="firstRow">
      <w:pPr>
        <w:keepNext/>
        <w:wordWrap/>
      </w:pPr>
      <w:rPr>
        <w:rFonts w:ascii="Arial" w:hAnsi="Arial"/>
        <w:b/>
        <w:sz w:val="36"/>
      </w:rPr>
      <w:tblPr/>
      <w:trPr>
        <w:cantSplit/>
        <w:tblHeader/>
      </w:trPr>
      <w:tcPr>
        <w:tcBorders>
          <w:bottom w:val="single" w:sz="4" w:space="0" w:color="auto"/>
        </w:tcBorders>
      </w:tcPr>
    </w:tblStylePr>
    <w:tblStylePr w:type="lastRow">
      <w:tblPr/>
      <w:trPr>
        <w:cantSplit/>
      </w:trPr>
      <w:tcPr>
        <w:tcBorders>
          <w:bottom w:val="single" w:sz="4" w:space="0" w:color="auto"/>
        </w:tcBorders>
      </w:tcPr>
    </w:tblStylePr>
    <w:tblStylePr w:type="firstCol">
      <w:rPr>
        <w:rFonts w:ascii="Times New Roman" w:hAnsi="Times New Roman"/>
        <w:i/>
        <w:sz w:val="20"/>
      </w:rPr>
    </w:tblStylePr>
    <w:tblStylePr w:type="band1Horz">
      <w:tblPr/>
      <w:trPr>
        <w:cantSplit/>
      </w:trPr>
    </w:tblStylePr>
    <w:tblStylePr w:type="band2Horz">
      <w:tblPr/>
      <w:trPr>
        <w:cantSplit/>
      </w:trPr>
    </w:tblStylePr>
  </w:style>
  <w:style w:type="table" w:styleId="TableGrid">
    <w:name w:val="Table Grid"/>
    <w:basedOn w:val="TableNormal"/>
    <w:rsid w:val="007767CF"/>
    <w:pPr>
      <w:spacing w:before="100" w:after="10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06BD6"/>
    <w:rPr>
      <w:b/>
      <w:bCs/>
      <w:sz w:val="20"/>
      <w:szCs w:val="20"/>
    </w:rPr>
  </w:style>
  <w:style w:type="numbering" w:customStyle="1" w:styleId="MySingleListwithComment">
    <w:name w:val="MySingleListwithComment"/>
    <w:basedOn w:val="NoList"/>
    <w:rsid w:val="002678A5"/>
    <w:pPr>
      <w:numPr>
        <w:numId w:val="1"/>
      </w:numPr>
    </w:pPr>
  </w:style>
  <w:style w:type="numbering" w:customStyle="1" w:styleId="MySingleListBullet">
    <w:name w:val="MySingleListBullet"/>
    <w:basedOn w:val="NoList"/>
    <w:rsid w:val="00724A6B"/>
    <w:pPr>
      <w:numPr>
        <w:numId w:val="2"/>
      </w:numPr>
    </w:pPr>
  </w:style>
  <w:style w:type="character" w:styleId="Strong">
    <w:name w:val="Strong"/>
    <w:qFormat/>
    <w:rsid w:val="00533136"/>
    <w:rPr>
      <w:b/>
      <w:bCs/>
    </w:rPr>
  </w:style>
  <w:style w:type="character" w:styleId="PageNumber">
    <w:name w:val="page number"/>
    <w:basedOn w:val="DefaultParagraphFont"/>
    <w:rsid w:val="0057791C"/>
  </w:style>
  <w:style w:type="paragraph" w:customStyle="1" w:styleId="LessonObjectives">
    <w:name w:val="LessonObjectives"/>
    <w:basedOn w:val="Heading2"/>
    <w:rsid w:val="00FF6834"/>
    <w:pPr>
      <w:spacing w:before="2400" w:after="120"/>
    </w:pPr>
    <w:rPr>
      <w:i w:val="0"/>
      <w:sz w:val="36"/>
    </w:rPr>
  </w:style>
  <w:style w:type="paragraph" w:customStyle="1" w:styleId="MyPictureInside">
    <w:name w:val="MyPictureInside"/>
    <w:basedOn w:val="Normal"/>
    <w:rsid w:val="00892895"/>
    <w:pPr>
      <w:keepNext/>
      <w:framePr w:w="567" w:h="567" w:hRule="exact" w:wrap="around" w:vAnchor="text" w:hAnchor="page" w:xAlign="inside" w:y="1"/>
    </w:pPr>
  </w:style>
  <w:style w:type="paragraph" w:customStyle="1" w:styleId="MyAdditionInfo">
    <w:name w:val="MyAdditionInfo"/>
    <w:basedOn w:val="Normal"/>
    <w:rsid w:val="000377EC"/>
    <w:pPr>
      <w:framePr w:w="1985" w:hSpace="680" w:wrap="around" w:vAnchor="text" w:hAnchor="page" w:xAlign="inside" w:y="18"/>
    </w:pPr>
    <w:rPr>
      <w:i/>
      <w:sz w:val="16"/>
      <w:szCs w:val="16"/>
    </w:rPr>
  </w:style>
  <w:style w:type="paragraph" w:customStyle="1" w:styleId="StyleMyAdditionInfoRight">
    <w:name w:val="Style MyAdditionInfo + Right"/>
    <w:basedOn w:val="MyAdditionInfo"/>
    <w:rsid w:val="00BC0DFF"/>
    <w:pPr>
      <w:framePr w:w="2438" w:wrap="around"/>
      <w:jc w:val="right"/>
    </w:pPr>
    <w:rPr>
      <w:iCs/>
      <w:szCs w:val="20"/>
    </w:rPr>
  </w:style>
  <w:style w:type="character" w:customStyle="1" w:styleId="MyOvrVSmrTitle">
    <w:name w:val="MyOvrVSmrTitle"/>
    <w:rsid w:val="00E83EB9"/>
    <w:rPr>
      <w:rFonts w:ascii="Arial" w:hAnsi="Arial"/>
      <w:w w:val="66"/>
      <w:sz w:val="36"/>
    </w:rPr>
  </w:style>
  <w:style w:type="paragraph" w:customStyle="1" w:styleId="MyComment">
    <w:name w:val="MyComment"/>
    <w:basedOn w:val="Normal"/>
    <w:link w:val="MyCommentChar"/>
    <w:rsid w:val="00FA6614"/>
    <w:pPr>
      <w:spacing w:before="0" w:after="0" w:line="240" w:lineRule="auto"/>
    </w:pPr>
    <w:rPr>
      <w:sz w:val="16"/>
    </w:rPr>
  </w:style>
  <w:style w:type="paragraph" w:customStyle="1" w:styleId="MyReview">
    <w:name w:val="MyReview"/>
    <w:basedOn w:val="Normal"/>
    <w:next w:val="Normal"/>
    <w:rsid w:val="00C946D8"/>
    <w:rPr>
      <w:rFonts w:ascii="Arial" w:hAnsi="Arial"/>
      <w:w w:val="33"/>
      <w:sz w:val="48"/>
      <w:szCs w:val="48"/>
    </w:rPr>
  </w:style>
  <w:style w:type="table" w:customStyle="1" w:styleId="MyOverviewSummary">
    <w:name w:val="MyOverviewSummary"/>
    <w:basedOn w:val="TableNormal"/>
    <w:rsid w:val="00E83EB9"/>
    <w:tblPr>
      <w:tblInd w:w="0" w:type="dxa"/>
      <w:tblCellMar>
        <w:top w:w="0" w:type="dxa"/>
        <w:left w:w="108" w:type="dxa"/>
        <w:bottom w:w="0" w:type="dxa"/>
        <w:right w:w="108" w:type="dxa"/>
      </w:tblCellMar>
    </w:tblPr>
    <w:tcPr>
      <w:shd w:val="clear" w:color="auto" w:fill="E0E0E0"/>
    </w:tcPr>
    <w:tblStylePr w:type="firstRow">
      <w:rPr>
        <w:rFonts w:ascii="Arial" w:hAnsi="Arial"/>
        <w:b/>
        <w:i w:val="0"/>
        <w:color w:val="auto"/>
        <w:sz w:val="40"/>
        <w:szCs w:val="40"/>
      </w:rPr>
      <w:tblPr/>
      <w:tcPr>
        <w:shd w:val="clear" w:color="auto" w:fill="C0C0C0"/>
      </w:tcPr>
    </w:tblStylePr>
  </w:style>
  <w:style w:type="paragraph" w:styleId="DocumentMap">
    <w:name w:val="Document Map"/>
    <w:basedOn w:val="Normal"/>
    <w:semiHidden/>
    <w:rsid w:val="006B5E74"/>
    <w:pPr>
      <w:shd w:val="clear" w:color="auto" w:fill="000080"/>
    </w:pPr>
    <w:rPr>
      <w:rFonts w:ascii="Tahoma" w:hAnsi="Tahoma" w:cs="Tahoma"/>
      <w:sz w:val="20"/>
      <w:szCs w:val="20"/>
    </w:rPr>
  </w:style>
  <w:style w:type="character" w:styleId="Hyperlink">
    <w:name w:val="Hyperlink"/>
    <w:rsid w:val="005619A2"/>
    <w:rPr>
      <w:color w:val="0000FF"/>
      <w:u w:val="single"/>
    </w:rPr>
  </w:style>
  <w:style w:type="character" w:styleId="FollowedHyperlink">
    <w:name w:val="FollowedHyperlink"/>
    <w:rsid w:val="00C357E1"/>
    <w:rPr>
      <w:color w:val="800080"/>
      <w:u w:val="single"/>
    </w:rPr>
  </w:style>
  <w:style w:type="paragraph" w:styleId="BodyText">
    <w:name w:val="Body Text"/>
    <w:basedOn w:val="Normal"/>
    <w:rsid w:val="005768A2"/>
    <w:pPr>
      <w:spacing w:before="0" w:after="0" w:line="240" w:lineRule="auto"/>
      <w:jc w:val="both"/>
    </w:pPr>
    <w:rPr>
      <w:rFonts w:eastAsia="SimSun"/>
      <w:sz w:val="24"/>
      <w:szCs w:val="24"/>
    </w:rPr>
  </w:style>
  <w:style w:type="paragraph" w:styleId="BodyTextIndent">
    <w:name w:val="Body Text Indent"/>
    <w:basedOn w:val="Normal"/>
    <w:rsid w:val="005768A2"/>
    <w:pPr>
      <w:spacing w:before="0" w:after="0" w:line="240" w:lineRule="auto"/>
      <w:ind w:left="360"/>
      <w:jc w:val="both"/>
    </w:pPr>
    <w:rPr>
      <w:rFonts w:eastAsia="SimSun"/>
      <w:sz w:val="24"/>
      <w:szCs w:val="24"/>
    </w:rPr>
  </w:style>
  <w:style w:type="paragraph" w:styleId="TOC3">
    <w:name w:val="toc 3"/>
    <w:basedOn w:val="Normal"/>
    <w:next w:val="Normal"/>
    <w:autoRedefine/>
    <w:semiHidden/>
    <w:rsid w:val="003A22D5"/>
    <w:pPr>
      <w:spacing w:before="0" w:after="0" w:line="240" w:lineRule="auto"/>
      <w:ind w:left="480"/>
    </w:pPr>
    <w:rPr>
      <w:sz w:val="24"/>
      <w:szCs w:val="24"/>
    </w:rPr>
  </w:style>
  <w:style w:type="paragraph" w:styleId="TOC1">
    <w:name w:val="toc 1"/>
    <w:basedOn w:val="Normal"/>
    <w:next w:val="Normal"/>
    <w:autoRedefine/>
    <w:semiHidden/>
    <w:rsid w:val="00B27C3D"/>
    <w:rPr>
      <w:rFonts w:ascii="Verdana" w:hAnsi="Verdana"/>
      <w:b/>
    </w:rPr>
  </w:style>
  <w:style w:type="paragraph" w:styleId="TOC2">
    <w:name w:val="toc 2"/>
    <w:basedOn w:val="Normal"/>
    <w:next w:val="Normal"/>
    <w:autoRedefine/>
    <w:semiHidden/>
    <w:rsid w:val="003A22D5"/>
    <w:pPr>
      <w:ind w:left="220"/>
    </w:pPr>
    <w:rPr>
      <w:rFonts w:ascii="Verdana" w:hAnsi="Verdana"/>
    </w:rPr>
  </w:style>
  <w:style w:type="paragraph" w:styleId="TOC4">
    <w:name w:val="toc 4"/>
    <w:basedOn w:val="Normal"/>
    <w:next w:val="Normal"/>
    <w:autoRedefine/>
    <w:semiHidden/>
    <w:rsid w:val="003A22D5"/>
    <w:pPr>
      <w:spacing w:before="0" w:after="0" w:line="240" w:lineRule="auto"/>
      <w:ind w:left="720"/>
    </w:pPr>
    <w:rPr>
      <w:sz w:val="24"/>
      <w:szCs w:val="24"/>
    </w:rPr>
  </w:style>
  <w:style w:type="paragraph" w:styleId="TOC5">
    <w:name w:val="toc 5"/>
    <w:basedOn w:val="Normal"/>
    <w:next w:val="Normal"/>
    <w:autoRedefine/>
    <w:semiHidden/>
    <w:rsid w:val="003A22D5"/>
    <w:pPr>
      <w:spacing w:before="0" w:after="0" w:line="240" w:lineRule="auto"/>
      <w:ind w:left="960"/>
    </w:pPr>
    <w:rPr>
      <w:sz w:val="24"/>
      <w:szCs w:val="24"/>
    </w:rPr>
  </w:style>
  <w:style w:type="paragraph" w:styleId="TOC6">
    <w:name w:val="toc 6"/>
    <w:basedOn w:val="Normal"/>
    <w:next w:val="Normal"/>
    <w:autoRedefine/>
    <w:semiHidden/>
    <w:rsid w:val="003A22D5"/>
    <w:pPr>
      <w:spacing w:before="0" w:after="0" w:line="240" w:lineRule="auto"/>
      <w:ind w:left="1200"/>
    </w:pPr>
    <w:rPr>
      <w:sz w:val="24"/>
      <w:szCs w:val="24"/>
    </w:rPr>
  </w:style>
  <w:style w:type="paragraph" w:styleId="TOC7">
    <w:name w:val="toc 7"/>
    <w:basedOn w:val="Normal"/>
    <w:next w:val="Normal"/>
    <w:autoRedefine/>
    <w:semiHidden/>
    <w:rsid w:val="003A22D5"/>
    <w:pPr>
      <w:spacing w:before="0" w:after="0" w:line="240" w:lineRule="auto"/>
      <w:ind w:left="1440"/>
    </w:pPr>
    <w:rPr>
      <w:sz w:val="24"/>
      <w:szCs w:val="24"/>
    </w:rPr>
  </w:style>
  <w:style w:type="paragraph" w:styleId="TOC8">
    <w:name w:val="toc 8"/>
    <w:basedOn w:val="Normal"/>
    <w:next w:val="Normal"/>
    <w:autoRedefine/>
    <w:semiHidden/>
    <w:rsid w:val="003A22D5"/>
    <w:pPr>
      <w:spacing w:before="0" w:after="0" w:line="240" w:lineRule="auto"/>
      <w:ind w:left="1680"/>
    </w:pPr>
    <w:rPr>
      <w:sz w:val="24"/>
      <w:szCs w:val="24"/>
    </w:rPr>
  </w:style>
  <w:style w:type="paragraph" w:styleId="TOC9">
    <w:name w:val="toc 9"/>
    <w:basedOn w:val="Normal"/>
    <w:next w:val="Normal"/>
    <w:autoRedefine/>
    <w:semiHidden/>
    <w:rsid w:val="003A22D5"/>
    <w:pPr>
      <w:spacing w:before="0" w:after="0" w:line="240" w:lineRule="auto"/>
      <w:ind w:left="1920"/>
    </w:pPr>
    <w:rPr>
      <w:sz w:val="24"/>
      <w:szCs w:val="24"/>
    </w:rPr>
  </w:style>
  <w:style w:type="paragraph" w:customStyle="1" w:styleId="MyHowtodo">
    <w:name w:val="MyHowtodo"/>
    <w:basedOn w:val="Normal"/>
    <w:next w:val="Normal"/>
    <w:link w:val="MyHowtodoChar"/>
    <w:rsid w:val="005B6709"/>
    <w:pPr>
      <w:keepNext/>
    </w:pPr>
    <w:rPr>
      <w:rFonts w:ascii="Verdana" w:hAnsi="Verdana"/>
      <w:b/>
      <w:sz w:val="18"/>
    </w:rPr>
  </w:style>
  <w:style w:type="character" w:customStyle="1" w:styleId="MyHowtodoChar">
    <w:name w:val="MyHowtodo Char"/>
    <w:link w:val="MyHowtodo"/>
    <w:rsid w:val="00A161E5"/>
    <w:rPr>
      <w:rFonts w:ascii="Verdana" w:hAnsi="Verdana"/>
      <w:b/>
      <w:sz w:val="18"/>
      <w:szCs w:val="22"/>
      <w:lang w:val="en-US" w:eastAsia="en-US" w:bidi="ar-SA"/>
    </w:rPr>
  </w:style>
  <w:style w:type="paragraph" w:styleId="FootnoteText">
    <w:name w:val="footnote text"/>
    <w:basedOn w:val="Normal"/>
    <w:semiHidden/>
    <w:rsid w:val="00A2501F"/>
    <w:rPr>
      <w:sz w:val="20"/>
      <w:szCs w:val="20"/>
    </w:rPr>
  </w:style>
  <w:style w:type="character" w:styleId="FootnoteReference">
    <w:name w:val="footnote reference"/>
    <w:semiHidden/>
    <w:rsid w:val="00A2501F"/>
    <w:rPr>
      <w:vertAlign w:val="superscript"/>
    </w:rPr>
  </w:style>
  <w:style w:type="character" w:customStyle="1" w:styleId="MyCommentChar">
    <w:name w:val="MyComment Char"/>
    <w:link w:val="MyComment"/>
    <w:rsid w:val="00C90CD4"/>
    <w:rPr>
      <w:sz w:val="16"/>
      <w:szCs w:val="22"/>
      <w:lang w:val="en-US" w:eastAsia="en-US" w:bidi="ar-SA"/>
    </w:rPr>
  </w:style>
  <w:style w:type="paragraph" w:styleId="BalloonText">
    <w:name w:val="Balloon Text"/>
    <w:basedOn w:val="Normal"/>
    <w:link w:val="BalloonTextChar"/>
    <w:rsid w:val="003A406D"/>
    <w:pPr>
      <w:spacing w:before="0" w:after="0" w:line="240" w:lineRule="auto"/>
    </w:pPr>
    <w:rPr>
      <w:rFonts w:ascii="Tahoma" w:hAnsi="Tahoma" w:cs="Tahoma"/>
      <w:sz w:val="16"/>
      <w:szCs w:val="16"/>
    </w:rPr>
  </w:style>
  <w:style w:type="character" w:customStyle="1" w:styleId="BalloonTextChar">
    <w:name w:val="Balloon Text Char"/>
    <w:link w:val="BalloonText"/>
    <w:rsid w:val="003A406D"/>
    <w:rPr>
      <w:rFonts w:ascii="Tahoma" w:hAnsi="Tahoma" w:cs="Tahoma"/>
      <w:sz w:val="16"/>
      <w:szCs w:val="16"/>
    </w:rPr>
  </w:style>
  <w:style w:type="paragraph" w:styleId="Index1">
    <w:name w:val="index 1"/>
    <w:basedOn w:val="Normal"/>
    <w:next w:val="Normal"/>
    <w:autoRedefine/>
    <w:uiPriority w:val="99"/>
    <w:rsid w:val="00E21A44"/>
    <w:pPr>
      <w:ind w:left="220" w:hanging="220"/>
    </w:pPr>
  </w:style>
  <w:style w:type="paragraph" w:styleId="Index2">
    <w:name w:val="index 2"/>
    <w:basedOn w:val="Normal"/>
    <w:next w:val="Normal"/>
    <w:autoRedefine/>
    <w:uiPriority w:val="99"/>
    <w:rsid w:val="00E21A44"/>
    <w:pPr>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427741">
      <w:bodyDiv w:val="1"/>
      <w:marLeft w:val="0"/>
      <w:marRight w:val="0"/>
      <w:marTop w:val="0"/>
      <w:marBottom w:val="0"/>
      <w:divBdr>
        <w:top w:val="none" w:sz="0" w:space="0" w:color="auto"/>
        <w:left w:val="none" w:sz="0" w:space="0" w:color="auto"/>
        <w:bottom w:val="none" w:sz="0" w:space="0" w:color="auto"/>
        <w:right w:val="none" w:sz="0" w:space="0" w:color="auto"/>
      </w:divBdr>
    </w:div>
    <w:div w:id="730885295">
      <w:bodyDiv w:val="1"/>
      <w:marLeft w:val="0"/>
      <w:marRight w:val="0"/>
      <w:marTop w:val="0"/>
      <w:marBottom w:val="0"/>
      <w:divBdr>
        <w:top w:val="none" w:sz="0" w:space="0" w:color="auto"/>
        <w:left w:val="none" w:sz="0" w:space="0" w:color="auto"/>
        <w:bottom w:val="none" w:sz="0" w:space="0" w:color="auto"/>
        <w:right w:val="none" w:sz="0" w:space="0" w:color="auto"/>
      </w:divBdr>
    </w:div>
    <w:div w:id="102806705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Syllabu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726C3F-CCA8-46E5-BE56-44A5280BC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Syllabus.dot</Template>
  <TotalTime>3</TotalTime>
  <Pages>1</Pages>
  <Words>4619</Words>
  <Characters>26329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Bài 1</vt:lpstr>
    </vt:vector>
  </TitlesOfParts>
  <Company>Home</Company>
  <LinksUpToDate>false</LinksUpToDate>
  <CharactersWithSpaces>30887</CharactersWithSpaces>
  <SharedDoc>false</SharedDoc>
  <HLinks>
    <vt:vector size="504" baseType="variant">
      <vt:variant>
        <vt:i4>2687029</vt:i4>
      </vt:variant>
      <vt:variant>
        <vt:i4>642</vt:i4>
      </vt:variant>
      <vt:variant>
        <vt:i4>0</vt:i4>
      </vt:variant>
      <vt:variant>
        <vt:i4>5</vt:i4>
      </vt:variant>
      <vt:variant>
        <vt:lpwstr>http://www.bkav.com.vn/</vt:lpwstr>
      </vt:variant>
      <vt:variant>
        <vt:lpwstr/>
      </vt:variant>
      <vt:variant>
        <vt:i4>1835064</vt:i4>
      </vt:variant>
      <vt:variant>
        <vt:i4>488</vt:i4>
      </vt:variant>
      <vt:variant>
        <vt:i4>0</vt:i4>
      </vt:variant>
      <vt:variant>
        <vt:i4>5</vt:i4>
      </vt:variant>
      <vt:variant>
        <vt:lpwstr/>
      </vt:variant>
      <vt:variant>
        <vt:lpwstr>_Toc104689545</vt:lpwstr>
      </vt:variant>
      <vt:variant>
        <vt:i4>1835064</vt:i4>
      </vt:variant>
      <vt:variant>
        <vt:i4>482</vt:i4>
      </vt:variant>
      <vt:variant>
        <vt:i4>0</vt:i4>
      </vt:variant>
      <vt:variant>
        <vt:i4>5</vt:i4>
      </vt:variant>
      <vt:variant>
        <vt:lpwstr/>
      </vt:variant>
      <vt:variant>
        <vt:lpwstr>_Toc104689544</vt:lpwstr>
      </vt:variant>
      <vt:variant>
        <vt:i4>1835064</vt:i4>
      </vt:variant>
      <vt:variant>
        <vt:i4>476</vt:i4>
      </vt:variant>
      <vt:variant>
        <vt:i4>0</vt:i4>
      </vt:variant>
      <vt:variant>
        <vt:i4>5</vt:i4>
      </vt:variant>
      <vt:variant>
        <vt:lpwstr/>
      </vt:variant>
      <vt:variant>
        <vt:lpwstr>_Toc104689543</vt:lpwstr>
      </vt:variant>
      <vt:variant>
        <vt:i4>1835064</vt:i4>
      </vt:variant>
      <vt:variant>
        <vt:i4>470</vt:i4>
      </vt:variant>
      <vt:variant>
        <vt:i4>0</vt:i4>
      </vt:variant>
      <vt:variant>
        <vt:i4>5</vt:i4>
      </vt:variant>
      <vt:variant>
        <vt:lpwstr/>
      </vt:variant>
      <vt:variant>
        <vt:lpwstr>_Toc104689542</vt:lpwstr>
      </vt:variant>
      <vt:variant>
        <vt:i4>1835064</vt:i4>
      </vt:variant>
      <vt:variant>
        <vt:i4>464</vt:i4>
      </vt:variant>
      <vt:variant>
        <vt:i4>0</vt:i4>
      </vt:variant>
      <vt:variant>
        <vt:i4>5</vt:i4>
      </vt:variant>
      <vt:variant>
        <vt:lpwstr/>
      </vt:variant>
      <vt:variant>
        <vt:lpwstr>_Toc104689541</vt:lpwstr>
      </vt:variant>
      <vt:variant>
        <vt:i4>1835064</vt:i4>
      </vt:variant>
      <vt:variant>
        <vt:i4>458</vt:i4>
      </vt:variant>
      <vt:variant>
        <vt:i4>0</vt:i4>
      </vt:variant>
      <vt:variant>
        <vt:i4>5</vt:i4>
      </vt:variant>
      <vt:variant>
        <vt:lpwstr/>
      </vt:variant>
      <vt:variant>
        <vt:lpwstr>_Toc104689540</vt:lpwstr>
      </vt:variant>
      <vt:variant>
        <vt:i4>1769528</vt:i4>
      </vt:variant>
      <vt:variant>
        <vt:i4>452</vt:i4>
      </vt:variant>
      <vt:variant>
        <vt:i4>0</vt:i4>
      </vt:variant>
      <vt:variant>
        <vt:i4>5</vt:i4>
      </vt:variant>
      <vt:variant>
        <vt:lpwstr/>
      </vt:variant>
      <vt:variant>
        <vt:lpwstr>_Toc104689539</vt:lpwstr>
      </vt:variant>
      <vt:variant>
        <vt:i4>1769528</vt:i4>
      </vt:variant>
      <vt:variant>
        <vt:i4>446</vt:i4>
      </vt:variant>
      <vt:variant>
        <vt:i4>0</vt:i4>
      </vt:variant>
      <vt:variant>
        <vt:i4>5</vt:i4>
      </vt:variant>
      <vt:variant>
        <vt:lpwstr/>
      </vt:variant>
      <vt:variant>
        <vt:lpwstr>_Toc104689538</vt:lpwstr>
      </vt:variant>
      <vt:variant>
        <vt:i4>1769528</vt:i4>
      </vt:variant>
      <vt:variant>
        <vt:i4>440</vt:i4>
      </vt:variant>
      <vt:variant>
        <vt:i4>0</vt:i4>
      </vt:variant>
      <vt:variant>
        <vt:i4>5</vt:i4>
      </vt:variant>
      <vt:variant>
        <vt:lpwstr/>
      </vt:variant>
      <vt:variant>
        <vt:lpwstr>_Toc104689537</vt:lpwstr>
      </vt:variant>
      <vt:variant>
        <vt:i4>1769528</vt:i4>
      </vt:variant>
      <vt:variant>
        <vt:i4>434</vt:i4>
      </vt:variant>
      <vt:variant>
        <vt:i4>0</vt:i4>
      </vt:variant>
      <vt:variant>
        <vt:i4>5</vt:i4>
      </vt:variant>
      <vt:variant>
        <vt:lpwstr/>
      </vt:variant>
      <vt:variant>
        <vt:lpwstr>_Toc104689536</vt:lpwstr>
      </vt:variant>
      <vt:variant>
        <vt:i4>1769528</vt:i4>
      </vt:variant>
      <vt:variant>
        <vt:i4>428</vt:i4>
      </vt:variant>
      <vt:variant>
        <vt:i4>0</vt:i4>
      </vt:variant>
      <vt:variant>
        <vt:i4>5</vt:i4>
      </vt:variant>
      <vt:variant>
        <vt:lpwstr/>
      </vt:variant>
      <vt:variant>
        <vt:lpwstr>_Toc104689535</vt:lpwstr>
      </vt:variant>
      <vt:variant>
        <vt:i4>1769528</vt:i4>
      </vt:variant>
      <vt:variant>
        <vt:i4>422</vt:i4>
      </vt:variant>
      <vt:variant>
        <vt:i4>0</vt:i4>
      </vt:variant>
      <vt:variant>
        <vt:i4>5</vt:i4>
      </vt:variant>
      <vt:variant>
        <vt:lpwstr/>
      </vt:variant>
      <vt:variant>
        <vt:lpwstr>_Toc104689534</vt:lpwstr>
      </vt:variant>
      <vt:variant>
        <vt:i4>1769528</vt:i4>
      </vt:variant>
      <vt:variant>
        <vt:i4>416</vt:i4>
      </vt:variant>
      <vt:variant>
        <vt:i4>0</vt:i4>
      </vt:variant>
      <vt:variant>
        <vt:i4>5</vt:i4>
      </vt:variant>
      <vt:variant>
        <vt:lpwstr/>
      </vt:variant>
      <vt:variant>
        <vt:lpwstr>_Toc104689533</vt:lpwstr>
      </vt:variant>
      <vt:variant>
        <vt:i4>1769528</vt:i4>
      </vt:variant>
      <vt:variant>
        <vt:i4>410</vt:i4>
      </vt:variant>
      <vt:variant>
        <vt:i4>0</vt:i4>
      </vt:variant>
      <vt:variant>
        <vt:i4>5</vt:i4>
      </vt:variant>
      <vt:variant>
        <vt:lpwstr/>
      </vt:variant>
      <vt:variant>
        <vt:lpwstr>_Toc104689532</vt:lpwstr>
      </vt:variant>
      <vt:variant>
        <vt:i4>1769528</vt:i4>
      </vt:variant>
      <vt:variant>
        <vt:i4>404</vt:i4>
      </vt:variant>
      <vt:variant>
        <vt:i4>0</vt:i4>
      </vt:variant>
      <vt:variant>
        <vt:i4>5</vt:i4>
      </vt:variant>
      <vt:variant>
        <vt:lpwstr/>
      </vt:variant>
      <vt:variant>
        <vt:lpwstr>_Toc104689531</vt:lpwstr>
      </vt:variant>
      <vt:variant>
        <vt:i4>1769528</vt:i4>
      </vt:variant>
      <vt:variant>
        <vt:i4>398</vt:i4>
      </vt:variant>
      <vt:variant>
        <vt:i4>0</vt:i4>
      </vt:variant>
      <vt:variant>
        <vt:i4>5</vt:i4>
      </vt:variant>
      <vt:variant>
        <vt:lpwstr/>
      </vt:variant>
      <vt:variant>
        <vt:lpwstr>_Toc104689530</vt:lpwstr>
      </vt:variant>
      <vt:variant>
        <vt:i4>1703992</vt:i4>
      </vt:variant>
      <vt:variant>
        <vt:i4>392</vt:i4>
      </vt:variant>
      <vt:variant>
        <vt:i4>0</vt:i4>
      </vt:variant>
      <vt:variant>
        <vt:i4>5</vt:i4>
      </vt:variant>
      <vt:variant>
        <vt:lpwstr/>
      </vt:variant>
      <vt:variant>
        <vt:lpwstr>_Toc104689529</vt:lpwstr>
      </vt:variant>
      <vt:variant>
        <vt:i4>1703992</vt:i4>
      </vt:variant>
      <vt:variant>
        <vt:i4>386</vt:i4>
      </vt:variant>
      <vt:variant>
        <vt:i4>0</vt:i4>
      </vt:variant>
      <vt:variant>
        <vt:i4>5</vt:i4>
      </vt:variant>
      <vt:variant>
        <vt:lpwstr/>
      </vt:variant>
      <vt:variant>
        <vt:lpwstr>_Toc104689528</vt:lpwstr>
      </vt:variant>
      <vt:variant>
        <vt:i4>1703992</vt:i4>
      </vt:variant>
      <vt:variant>
        <vt:i4>380</vt:i4>
      </vt:variant>
      <vt:variant>
        <vt:i4>0</vt:i4>
      </vt:variant>
      <vt:variant>
        <vt:i4>5</vt:i4>
      </vt:variant>
      <vt:variant>
        <vt:lpwstr/>
      </vt:variant>
      <vt:variant>
        <vt:lpwstr>_Toc104689527</vt:lpwstr>
      </vt:variant>
      <vt:variant>
        <vt:i4>1703992</vt:i4>
      </vt:variant>
      <vt:variant>
        <vt:i4>374</vt:i4>
      </vt:variant>
      <vt:variant>
        <vt:i4>0</vt:i4>
      </vt:variant>
      <vt:variant>
        <vt:i4>5</vt:i4>
      </vt:variant>
      <vt:variant>
        <vt:lpwstr/>
      </vt:variant>
      <vt:variant>
        <vt:lpwstr>_Toc104689526</vt:lpwstr>
      </vt:variant>
      <vt:variant>
        <vt:i4>1703992</vt:i4>
      </vt:variant>
      <vt:variant>
        <vt:i4>368</vt:i4>
      </vt:variant>
      <vt:variant>
        <vt:i4>0</vt:i4>
      </vt:variant>
      <vt:variant>
        <vt:i4>5</vt:i4>
      </vt:variant>
      <vt:variant>
        <vt:lpwstr/>
      </vt:variant>
      <vt:variant>
        <vt:lpwstr>_Toc104689525</vt:lpwstr>
      </vt:variant>
      <vt:variant>
        <vt:i4>1703992</vt:i4>
      </vt:variant>
      <vt:variant>
        <vt:i4>362</vt:i4>
      </vt:variant>
      <vt:variant>
        <vt:i4>0</vt:i4>
      </vt:variant>
      <vt:variant>
        <vt:i4>5</vt:i4>
      </vt:variant>
      <vt:variant>
        <vt:lpwstr/>
      </vt:variant>
      <vt:variant>
        <vt:lpwstr>_Toc104689524</vt:lpwstr>
      </vt:variant>
      <vt:variant>
        <vt:i4>1703992</vt:i4>
      </vt:variant>
      <vt:variant>
        <vt:i4>356</vt:i4>
      </vt:variant>
      <vt:variant>
        <vt:i4>0</vt:i4>
      </vt:variant>
      <vt:variant>
        <vt:i4>5</vt:i4>
      </vt:variant>
      <vt:variant>
        <vt:lpwstr/>
      </vt:variant>
      <vt:variant>
        <vt:lpwstr>_Toc104689523</vt:lpwstr>
      </vt:variant>
      <vt:variant>
        <vt:i4>1703992</vt:i4>
      </vt:variant>
      <vt:variant>
        <vt:i4>350</vt:i4>
      </vt:variant>
      <vt:variant>
        <vt:i4>0</vt:i4>
      </vt:variant>
      <vt:variant>
        <vt:i4>5</vt:i4>
      </vt:variant>
      <vt:variant>
        <vt:lpwstr/>
      </vt:variant>
      <vt:variant>
        <vt:lpwstr>_Toc104689522</vt:lpwstr>
      </vt:variant>
      <vt:variant>
        <vt:i4>1703992</vt:i4>
      </vt:variant>
      <vt:variant>
        <vt:i4>344</vt:i4>
      </vt:variant>
      <vt:variant>
        <vt:i4>0</vt:i4>
      </vt:variant>
      <vt:variant>
        <vt:i4>5</vt:i4>
      </vt:variant>
      <vt:variant>
        <vt:lpwstr/>
      </vt:variant>
      <vt:variant>
        <vt:lpwstr>_Toc104689521</vt:lpwstr>
      </vt:variant>
      <vt:variant>
        <vt:i4>1703992</vt:i4>
      </vt:variant>
      <vt:variant>
        <vt:i4>338</vt:i4>
      </vt:variant>
      <vt:variant>
        <vt:i4>0</vt:i4>
      </vt:variant>
      <vt:variant>
        <vt:i4>5</vt:i4>
      </vt:variant>
      <vt:variant>
        <vt:lpwstr/>
      </vt:variant>
      <vt:variant>
        <vt:lpwstr>_Toc104689520</vt:lpwstr>
      </vt:variant>
      <vt:variant>
        <vt:i4>1638456</vt:i4>
      </vt:variant>
      <vt:variant>
        <vt:i4>332</vt:i4>
      </vt:variant>
      <vt:variant>
        <vt:i4>0</vt:i4>
      </vt:variant>
      <vt:variant>
        <vt:i4>5</vt:i4>
      </vt:variant>
      <vt:variant>
        <vt:lpwstr/>
      </vt:variant>
      <vt:variant>
        <vt:lpwstr>_Toc104689519</vt:lpwstr>
      </vt:variant>
      <vt:variant>
        <vt:i4>1638456</vt:i4>
      </vt:variant>
      <vt:variant>
        <vt:i4>326</vt:i4>
      </vt:variant>
      <vt:variant>
        <vt:i4>0</vt:i4>
      </vt:variant>
      <vt:variant>
        <vt:i4>5</vt:i4>
      </vt:variant>
      <vt:variant>
        <vt:lpwstr/>
      </vt:variant>
      <vt:variant>
        <vt:lpwstr>_Toc104689518</vt:lpwstr>
      </vt:variant>
      <vt:variant>
        <vt:i4>1638456</vt:i4>
      </vt:variant>
      <vt:variant>
        <vt:i4>320</vt:i4>
      </vt:variant>
      <vt:variant>
        <vt:i4>0</vt:i4>
      </vt:variant>
      <vt:variant>
        <vt:i4>5</vt:i4>
      </vt:variant>
      <vt:variant>
        <vt:lpwstr/>
      </vt:variant>
      <vt:variant>
        <vt:lpwstr>_Toc104689517</vt:lpwstr>
      </vt:variant>
      <vt:variant>
        <vt:i4>1638456</vt:i4>
      </vt:variant>
      <vt:variant>
        <vt:i4>314</vt:i4>
      </vt:variant>
      <vt:variant>
        <vt:i4>0</vt:i4>
      </vt:variant>
      <vt:variant>
        <vt:i4>5</vt:i4>
      </vt:variant>
      <vt:variant>
        <vt:lpwstr/>
      </vt:variant>
      <vt:variant>
        <vt:lpwstr>_Toc104689516</vt:lpwstr>
      </vt:variant>
      <vt:variant>
        <vt:i4>1638456</vt:i4>
      </vt:variant>
      <vt:variant>
        <vt:i4>308</vt:i4>
      </vt:variant>
      <vt:variant>
        <vt:i4>0</vt:i4>
      </vt:variant>
      <vt:variant>
        <vt:i4>5</vt:i4>
      </vt:variant>
      <vt:variant>
        <vt:lpwstr/>
      </vt:variant>
      <vt:variant>
        <vt:lpwstr>_Toc104689515</vt:lpwstr>
      </vt:variant>
      <vt:variant>
        <vt:i4>1638456</vt:i4>
      </vt:variant>
      <vt:variant>
        <vt:i4>302</vt:i4>
      </vt:variant>
      <vt:variant>
        <vt:i4>0</vt:i4>
      </vt:variant>
      <vt:variant>
        <vt:i4>5</vt:i4>
      </vt:variant>
      <vt:variant>
        <vt:lpwstr/>
      </vt:variant>
      <vt:variant>
        <vt:lpwstr>_Toc104689514</vt:lpwstr>
      </vt:variant>
      <vt:variant>
        <vt:i4>1638456</vt:i4>
      </vt:variant>
      <vt:variant>
        <vt:i4>296</vt:i4>
      </vt:variant>
      <vt:variant>
        <vt:i4>0</vt:i4>
      </vt:variant>
      <vt:variant>
        <vt:i4>5</vt:i4>
      </vt:variant>
      <vt:variant>
        <vt:lpwstr/>
      </vt:variant>
      <vt:variant>
        <vt:lpwstr>_Toc104689513</vt:lpwstr>
      </vt:variant>
      <vt:variant>
        <vt:i4>1638456</vt:i4>
      </vt:variant>
      <vt:variant>
        <vt:i4>290</vt:i4>
      </vt:variant>
      <vt:variant>
        <vt:i4>0</vt:i4>
      </vt:variant>
      <vt:variant>
        <vt:i4>5</vt:i4>
      </vt:variant>
      <vt:variant>
        <vt:lpwstr/>
      </vt:variant>
      <vt:variant>
        <vt:lpwstr>_Toc104689512</vt:lpwstr>
      </vt:variant>
      <vt:variant>
        <vt:i4>1638456</vt:i4>
      </vt:variant>
      <vt:variant>
        <vt:i4>284</vt:i4>
      </vt:variant>
      <vt:variant>
        <vt:i4>0</vt:i4>
      </vt:variant>
      <vt:variant>
        <vt:i4>5</vt:i4>
      </vt:variant>
      <vt:variant>
        <vt:lpwstr/>
      </vt:variant>
      <vt:variant>
        <vt:lpwstr>_Toc104689511</vt:lpwstr>
      </vt:variant>
      <vt:variant>
        <vt:i4>1638456</vt:i4>
      </vt:variant>
      <vt:variant>
        <vt:i4>278</vt:i4>
      </vt:variant>
      <vt:variant>
        <vt:i4>0</vt:i4>
      </vt:variant>
      <vt:variant>
        <vt:i4>5</vt:i4>
      </vt:variant>
      <vt:variant>
        <vt:lpwstr/>
      </vt:variant>
      <vt:variant>
        <vt:lpwstr>_Toc104689510</vt:lpwstr>
      </vt:variant>
      <vt:variant>
        <vt:i4>1572920</vt:i4>
      </vt:variant>
      <vt:variant>
        <vt:i4>272</vt:i4>
      </vt:variant>
      <vt:variant>
        <vt:i4>0</vt:i4>
      </vt:variant>
      <vt:variant>
        <vt:i4>5</vt:i4>
      </vt:variant>
      <vt:variant>
        <vt:lpwstr/>
      </vt:variant>
      <vt:variant>
        <vt:lpwstr>_Toc104689509</vt:lpwstr>
      </vt:variant>
      <vt:variant>
        <vt:i4>1572920</vt:i4>
      </vt:variant>
      <vt:variant>
        <vt:i4>266</vt:i4>
      </vt:variant>
      <vt:variant>
        <vt:i4>0</vt:i4>
      </vt:variant>
      <vt:variant>
        <vt:i4>5</vt:i4>
      </vt:variant>
      <vt:variant>
        <vt:lpwstr/>
      </vt:variant>
      <vt:variant>
        <vt:lpwstr>_Toc104689508</vt:lpwstr>
      </vt:variant>
      <vt:variant>
        <vt:i4>1572920</vt:i4>
      </vt:variant>
      <vt:variant>
        <vt:i4>260</vt:i4>
      </vt:variant>
      <vt:variant>
        <vt:i4>0</vt:i4>
      </vt:variant>
      <vt:variant>
        <vt:i4>5</vt:i4>
      </vt:variant>
      <vt:variant>
        <vt:lpwstr/>
      </vt:variant>
      <vt:variant>
        <vt:lpwstr>_Toc104689507</vt:lpwstr>
      </vt:variant>
      <vt:variant>
        <vt:i4>1572920</vt:i4>
      </vt:variant>
      <vt:variant>
        <vt:i4>254</vt:i4>
      </vt:variant>
      <vt:variant>
        <vt:i4>0</vt:i4>
      </vt:variant>
      <vt:variant>
        <vt:i4>5</vt:i4>
      </vt:variant>
      <vt:variant>
        <vt:lpwstr/>
      </vt:variant>
      <vt:variant>
        <vt:lpwstr>_Toc104689506</vt:lpwstr>
      </vt:variant>
      <vt:variant>
        <vt:i4>1572920</vt:i4>
      </vt:variant>
      <vt:variant>
        <vt:i4>248</vt:i4>
      </vt:variant>
      <vt:variant>
        <vt:i4>0</vt:i4>
      </vt:variant>
      <vt:variant>
        <vt:i4>5</vt:i4>
      </vt:variant>
      <vt:variant>
        <vt:lpwstr/>
      </vt:variant>
      <vt:variant>
        <vt:lpwstr>_Toc104689505</vt:lpwstr>
      </vt:variant>
      <vt:variant>
        <vt:i4>1572920</vt:i4>
      </vt:variant>
      <vt:variant>
        <vt:i4>242</vt:i4>
      </vt:variant>
      <vt:variant>
        <vt:i4>0</vt:i4>
      </vt:variant>
      <vt:variant>
        <vt:i4>5</vt:i4>
      </vt:variant>
      <vt:variant>
        <vt:lpwstr/>
      </vt:variant>
      <vt:variant>
        <vt:lpwstr>_Toc104689504</vt:lpwstr>
      </vt:variant>
      <vt:variant>
        <vt:i4>1572920</vt:i4>
      </vt:variant>
      <vt:variant>
        <vt:i4>236</vt:i4>
      </vt:variant>
      <vt:variant>
        <vt:i4>0</vt:i4>
      </vt:variant>
      <vt:variant>
        <vt:i4>5</vt:i4>
      </vt:variant>
      <vt:variant>
        <vt:lpwstr/>
      </vt:variant>
      <vt:variant>
        <vt:lpwstr>_Toc104689503</vt:lpwstr>
      </vt:variant>
      <vt:variant>
        <vt:i4>1572920</vt:i4>
      </vt:variant>
      <vt:variant>
        <vt:i4>230</vt:i4>
      </vt:variant>
      <vt:variant>
        <vt:i4>0</vt:i4>
      </vt:variant>
      <vt:variant>
        <vt:i4>5</vt:i4>
      </vt:variant>
      <vt:variant>
        <vt:lpwstr/>
      </vt:variant>
      <vt:variant>
        <vt:lpwstr>_Toc104689502</vt:lpwstr>
      </vt:variant>
      <vt:variant>
        <vt:i4>1572920</vt:i4>
      </vt:variant>
      <vt:variant>
        <vt:i4>224</vt:i4>
      </vt:variant>
      <vt:variant>
        <vt:i4>0</vt:i4>
      </vt:variant>
      <vt:variant>
        <vt:i4>5</vt:i4>
      </vt:variant>
      <vt:variant>
        <vt:lpwstr/>
      </vt:variant>
      <vt:variant>
        <vt:lpwstr>_Toc104689501</vt:lpwstr>
      </vt:variant>
      <vt:variant>
        <vt:i4>1572920</vt:i4>
      </vt:variant>
      <vt:variant>
        <vt:i4>218</vt:i4>
      </vt:variant>
      <vt:variant>
        <vt:i4>0</vt:i4>
      </vt:variant>
      <vt:variant>
        <vt:i4>5</vt:i4>
      </vt:variant>
      <vt:variant>
        <vt:lpwstr/>
      </vt:variant>
      <vt:variant>
        <vt:lpwstr>_Toc104689500</vt:lpwstr>
      </vt:variant>
      <vt:variant>
        <vt:i4>1114169</vt:i4>
      </vt:variant>
      <vt:variant>
        <vt:i4>212</vt:i4>
      </vt:variant>
      <vt:variant>
        <vt:i4>0</vt:i4>
      </vt:variant>
      <vt:variant>
        <vt:i4>5</vt:i4>
      </vt:variant>
      <vt:variant>
        <vt:lpwstr/>
      </vt:variant>
      <vt:variant>
        <vt:lpwstr>_Toc104689499</vt:lpwstr>
      </vt:variant>
      <vt:variant>
        <vt:i4>1114169</vt:i4>
      </vt:variant>
      <vt:variant>
        <vt:i4>206</vt:i4>
      </vt:variant>
      <vt:variant>
        <vt:i4>0</vt:i4>
      </vt:variant>
      <vt:variant>
        <vt:i4>5</vt:i4>
      </vt:variant>
      <vt:variant>
        <vt:lpwstr/>
      </vt:variant>
      <vt:variant>
        <vt:lpwstr>_Toc104689498</vt:lpwstr>
      </vt:variant>
      <vt:variant>
        <vt:i4>1114169</vt:i4>
      </vt:variant>
      <vt:variant>
        <vt:i4>200</vt:i4>
      </vt:variant>
      <vt:variant>
        <vt:i4>0</vt:i4>
      </vt:variant>
      <vt:variant>
        <vt:i4>5</vt:i4>
      </vt:variant>
      <vt:variant>
        <vt:lpwstr/>
      </vt:variant>
      <vt:variant>
        <vt:lpwstr>_Toc104689497</vt:lpwstr>
      </vt:variant>
      <vt:variant>
        <vt:i4>1114169</vt:i4>
      </vt:variant>
      <vt:variant>
        <vt:i4>194</vt:i4>
      </vt:variant>
      <vt:variant>
        <vt:i4>0</vt:i4>
      </vt:variant>
      <vt:variant>
        <vt:i4>5</vt:i4>
      </vt:variant>
      <vt:variant>
        <vt:lpwstr/>
      </vt:variant>
      <vt:variant>
        <vt:lpwstr>_Toc104689496</vt:lpwstr>
      </vt:variant>
      <vt:variant>
        <vt:i4>1114169</vt:i4>
      </vt:variant>
      <vt:variant>
        <vt:i4>188</vt:i4>
      </vt:variant>
      <vt:variant>
        <vt:i4>0</vt:i4>
      </vt:variant>
      <vt:variant>
        <vt:i4>5</vt:i4>
      </vt:variant>
      <vt:variant>
        <vt:lpwstr/>
      </vt:variant>
      <vt:variant>
        <vt:lpwstr>_Toc104689495</vt:lpwstr>
      </vt:variant>
      <vt:variant>
        <vt:i4>1114169</vt:i4>
      </vt:variant>
      <vt:variant>
        <vt:i4>182</vt:i4>
      </vt:variant>
      <vt:variant>
        <vt:i4>0</vt:i4>
      </vt:variant>
      <vt:variant>
        <vt:i4>5</vt:i4>
      </vt:variant>
      <vt:variant>
        <vt:lpwstr/>
      </vt:variant>
      <vt:variant>
        <vt:lpwstr>_Toc104689494</vt:lpwstr>
      </vt:variant>
      <vt:variant>
        <vt:i4>1114169</vt:i4>
      </vt:variant>
      <vt:variant>
        <vt:i4>176</vt:i4>
      </vt:variant>
      <vt:variant>
        <vt:i4>0</vt:i4>
      </vt:variant>
      <vt:variant>
        <vt:i4>5</vt:i4>
      </vt:variant>
      <vt:variant>
        <vt:lpwstr/>
      </vt:variant>
      <vt:variant>
        <vt:lpwstr>_Toc104689493</vt:lpwstr>
      </vt:variant>
      <vt:variant>
        <vt:i4>1114169</vt:i4>
      </vt:variant>
      <vt:variant>
        <vt:i4>170</vt:i4>
      </vt:variant>
      <vt:variant>
        <vt:i4>0</vt:i4>
      </vt:variant>
      <vt:variant>
        <vt:i4>5</vt:i4>
      </vt:variant>
      <vt:variant>
        <vt:lpwstr/>
      </vt:variant>
      <vt:variant>
        <vt:lpwstr>_Toc104689492</vt:lpwstr>
      </vt:variant>
      <vt:variant>
        <vt:i4>1114169</vt:i4>
      </vt:variant>
      <vt:variant>
        <vt:i4>164</vt:i4>
      </vt:variant>
      <vt:variant>
        <vt:i4>0</vt:i4>
      </vt:variant>
      <vt:variant>
        <vt:i4>5</vt:i4>
      </vt:variant>
      <vt:variant>
        <vt:lpwstr/>
      </vt:variant>
      <vt:variant>
        <vt:lpwstr>_Toc104689491</vt:lpwstr>
      </vt:variant>
      <vt:variant>
        <vt:i4>1114169</vt:i4>
      </vt:variant>
      <vt:variant>
        <vt:i4>158</vt:i4>
      </vt:variant>
      <vt:variant>
        <vt:i4>0</vt:i4>
      </vt:variant>
      <vt:variant>
        <vt:i4>5</vt:i4>
      </vt:variant>
      <vt:variant>
        <vt:lpwstr/>
      </vt:variant>
      <vt:variant>
        <vt:lpwstr>_Toc104689490</vt:lpwstr>
      </vt:variant>
      <vt:variant>
        <vt:i4>1048633</vt:i4>
      </vt:variant>
      <vt:variant>
        <vt:i4>152</vt:i4>
      </vt:variant>
      <vt:variant>
        <vt:i4>0</vt:i4>
      </vt:variant>
      <vt:variant>
        <vt:i4>5</vt:i4>
      </vt:variant>
      <vt:variant>
        <vt:lpwstr/>
      </vt:variant>
      <vt:variant>
        <vt:lpwstr>_Toc104689489</vt:lpwstr>
      </vt:variant>
      <vt:variant>
        <vt:i4>1048633</vt:i4>
      </vt:variant>
      <vt:variant>
        <vt:i4>146</vt:i4>
      </vt:variant>
      <vt:variant>
        <vt:i4>0</vt:i4>
      </vt:variant>
      <vt:variant>
        <vt:i4>5</vt:i4>
      </vt:variant>
      <vt:variant>
        <vt:lpwstr/>
      </vt:variant>
      <vt:variant>
        <vt:lpwstr>_Toc104689488</vt:lpwstr>
      </vt:variant>
      <vt:variant>
        <vt:i4>1048633</vt:i4>
      </vt:variant>
      <vt:variant>
        <vt:i4>140</vt:i4>
      </vt:variant>
      <vt:variant>
        <vt:i4>0</vt:i4>
      </vt:variant>
      <vt:variant>
        <vt:i4>5</vt:i4>
      </vt:variant>
      <vt:variant>
        <vt:lpwstr/>
      </vt:variant>
      <vt:variant>
        <vt:lpwstr>_Toc104689487</vt:lpwstr>
      </vt:variant>
      <vt:variant>
        <vt:i4>1048633</vt:i4>
      </vt:variant>
      <vt:variant>
        <vt:i4>134</vt:i4>
      </vt:variant>
      <vt:variant>
        <vt:i4>0</vt:i4>
      </vt:variant>
      <vt:variant>
        <vt:i4>5</vt:i4>
      </vt:variant>
      <vt:variant>
        <vt:lpwstr/>
      </vt:variant>
      <vt:variant>
        <vt:lpwstr>_Toc104689486</vt:lpwstr>
      </vt:variant>
      <vt:variant>
        <vt:i4>1048633</vt:i4>
      </vt:variant>
      <vt:variant>
        <vt:i4>128</vt:i4>
      </vt:variant>
      <vt:variant>
        <vt:i4>0</vt:i4>
      </vt:variant>
      <vt:variant>
        <vt:i4>5</vt:i4>
      </vt:variant>
      <vt:variant>
        <vt:lpwstr/>
      </vt:variant>
      <vt:variant>
        <vt:lpwstr>_Toc104689485</vt:lpwstr>
      </vt:variant>
      <vt:variant>
        <vt:i4>1048633</vt:i4>
      </vt:variant>
      <vt:variant>
        <vt:i4>122</vt:i4>
      </vt:variant>
      <vt:variant>
        <vt:i4>0</vt:i4>
      </vt:variant>
      <vt:variant>
        <vt:i4>5</vt:i4>
      </vt:variant>
      <vt:variant>
        <vt:lpwstr/>
      </vt:variant>
      <vt:variant>
        <vt:lpwstr>_Toc104689484</vt:lpwstr>
      </vt:variant>
      <vt:variant>
        <vt:i4>1048633</vt:i4>
      </vt:variant>
      <vt:variant>
        <vt:i4>116</vt:i4>
      </vt:variant>
      <vt:variant>
        <vt:i4>0</vt:i4>
      </vt:variant>
      <vt:variant>
        <vt:i4>5</vt:i4>
      </vt:variant>
      <vt:variant>
        <vt:lpwstr/>
      </vt:variant>
      <vt:variant>
        <vt:lpwstr>_Toc104689483</vt:lpwstr>
      </vt:variant>
      <vt:variant>
        <vt:i4>1048633</vt:i4>
      </vt:variant>
      <vt:variant>
        <vt:i4>110</vt:i4>
      </vt:variant>
      <vt:variant>
        <vt:i4>0</vt:i4>
      </vt:variant>
      <vt:variant>
        <vt:i4>5</vt:i4>
      </vt:variant>
      <vt:variant>
        <vt:lpwstr/>
      </vt:variant>
      <vt:variant>
        <vt:lpwstr>_Toc104689482</vt:lpwstr>
      </vt:variant>
      <vt:variant>
        <vt:i4>1048633</vt:i4>
      </vt:variant>
      <vt:variant>
        <vt:i4>104</vt:i4>
      </vt:variant>
      <vt:variant>
        <vt:i4>0</vt:i4>
      </vt:variant>
      <vt:variant>
        <vt:i4>5</vt:i4>
      </vt:variant>
      <vt:variant>
        <vt:lpwstr/>
      </vt:variant>
      <vt:variant>
        <vt:lpwstr>_Toc104689481</vt:lpwstr>
      </vt:variant>
      <vt:variant>
        <vt:i4>1048633</vt:i4>
      </vt:variant>
      <vt:variant>
        <vt:i4>98</vt:i4>
      </vt:variant>
      <vt:variant>
        <vt:i4>0</vt:i4>
      </vt:variant>
      <vt:variant>
        <vt:i4>5</vt:i4>
      </vt:variant>
      <vt:variant>
        <vt:lpwstr/>
      </vt:variant>
      <vt:variant>
        <vt:lpwstr>_Toc104689480</vt:lpwstr>
      </vt:variant>
      <vt:variant>
        <vt:i4>2031673</vt:i4>
      </vt:variant>
      <vt:variant>
        <vt:i4>92</vt:i4>
      </vt:variant>
      <vt:variant>
        <vt:i4>0</vt:i4>
      </vt:variant>
      <vt:variant>
        <vt:i4>5</vt:i4>
      </vt:variant>
      <vt:variant>
        <vt:lpwstr/>
      </vt:variant>
      <vt:variant>
        <vt:lpwstr>_Toc104689479</vt:lpwstr>
      </vt:variant>
      <vt:variant>
        <vt:i4>2031673</vt:i4>
      </vt:variant>
      <vt:variant>
        <vt:i4>86</vt:i4>
      </vt:variant>
      <vt:variant>
        <vt:i4>0</vt:i4>
      </vt:variant>
      <vt:variant>
        <vt:i4>5</vt:i4>
      </vt:variant>
      <vt:variant>
        <vt:lpwstr/>
      </vt:variant>
      <vt:variant>
        <vt:lpwstr>_Toc104689478</vt:lpwstr>
      </vt:variant>
      <vt:variant>
        <vt:i4>2031673</vt:i4>
      </vt:variant>
      <vt:variant>
        <vt:i4>80</vt:i4>
      </vt:variant>
      <vt:variant>
        <vt:i4>0</vt:i4>
      </vt:variant>
      <vt:variant>
        <vt:i4>5</vt:i4>
      </vt:variant>
      <vt:variant>
        <vt:lpwstr/>
      </vt:variant>
      <vt:variant>
        <vt:lpwstr>_Toc104689477</vt:lpwstr>
      </vt:variant>
      <vt:variant>
        <vt:i4>2031673</vt:i4>
      </vt:variant>
      <vt:variant>
        <vt:i4>74</vt:i4>
      </vt:variant>
      <vt:variant>
        <vt:i4>0</vt:i4>
      </vt:variant>
      <vt:variant>
        <vt:i4>5</vt:i4>
      </vt:variant>
      <vt:variant>
        <vt:lpwstr/>
      </vt:variant>
      <vt:variant>
        <vt:lpwstr>_Toc104689476</vt:lpwstr>
      </vt:variant>
      <vt:variant>
        <vt:i4>2031673</vt:i4>
      </vt:variant>
      <vt:variant>
        <vt:i4>68</vt:i4>
      </vt:variant>
      <vt:variant>
        <vt:i4>0</vt:i4>
      </vt:variant>
      <vt:variant>
        <vt:i4>5</vt:i4>
      </vt:variant>
      <vt:variant>
        <vt:lpwstr/>
      </vt:variant>
      <vt:variant>
        <vt:lpwstr>_Toc104689475</vt:lpwstr>
      </vt:variant>
      <vt:variant>
        <vt:i4>2031673</vt:i4>
      </vt:variant>
      <vt:variant>
        <vt:i4>62</vt:i4>
      </vt:variant>
      <vt:variant>
        <vt:i4>0</vt:i4>
      </vt:variant>
      <vt:variant>
        <vt:i4>5</vt:i4>
      </vt:variant>
      <vt:variant>
        <vt:lpwstr/>
      </vt:variant>
      <vt:variant>
        <vt:lpwstr>_Toc104689474</vt:lpwstr>
      </vt:variant>
      <vt:variant>
        <vt:i4>2031673</vt:i4>
      </vt:variant>
      <vt:variant>
        <vt:i4>56</vt:i4>
      </vt:variant>
      <vt:variant>
        <vt:i4>0</vt:i4>
      </vt:variant>
      <vt:variant>
        <vt:i4>5</vt:i4>
      </vt:variant>
      <vt:variant>
        <vt:lpwstr/>
      </vt:variant>
      <vt:variant>
        <vt:lpwstr>_Toc104689473</vt:lpwstr>
      </vt:variant>
      <vt:variant>
        <vt:i4>2031673</vt:i4>
      </vt:variant>
      <vt:variant>
        <vt:i4>50</vt:i4>
      </vt:variant>
      <vt:variant>
        <vt:i4>0</vt:i4>
      </vt:variant>
      <vt:variant>
        <vt:i4>5</vt:i4>
      </vt:variant>
      <vt:variant>
        <vt:lpwstr/>
      </vt:variant>
      <vt:variant>
        <vt:lpwstr>_Toc104689472</vt:lpwstr>
      </vt:variant>
      <vt:variant>
        <vt:i4>2031673</vt:i4>
      </vt:variant>
      <vt:variant>
        <vt:i4>44</vt:i4>
      </vt:variant>
      <vt:variant>
        <vt:i4>0</vt:i4>
      </vt:variant>
      <vt:variant>
        <vt:i4>5</vt:i4>
      </vt:variant>
      <vt:variant>
        <vt:lpwstr/>
      </vt:variant>
      <vt:variant>
        <vt:lpwstr>_Toc104689471</vt:lpwstr>
      </vt:variant>
      <vt:variant>
        <vt:i4>2031673</vt:i4>
      </vt:variant>
      <vt:variant>
        <vt:i4>38</vt:i4>
      </vt:variant>
      <vt:variant>
        <vt:i4>0</vt:i4>
      </vt:variant>
      <vt:variant>
        <vt:i4>5</vt:i4>
      </vt:variant>
      <vt:variant>
        <vt:lpwstr/>
      </vt:variant>
      <vt:variant>
        <vt:lpwstr>_Toc104689470</vt:lpwstr>
      </vt:variant>
      <vt:variant>
        <vt:i4>1966137</vt:i4>
      </vt:variant>
      <vt:variant>
        <vt:i4>32</vt:i4>
      </vt:variant>
      <vt:variant>
        <vt:i4>0</vt:i4>
      </vt:variant>
      <vt:variant>
        <vt:i4>5</vt:i4>
      </vt:variant>
      <vt:variant>
        <vt:lpwstr/>
      </vt:variant>
      <vt:variant>
        <vt:lpwstr>_Toc104689469</vt:lpwstr>
      </vt:variant>
      <vt:variant>
        <vt:i4>1966137</vt:i4>
      </vt:variant>
      <vt:variant>
        <vt:i4>26</vt:i4>
      </vt:variant>
      <vt:variant>
        <vt:i4>0</vt:i4>
      </vt:variant>
      <vt:variant>
        <vt:i4>5</vt:i4>
      </vt:variant>
      <vt:variant>
        <vt:lpwstr/>
      </vt:variant>
      <vt:variant>
        <vt:lpwstr>_Toc104689468</vt:lpwstr>
      </vt:variant>
      <vt:variant>
        <vt:i4>1966137</vt:i4>
      </vt:variant>
      <vt:variant>
        <vt:i4>20</vt:i4>
      </vt:variant>
      <vt:variant>
        <vt:i4>0</vt:i4>
      </vt:variant>
      <vt:variant>
        <vt:i4>5</vt:i4>
      </vt:variant>
      <vt:variant>
        <vt:lpwstr/>
      </vt:variant>
      <vt:variant>
        <vt:lpwstr>_Toc104689467</vt:lpwstr>
      </vt:variant>
      <vt:variant>
        <vt:i4>1966137</vt:i4>
      </vt:variant>
      <vt:variant>
        <vt:i4>14</vt:i4>
      </vt:variant>
      <vt:variant>
        <vt:i4>0</vt:i4>
      </vt:variant>
      <vt:variant>
        <vt:i4>5</vt:i4>
      </vt:variant>
      <vt:variant>
        <vt:lpwstr/>
      </vt:variant>
      <vt:variant>
        <vt:lpwstr>_Toc104689466</vt:lpwstr>
      </vt:variant>
      <vt:variant>
        <vt:i4>1966137</vt:i4>
      </vt:variant>
      <vt:variant>
        <vt:i4>8</vt:i4>
      </vt:variant>
      <vt:variant>
        <vt:i4>0</vt:i4>
      </vt:variant>
      <vt:variant>
        <vt:i4>5</vt:i4>
      </vt:variant>
      <vt:variant>
        <vt:lpwstr/>
      </vt:variant>
      <vt:variant>
        <vt:lpwstr>_Toc104689465</vt:lpwstr>
      </vt:variant>
      <vt:variant>
        <vt:i4>1966137</vt:i4>
      </vt:variant>
      <vt:variant>
        <vt:i4>2</vt:i4>
      </vt:variant>
      <vt:variant>
        <vt:i4>0</vt:i4>
      </vt:variant>
      <vt:variant>
        <vt:i4>5</vt:i4>
      </vt:variant>
      <vt:variant>
        <vt:lpwstr/>
      </vt:variant>
      <vt:variant>
        <vt:lpwstr>_Toc104689464</vt:lpwstr>
      </vt:variant>
      <vt:variant>
        <vt:i4>8060941</vt:i4>
      </vt:variant>
      <vt:variant>
        <vt:i4>-1</vt:i4>
      </vt:variant>
      <vt:variant>
        <vt:i4>3203</vt:i4>
      </vt:variant>
      <vt:variant>
        <vt:i4>1</vt:i4>
      </vt:variant>
      <vt:variant>
        <vt:lpwstr>cid:image001.gif@01C4C979.210359B0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1</dc:title>
  <dc:creator>Nguyen Hoa Anh</dc:creator>
  <cp:lastModifiedBy>Anh NGUYEN</cp:lastModifiedBy>
  <cp:revision>3</cp:revision>
  <cp:lastPrinted>2005-05-24T02:17:00Z</cp:lastPrinted>
  <dcterms:created xsi:type="dcterms:W3CDTF">2012-01-02T08:48:00Z</dcterms:created>
  <dcterms:modified xsi:type="dcterms:W3CDTF">2012-01-02T08:50:00Z</dcterms:modified>
</cp:coreProperties>
</file>